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alias w:val="Title"/>
        <w:tag w:val="Title"/>
        <w:id w:val="-1747262396"/>
        <w:placeholder>
          <w:docPart w:val="6764B2EB8D85411BA56C41D47B9CB900"/>
        </w:placeholder>
        <w:dataBinding w:xpath="/root[1]/title[1]" w:storeItemID="{76E791F1-C54F-4017-ADFA-EFDA114D2CB9}"/>
        <w:text w:multiLine="1"/>
      </w:sdtPr>
      <w:sdtEndPr/>
      <w:sdtContent>
        <w:p w14:paraId="45A78156" w14:textId="77777777" w:rsidR="00561D78" w:rsidRDefault="008D3A96" w:rsidP="007236D7">
          <w:pPr>
            <w:jc w:val="center"/>
          </w:pPr>
          <w:r>
            <w:t xml:space="preserve">Multistage </w:t>
          </w:r>
          <w:r w:rsidR="0028570D">
            <w:t>2</w:t>
          </w:r>
          <w:r>
            <w:t>-DOF rocket trajectory simulation program for freshmen level engineering students</w:t>
          </w:r>
        </w:p>
      </w:sdtContent>
    </w:sdt>
    <w:p w14:paraId="46199702" w14:textId="77777777" w:rsidR="00561D78" w:rsidRDefault="0074186B" w:rsidP="004033D4">
      <w:pPr>
        <w:spacing w:before="1200" w:line="240" w:lineRule="auto"/>
        <w:jc w:val="center"/>
      </w:pPr>
      <w:r>
        <w:t>By</w:t>
      </w:r>
    </w:p>
    <w:p w14:paraId="5EC30E9A" w14:textId="77777777" w:rsidR="004033D4" w:rsidRDefault="004033D4" w:rsidP="009C3FEF">
      <w:pPr>
        <w:pStyle w:val="HiddenPreliminarylabel"/>
      </w:pPr>
      <w:r>
        <w:t xml:space="preserve">TITLE </w:t>
      </w:r>
      <w:r w:rsidRPr="004033D4">
        <w:t>PAGE</w:t>
      </w:r>
    </w:p>
    <w:sdt>
      <w:sdtPr>
        <w:alias w:val="Author's Name"/>
        <w:tag w:val="Name"/>
        <w:id w:val="1379584247"/>
        <w:placeholder>
          <w:docPart w:val="C2A6B9D0AAB542C9999DB36D6D311FBA"/>
        </w:placeholder>
        <w:dataBinding w:xpath="/root[1]/name[1]" w:storeItemID="{76E791F1-C54F-4017-ADFA-EFDA114D2CB9}"/>
        <w:text/>
      </w:sdtPr>
      <w:sdtEndPr/>
      <w:sdtContent>
        <w:p w14:paraId="7C1412D7" w14:textId="77777777" w:rsidR="00561D78" w:rsidRDefault="008D3A96" w:rsidP="0074186B">
          <w:pPr>
            <w:spacing w:line="240" w:lineRule="auto"/>
            <w:jc w:val="center"/>
          </w:pPr>
          <w:r>
            <w:t>Zachery Doucet</w:t>
          </w:r>
        </w:p>
      </w:sdtContent>
    </w:sdt>
    <w:p w14:paraId="2923CDB3" w14:textId="77777777" w:rsidR="00561D78" w:rsidRDefault="00561D78" w:rsidP="008459A8">
      <w:pPr>
        <w:spacing w:before="2160" w:line="240" w:lineRule="auto"/>
        <w:jc w:val="center"/>
      </w:pPr>
      <w:r>
        <w:t xml:space="preserve">A </w:t>
      </w:r>
      <w:sdt>
        <w:sdtPr>
          <w:alias w:val="Type of Document"/>
          <w:tag w:val="Type"/>
          <w:id w:val="2118939712"/>
          <w:placeholder>
            <w:docPart w:val="B0D69F560E714D7587210AE3B5D4F856"/>
          </w:placeholder>
          <w:dataBinding w:xpath="/root[1]/type[1]" w:storeItemID="{76E791F1-C54F-4017-ADFA-EFDA114D2CB9}"/>
          <w:comboBox w:lastValue="Thesis">
            <w:listItem w:value="Choose an item."/>
            <w:listItem w:displayText="Dissertation" w:value="Dissertation"/>
            <w:listItem w:displayText="Thesis" w:value="Thesis"/>
          </w:comboBox>
        </w:sdtPr>
        <w:sdtEndPr/>
        <w:sdtContent>
          <w:r w:rsidR="008D3A96">
            <w:t>Thesis</w:t>
          </w:r>
        </w:sdtContent>
      </w:sdt>
    </w:p>
    <w:p w14:paraId="5D970EC9" w14:textId="77777777" w:rsidR="00561D78" w:rsidRDefault="00561D78" w:rsidP="00561D78">
      <w:pPr>
        <w:spacing w:line="240" w:lineRule="auto"/>
        <w:jc w:val="center"/>
      </w:pPr>
      <w:r>
        <w:t>Submitted to the Faculty of</w:t>
      </w:r>
    </w:p>
    <w:p w14:paraId="071F2F28" w14:textId="77777777" w:rsidR="00561D78" w:rsidRDefault="00561D78" w:rsidP="00561D78">
      <w:pPr>
        <w:spacing w:line="240" w:lineRule="auto"/>
        <w:jc w:val="center"/>
      </w:pPr>
      <w:r>
        <w:t>Mississippi State University</w:t>
      </w:r>
    </w:p>
    <w:p w14:paraId="5260C7DA" w14:textId="77777777" w:rsidR="00561D78" w:rsidRDefault="00561D78" w:rsidP="00561D78">
      <w:pPr>
        <w:spacing w:line="240" w:lineRule="auto"/>
        <w:jc w:val="center"/>
      </w:pPr>
      <w:r>
        <w:t>in Partial Fulfillment of the Requirements</w:t>
      </w:r>
    </w:p>
    <w:p w14:paraId="65DFEA7B" w14:textId="77777777" w:rsidR="00561D78" w:rsidRDefault="00561D78" w:rsidP="00561D78">
      <w:pPr>
        <w:spacing w:line="240" w:lineRule="auto"/>
        <w:jc w:val="center"/>
      </w:pPr>
      <w:r>
        <w:t xml:space="preserve">for the Degree of </w:t>
      </w:r>
      <w:sdt>
        <w:sdtPr>
          <w:alias w:val="Degree"/>
          <w:tag w:val="Degree"/>
          <w:id w:val="-2054231028"/>
          <w:placeholder>
            <w:docPart w:val="733397836B654F05A6E5980299341345"/>
          </w:placeholder>
          <w:dataBinding w:xpath="/root[1]/degree[1]" w:storeItemID="{76E791F1-C54F-4017-ADFA-EFDA114D2CB9}"/>
          <w:comboBox w:lastValue="Master of Science">
            <w:listItem w:value="Choose an item."/>
            <w:listItem w:displayText="Master of Arts" w:value="Master of Arts"/>
            <w:listItem w:displayText="Master of Landscape Architecture" w:value="Master of Landscape Architecture"/>
            <w:listItem w:displayText="Master of Science" w:value="Master of Science"/>
            <w:listItem w:displayText="Doctor of Philosophy" w:value="Doctor of Philosophy"/>
          </w:comboBox>
        </w:sdtPr>
        <w:sdtEndPr/>
        <w:sdtContent>
          <w:r w:rsidR="008D3A96">
            <w:t>Master of Science</w:t>
          </w:r>
        </w:sdtContent>
      </w:sdt>
    </w:p>
    <w:p w14:paraId="5A336D4A" w14:textId="77777777" w:rsidR="00561D78" w:rsidRDefault="00561D78" w:rsidP="00561D78">
      <w:pPr>
        <w:spacing w:line="240" w:lineRule="auto"/>
        <w:jc w:val="center"/>
      </w:pPr>
      <w:r>
        <w:t xml:space="preserve">in </w:t>
      </w:r>
      <w:sdt>
        <w:sdtPr>
          <w:alias w:val="Major"/>
          <w:tag w:val="Major"/>
          <w:id w:val="188573357"/>
          <w:placeholder>
            <w:docPart w:val="9DCB4B4670A54505BFAE761923D41AF8"/>
          </w:placeholder>
          <w:dataBinding w:xpath="/root[1]/major[1]" w:storeItemID="{76E791F1-C54F-4017-ADFA-EFDA114D2CB9}"/>
          <w:text/>
        </w:sdtPr>
        <w:sdtEndPr/>
        <w:sdtContent>
          <w:r w:rsidR="008D3A96">
            <w:t>Aerospace Engineering</w:t>
          </w:r>
        </w:sdtContent>
      </w:sdt>
    </w:p>
    <w:p w14:paraId="01F48C59" w14:textId="77777777" w:rsidR="00561D78" w:rsidRDefault="00561D78" w:rsidP="00561D78">
      <w:pPr>
        <w:jc w:val="center"/>
      </w:pPr>
      <w:r w:rsidRPr="00561D78">
        <w:t xml:space="preserve">in the </w:t>
      </w:r>
      <w:sdt>
        <w:sdtPr>
          <w:alias w:val="Department of ..."/>
          <w:tag w:val="Department"/>
          <w:id w:val="2019505346"/>
          <w:placeholder>
            <w:docPart w:val="87A3FE76B5D24F83B914A969FC99F108"/>
          </w:placeholder>
          <w:dataBinding w:xpath="/root[1]/department[1]" w:storeItemID="{76E791F1-C54F-4017-ADFA-EFDA114D2CB9}"/>
          <w:text/>
        </w:sdtPr>
        <w:sdtEndPr/>
        <w:sdtContent>
          <w:r w:rsidR="00E5460B">
            <w:t>Department of Aerospace Engineering</w:t>
          </w:r>
        </w:sdtContent>
      </w:sdt>
    </w:p>
    <w:p w14:paraId="1DB8EB5B" w14:textId="77777777" w:rsidR="00E87901" w:rsidRDefault="00561D78" w:rsidP="00C20C32">
      <w:pPr>
        <w:spacing w:beforeLines="100" w:before="240"/>
        <w:jc w:val="center"/>
        <w:sectPr w:rsidR="00E87901" w:rsidSect="006D6C94">
          <w:headerReference w:type="default" r:id="rId9"/>
          <w:pgSz w:w="12240" w:h="15840"/>
          <w:pgMar w:top="1440" w:right="1440" w:bottom="1440" w:left="1440" w:header="720" w:footer="720" w:gutter="0"/>
          <w:cols w:space="720"/>
          <w:vAlign w:val="bottom"/>
          <w:docGrid w:linePitch="360"/>
        </w:sectPr>
      </w:pPr>
      <w:r w:rsidRPr="00561D78">
        <w:t>Mississippi State, Mississippi</w:t>
      </w:r>
      <w:r w:rsidR="00C20C32">
        <w:br/>
        <w:t>August 2019</w:t>
      </w:r>
    </w:p>
    <w:p w14:paraId="5A29BE4D" w14:textId="77777777" w:rsidR="00E87901" w:rsidRDefault="007B702A" w:rsidP="004033D4">
      <w:pPr>
        <w:spacing w:line="240" w:lineRule="auto"/>
        <w:jc w:val="center"/>
      </w:pPr>
      <w:r w:rsidRPr="007B702A">
        <w:lastRenderedPageBreak/>
        <w:t>Copyright by</w:t>
      </w:r>
    </w:p>
    <w:p w14:paraId="0E768251" w14:textId="77777777" w:rsidR="004033D4" w:rsidRDefault="004033D4" w:rsidP="004033D4">
      <w:pPr>
        <w:pStyle w:val="HiddenPreliminarylabel"/>
      </w:pPr>
      <w:r>
        <w:t>COPYRIGHT PAGE</w:t>
      </w:r>
    </w:p>
    <w:sdt>
      <w:sdtPr>
        <w:alias w:val="Author's Name"/>
        <w:tag w:val="Name"/>
        <w:id w:val="-845555933"/>
        <w:placeholder>
          <w:docPart w:val="8142AB98E2AD4DE7A4B0F484EF1D286C"/>
        </w:placeholder>
        <w:dataBinding w:xpath="/root[1]/name[1]" w:storeItemID="{76E791F1-C54F-4017-ADFA-EFDA114D2CB9}"/>
        <w:text/>
      </w:sdtPr>
      <w:sdtEndPr/>
      <w:sdtContent>
        <w:p w14:paraId="737217F1" w14:textId="77777777" w:rsidR="007B702A" w:rsidRDefault="008D3A96" w:rsidP="007B702A">
          <w:pPr>
            <w:jc w:val="center"/>
          </w:pPr>
          <w:r>
            <w:t>Zachery Doucet</w:t>
          </w:r>
        </w:p>
      </w:sdtContent>
    </w:sdt>
    <w:p w14:paraId="7B0D736E" w14:textId="77777777" w:rsidR="00E87901" w:rsidRDefault="003A3218" w:rsidP="003A3218">
      <w:pPr>
        <w:jc w:val="center"/>
      </w:pPr>
      <w:r>
        <w:t>2019</w:t>
      </w:r>
    </w:p>
    <w:p w14:paraId="4E123EF7" w14:textId="77777777" w:rsidR="00E87901" w:rsidRDefault="00E87901">
      <w:pPr>
        <w:sectPr w:rsidR="00E87901" w:rsidSect="006D6C94">
          <w:headerReference w:type="default" r:id="rId10"/>
          <w:footerReference w:type="default" r:id="rId11"/>
          <w:pgSz w:w="12240" w:h="15840"/>
          <w:pgMar w:top="1440" w:right="1440" w:bottom="1440" w:left="1440" w:header="720" w:footer="720" w:gutter="0"/>
          <w:cols w:space="720"/>
          <w:vAlign w:val="center"/>
          <w:docGrid w:linePitch="360"/>
        </w:sectPr>
      </w:pPr>
    </w:p>
    <w:p w14:paraId="2D067B40" w14:textId="77777777" w:rsidR="000B156F" w:rsidRDefault="00DA3348" w:rsidP="000B156F">
      <w:pPr>
        <w:jc w:val="center"/>
      </w:pPr>
      <w:sdt>
        <w:sdtPr>
          <w:alias w:val="Title"/>
          <w:tag w:val="Title"/>
          <w:id w:val="-1535340245"/>
          <w:placeholder>
            <w:docPart w:val="7BA4784EE2ED473E83D505D5C35FD0B7"/>
          </w:placeholder>
          <w:dataBinding w:xpath="/root[1]/title[1]" w:storeItemID="{76E791F1-C54F-4017-ADFA-EFDA114D2CB9}"/>
          <w:text w:multiLine="1"/>
        </w:sdtPr>
        <w:sdtEndPr/>
        <w:sdtContent>
          <w:r w:rsidR="0028570D">
            <w:t>Multistage 2-DOF rocket trajectory simulation program for freshmen level engineering students</w:t>
          </w:r>
        </w:sdtContent>
      </w:sdt>
    </w:p>
    <w:p w14:paraId="6CB300D7" w14:textId="77777777" w:rsidR="000B156F" w:rsidRDefault="000B156F" w:rsidP="004033D4">
      <w:pPr>
        <w:spacing w:beforeLines="100" w:before="240" w:line="240" w:lineRule="auto"/>
        <w:jc w:val="center"/>
      </w:pPr>
      <w:r>
        <w:t>By</w:t>
      </w:r>
    </w:p>
    <w:p w14:paraId="2A3439F5" w14:textId="77777777" w:rsidR="004033D4" w:rsidRDefault="004033D4" w:rsidP="004033D4">
      <w:pPr>
        <w:pStyle w:val="HiddenPreliminarylabel"/>
      </w:pPr>
      <w:r>
        <w:t>APPROVAL PAGE</w:t>
      </w:r>
    </w:p>
    <w:sdt>
      <w:sdtPr>
        <w:alias w:val="Author's Name"/>
        <w:tag w:val="Name"/>
        <w:id w:val="2043781365"/>
        <w:placeholder>
          <w:docPart w:val="45365384FD5C4F0ABCE18E2E3E0ED938"/>
        </w:placeholder>
        <w:dataBinding w:xpath="/root[1]/name[1]" w:storeItemID="{76E791F1-C54F-4017-ADFA-EFDA114D2CB9}"/>
        <w:text/>
      </w:sdtPr>
      <w:sdtEndPr/>
      <w:sdtContent>
        <w:p w14:paraId="30A03D9A" w14:textId="77777777" w:rsidR="000B156F" w:rsidRDefault="008D3A96" w:rsidP="006171B9">
          <w:pPr>
            <w:jc w:val="center"/>
          </w:pPr>
          <w:r>
            <w:t>Zachery Doucet</w:t>
          </w:r>
        </w:p>
      </w:sdtContent>
    </w:sdt>
    <w:p w14:paraId="0E680F5F" w14:textId="77777777" w:rsidR="000B156F" w:rsidRDefault="000B156F" w:rsidP="000B156F">
      <w:pPr>
        <w:pStyle w:val="ApprovalPage"/>
      </w:pPr>
      <w:r>
        <w:t>Approved:</w:t>
      </w:r>
    </w:p>
    <w:p w14:paraId="49225B7F" w14:textId="77777777" w:rsidR="003672CA" w:rsidRPr="003672CA" w:rsidRDefault="000B156F" w:rsidP="003672CA">
      <w:pPr>
        <w:pStyle w:val="SingleSignatureLineCenter"/>
        <w:tabs>
          <w:tab w:val="clear" w:pos="2160"/>
          <w:tab w:val="clear" w:pos="6480"/>
          <w:tab w:val="left" w:pos="2520"/>
          <w:tab w:val="right" w:leader="underscore" w:pos="6840"/>
        </w:tabs>
      </w:pPr>
      <w:r>
        <w:tab/>
      </w:r>
      <w:r>
        <w:tab/>
      </w:r>
    </w:p>
    <w:sdt>
      <w:sdtPr>
        <w:alias w:val="Committee Member"/>
        <w:tag w:val="Committee Member"/>
        <w:id w:val="-1351176939"/>
        <w:placeholder>
          <w:docPart w:val="0A4BD00D6236406E9517A5DF1156386B"/>
        </w:placeholder>
        <w:text/>
      </w:sdtPr>
      <w:sdtEndPr/>
      <w:sdtContent>
        <w:p w14:paraId="461CE284" w14:textId="77777777" w:rsidR="00A87871" w:rsidRDefault="00E5460B" w:rsidP="00A87871">
          <w:pPr>
            <w:pStyle w:val="SingleSignatureEntryCenter"/>
            <w:rPr>
              <w:rFonts w:cs="Times New Roman"/>
            </w:rPr>
          </w:pPr>
          <w:r>
            <w:t>Keith Koenig</w:t>
          </w:r>
        </w:p>
      </w:sdtContent>
    </w:sdt>
    <w:p w14:paraId="5D2AB173" w14:textId="77777777" w:rsidR="000B156F" w:rsidRDefault="00DA3348" w:rsidP="000B156F">
      <w:pPr>
        <w:pStyle w:val="SingleSignatureEntryCenter"/>
      </w:pPr>
      <w:sdt>
        <w:sdtPr>
          <w:id w:val="-529331097"/>
          <w:placeholder>
            <w:docPart w:val="97270932D2804D2F85804715B60A6754"/>
          </w:placeholder>
          <w:comboBox>
            <w:listItem w:value="Choose an item."/>
            <w:listItem w:displayText="(Major Professor)" w:value="(Major Professor)"/>
            <w:listItem w:displayText="(Co-Major Professor)" w:value="(Co-Major Professor)"/>
            <w:listItem w:displayText="(Director of Thesis)" w:value="(Director of Thesis)"/>
            <w:listItem w:displayText="(Director of Dissertation)" w:value="(Director of Dissertation)"/>
            <w:listItem w:displayText="(Minor Professor)" w:value="(Minor Professor)"/>
            <w:listItem w:displayText="(Committee Member)" w:value="(Committee Member)"/>
            <w:listItem w:displayText="(Graduate Coordinator)" w:value="(Graduate Coordinator)"/>
            <w:listItem w:displayText="Dean" w:value="Dean"/>
          </w:comboBox>
        </w:sdtPr>
        <w:sdtEndPr/>
        <w:sdtContent>
          <w:r w:rsidR="003672CA">
            <w:t>(Major Professor)</w:t>
          </w:r>
        </w:sdtContent>
      </w:sdt>
    </w:p>
    <w:p w14:paraId="49E67E44" w14:textId="77777777" w:rsidR="00011BC5" w:rsidRDefault="003672CA" w:rsidP="00B51362">
      <w:pPr>
        <w:pStyle w:val="SingleSignatureLineCenter"/>
        <w:tabs>
          <w:tab w:val="clear" w:pos="2160"/>
          <w:tab w:val="clear" w:pos="6480"/>
          <w:tab w:val="left" w:pos="2520"/>
          <w:tab w:val="right" w:leader="underscore" w:pos="6840"/>
        </w:tabs>
      </w:pPr>
      <w:r>
        <w:tab/>
      </w:r>
      <w:r w:rsidR="00011BC5">
        <w:tab/>
      </w:r>
      <w:r w:rsidR="00011BC5">
        <w:tab/>
      </w:r>
    </w:p>
    <w:sdt>
      <w:sdtPr>
        <w:alias w:val="Committee Member"/>
        <w:tag w:val="Committee Member"/>
        <w:id w:val="1569533790"/>
        <w:placeholder>
          <w:docPart w:val="787D92F9D75D489D8BADD9A7A88FF4D7"/>
        </w:placeholder>
        <w:text/>
      </w:sdtPr>
      <w:sdtEndPr/>
      <w:sdtContent>
        <w:p w14:paraId="2A86C95A" w14:textId="77777777" w:rsidR="00011BC5" w:rsidRDefault="00E5460B" w:rsidP="00A87871">
          <w:pPr>
            <w:pStyle w:val="SingleSignatureEntryCenter"/>
          </w:pPr>
          <w:r>
            <w:t>Yang Cheng</w:t>
          </w:r>
        </w:p>
      </w:sdtContent>
    </w:sdt>
    <w:p w14:paraId="0FE74296" w14:textId="77777777" w:rsidR="00011BC5" w:rsidRDefault="00DA3348" w:rsidP="003F59BC">
      <w:pPr>
        <w:pStyle w:val="DoubleSignatureEntries"/>
        <w:jc w:val="center"/>
      </w:pPr>
      <w:sdt>
        <w:sdtPr>
          <w:id w:val="2124575519"/>
          <w:placeholder>
            <w:docPart w:val="CE3532791250404BBFE2DEFC91AA6BDC"/>
          </w:placeholder>
          <w:comboBox>
            <w:listItem w:value="Choose an item."/>
            <w:listItem w:displayText="(Major Professor)" w:value="(Major Professor)"/>
            <w:listItem w:displayText="(Co-Major Professor)" w:value="(Co-Major Professor)"/>
            <w:listItem w:displayText="(Director of Thesis)" w:value="(Director of Thesis)"/>
            <w:listItem w:displayText="(Director of Dissertation)" w:value="(Director of Dissertation)"/>
            <w:listItem w:displayText="(Minor Professor)" w:value="(Minor Professor)"/>
            <w:listItem w:displayText="(Committee Member)" w:value="(Committee Member)"/>
            <w:listItem w:displayText="(Graduate Coordinator)" w:value="(Graduate Coordinator)"/>
            <w:listItem w:displayText="Dean" w:value="Dean"/>
          </w:comboBox>
        </w:sdtPr>
        <w:sdtEndPr/>
        <w:sdtContent>
          <w:r w:rsidR="00011BC5">
            <w:t>(Committee Member)</w:t>
          </w:r>
        </w:sdtContent>
      </w:sdt>
    </w:p>
    <w:p w14:paraId="35F23382" w14:textId="77777777" w:rsidR="001F4113" w:rsidRDefault="001F4113" w:rsidP="00B51362">
      <w:pPr>
        <w:pStyle w:val="SingleSignatureLineCenter"/>
        <w:tabs>
          <w:tab w:val="clear" w:pos="2160"/>
          <w:tab w:val="clear" w:pos="6480"/>
          <w:tab w:val="left" w:pos="2520"/>
          <w:tab w:val="right" w:leader="underscore" w:pos="6840"/>
        </w:tabs>
      </w:pPr>
      <w:r>
        <w:tab/>
      </w:r>
      <w:r>
        <w:tab/>
      </w:r>
    </w:p>
    <w:sdt>
      <w:sdtPr>
        <w:alias w:val="Committee Member"/>
        <w:tag w:val="Committee Member"/>
        <w:id w:val="-1265612220"/>
        <w:placeholder>
          <w:docPart w:val="14D56DAB55B74091AADEC561EF442590"/>
        </w:placeholder>
        <w:text/>
      </w:sdtPr>
      <w:sdtEndPr/>
      <w:sdtContent>
        <w:p w14:paraId="27AED2DA" w14:textId="77777777" w:rsidR="001F4113" w:rsidRDefault="00E5460B" w:rsidP="00A87871">
          <w:pPr>
            <w:pStyle w:val="SingleSignatureEntryCenter"/>
          </w:pPr>
          <w:r>
            <w:t>Calvin R. Walker</w:t>
          </w:r>
        </w:p>
      </w:sdtContent>
    </w:sdt>
    <w:p w14:paraId="78DBB9C0" w14:textId="77777777" w:rsidR="001F4113" w:rsidRDefault="00DA3348" w:rsidP="003F59BC">
      <w:pPr>
        <w:pStyle w:val="DoubleSignatureEntries"/>
        <w:jc w:val="center"/>
      </w:pPr>
      <w:sdt>
        <w:sdtPr>
          <w:id w:val="1755855934"/>
          <w:placeholder>
            <w:docPart w:val="49E050A0C3BD4AC9A5DFD6509A3EA4AA"/>
          </w:placeholder>
          <w:comboBox>
            <w:listItem w:value="Choose an item."/>
            <w:listItem w:displayText="(Major Professor)" w:value="(Major Professor)"/>
            <w:listItem w:displayText="(Co-Major Professor)" w:value="(Co-Major Professor)"/>
            <w:listItem w:displayText="(Director of Thesis)" w:value="(Director of Thesis)"/>
            <w:listItem w:displayText="(Director of Dissertation)" w:value="(Director of Dissertation)"/>
            <w:listItem w:displayText="(Minor Professor)" w:value="(Minor Professor)"/>
            <w:listItem w:displayText="(Committee Member)" w:value="(Committee Member)"/>
            <w:listItem w:displayText="(Graduate Coordinator)" w:value="(Graduate Coordinator)"/>
            <w:listItem w:displayText="Dean" w:value="Dean"/>
          </w:comboBox>
        </w:sdtPr>
        <w:sdtEndPr/>
        <w:sdtContent>
          <w:r w:rsidR="001F4113">
            <w:t>(Committee Member)</w:t>
          </w:r>
        </w:sdtContent>
      </w:sdt>
    </w:p>
    <w:p w14:paraId="207202AC" w14:textId="77777777" w:rsidR="000B156F" w:rsidRDefault="000B156F" w:rsidP="00B51362">
      <w:pPr>
        <w:pStyle w:val="SingleSignatureLineCenter"/>
        <w:tabs>
          <w:tab w:val="clear" w:pos="2160"/>
          <w:tab w:val="clear" w:pos="6480"/>
          <w:tab w:val="left" w:pos="2520"/>
          <w:tab w:val="right" w:leader="underscore" w:pos="6840"/>
        </w:tabs>
      </w:pPr>
      <w:r>
        <w:tab/>
      </w:r>
      <w:r>
        <w:tab/>
      </w:r>
      <w:r>
        <w:tab/>
      </w:r>
    </w:p>
    <w:sdt>
      <w:sdtPr>
        <w:alias w:val="Graduate Coordinator"/>
        <w:tag w:val="Coordinator"/>
        <w:id w:val="-1829815742"/>
        <w:placeholder>
          <w:docPart w:val="AAFCB00846E243B9AD262A62D4F3D28D"/>
        </w:placeholder>
        <w:text/>
      </w:sdtPr>
      <w:sdtEndPr/>
      <w:sdtContent>
        <w:p w14:paraId="50DD4724" w14:textId="77777777" w:rsidR="000B156F" w:rsidRDefault="00E5460B" w:rsidP="000B156F">
          <w:pPr>
            <w:pStyle w:val="SingleSignatureEntryCenter"/>
          </w:pPr>
          <w:r>
            <w:t>David S. Thompson</w:t>
          </w:r>
        </w:p>
      </w:sdtContent>
    </w:sdt>
    <w:p w14:paraId="53FF14EE" w14:textId="77777777" w:rsidR="000B156F" w:rsidRDefault="00DA3348" w:rsidP="000B156F">
      <w:pPr>
        <w:pStyle w:val="SingleSignatureEntryCenter"/>
      </w:pPr>
      <w:sdt>
        <w:sdtPr>
          <w:id w:val="1193191201"/>
          <w:placeholder>
            <w:docPart w:val="DDBC8E6663434AF2A6869D4AC00C356E"/>
          </w:placeholder>
          <w:comboBox>
            <w:listItem w:value="Choose an item."/>
            <w:listItem w:displayText="(Major Professor)" w:value="(Major Professor)"/>
            <w:listItem w:displayText="(Co-Major Professor)" w:value="(Co-Major Professor)"/>
            <w:listItem w:displayText="(Director of Thesis)" w:value="(Director of Thesis)"/>
            <w:listItem w:displayText="(Director of Dissertation)" w:value="(Director of Dissertation)"/>
            <w:listItem w:displayText="(Minor Professor)" w:value="(Minor Professor)"/>
            <w:listItem w:displayText="(Committee Member)" w:value="(Committee Member)"/>
            <w:listItem w:displayText="(Graduate Coordinator)" w:value="(Graduate Coordinator)"/>
            <w:listItem w:displayText="Dean" w:value="Dean"/>
          </w:comboBox>
        </w:sdtPr>
        <w:sdtEndPr/>
        <w:sdtContent>
          <w:r w:rsidR="000B156F">
            <w:t>(Graduate Coordinator)</w:t>
          </w:r>
        </w:sdtContent>
      </w:sdt>
    </w:p>
    <w:p w14:paraId="7BD2DB07" w14:textId="77777777" w:rsidR="000B156F" w:rsidRDefault="000B156F" w:rsidP="00B51362">
      <w:pPr>
        <w:pStyle w:val="SingleSignatureLineCenter"/>
        <w:tabs>
          <w:tab w:val="clear" w:pos="2160"/>
          <w:tab w:val="clear" w:pos="6480"/>
          <w:tab w:val="left" w:pos="2520"/>
          <w:tab w:val="right" w:leader="underscore" w:pos="6840"/>
        </w:tabs>
      </w:pPr>
      <w:r>
        <w:tab/>
      </w:r>
      <w:r>
        <w:tab/>
      </w:r>
    </w:p>
    <w:sdt>
      <w:sdtPr>
        <w:alias w:val="Deans Name"/>
        <w:tag w:val="Dean"/>
        <w:id w:val="1760563602"/>
        <w:placeholder>
          <w:docPart w:val="91CB4400F5934BF5A961C738E3426ED8"/>
        </w:placeholder>
        <w:text/>
      </w:sdtPr>
      <w:sdtEndPr/>
      <w:sdtContent>
        <w:p w14:paraId="6329A350" w14:textId="77777777" w:rsidR="000B156F" w:rsidRDefault="00E5460B" w:rsidP="000B156F">
          <w:pPr>
            <w:pStyle w:val="SingleSignatureEntryCenter"/>
          </w:pPr>
          <w:r>
            <w:t>Jason</w:t>
          </w:r>
          <w:r w:rsidR="00F83038">
            <w:t xml:space="preserve"> M.</w:t>
          </w:r>
          <w:r>
            <w:t xml:space="preserve"> Keith</w:t>
          </w:r>
        </w:p>
      </w:sdtContent>
    </w:sdt>
    <w:p w14:paraId="4F6B12FF" w14:textId="77777777" w:rsidR="000B156F" w:rsidRDefault="00DA3348" w:rsidP="000B156F">
      <w:pPr>
        <w:pStyle w:val="SingleSignatureEntryCenter"/>
      </w:pPr>
      <w:sdt>
        <w:sdtPr>
          <w:id w:val="-7148874"/>
          <w:placeholder>
            <w:docPart w:val="40209F232C9B4445A7C4EC31181E3BC6"/>
          </w:placeholder>
          <w:comboBox>
            <w:listItem w:value="Choose an item."/>
            <w:listItem w:displayText="(Major Professor)" w:value="(Major Professor)"/>
            <w:listItem w:displayText="(Co-Major Professor)" w:value="(Co-Major Professor)"/>
            <w:listItem w:displayText="(Director of Thesis)" w:value="(Director of Thesis)"/>
            <w:listItem w:displayText="(Director of Dissertation)" w:value="(Director of Dissertation)"/>
            <w:listItem w:displayText="(Minor Professor)" w:value="(Minor Professor)"/>
            <w:listItem w:displayText="(Committee Member)" w:value="(Committee Member)"/>
            <w:listItem w:displayText="(Graduate Coordinator)" w:value="(Graduate Coordinator)"/>
            <w:listItem w:displayText="Dean" w:value="Dean"/>
          </w:comboBox>
        </w:sdtPr>
        <w:sdtEndPr/>
        <w:sdtContent>
          <w:r w:rsidR="000B156F">
            <w:t>Dean</w:t>
          </w:r>
        </w:sdtContent>
      </w:sdt>
    </w:p>
    <w:sdt>
      <w:sdtPr>
        <w:alias w:val="College"/>
        <w:tag w:val="College"/>
        <w:id w:val="-314186565"/>
        <w:placeholder>
          <w:docPart w:val="1E68A404A5814A3EA995AB943C8FA59E"/>
        </w:placeholder>
        <w:comboBox>
          <w:listItem w:value="Choose an item."/>
          <w:listItem w:displayText="Bagley College of Engineering" w:value="Bagley College of Engineering"/>
          <w:listItem w:displayText="College of Agriculture and Life Sciences" w:value="College of Agriculture and Life Sciences"/>
          <w:listItem w:displayText="College of Architecture, Art, and Design" w:value="College of Architecture, Art, and Design"/>
          <w:listItem w:displayText="College of Arts &amp; Sciences" w:value="College of Arts &amp; Sciences"/>
          <w:listItem w:displayText="College of Business" w:value="College of Business"/>
          <w:listItem w:displayText="College of Education" w:value="College of Education"/>
          <w:listItem w:displayText="College of Forest Resources" w:value="College of Forest Resources"/>
          <w:listItem w:displayText="College of Veterinary Medicine" w:value="College of Veterinary Medicine"/>
        </w:comboBox>
      </w:sdtPr>
      <w:sdtEndPr/>
      <w:sdtContent>
        <w:p w14:paraId="59C49FCB" w14:textId="77777777" w:rsidR="000B156F" w:rsidRDefault="00E5460B" w:rsidP="000B156F">
          <w:pPr>
            <w:pStyle w:val="SingleSignatureEntryCenter"/>
          </w:pPr>
          <w:r>
            <w:t>Bagley College of Engineering</w:t>
          </w:r>
        </w:p>
      </w:sdtContent>
    </w:sdt>
    <w:p w14:paraId="673322CF" w14:textId="77777777" w:rsidR="00E87901" w:rsidRDefault="00E87901">
      <w:pPr>
        <w:sectPr w:rsidR="00E87901" w:rsidSect="006D6C94">
          <w:headerReference w:type="default" r:id="rId12"/>
          <w:footerReference w:type="default" r:id="rId13"/>
          <w:pgSz w:w="12240" w:h="15840"/>
          <w:pgMar w:top="1440" w:right="1440" w:bottom="1440" w:left="1440" w:header="720" w:footer="720" w:gutter="0"/>
          <w:cols w:space="720"/>
          <w:docGrid w:linePitch="360"/>
        </w:sectPr>
      </w:pPr>
    </w:p>
    <w:p w14:paraId="2FCB46E7" w14:textId="77777777" w:rsidR="00CA6F40" w:rsidRDefault="00561D78" w:rsidP="00CA6F40">
      <w:pPr>
        <w:spacing w:line="240" w:lineRule="auto"/>
      </w:pPr>
      <w:r>
        <w:lastRenderedPageBreak/>
        <w:t>Name:</w:t>
      </w:r>
      <w:r w:rsidR="00CA6F40">
        <w:t xml:space="preserve"> </w:t>
      </w:r>
      <w:sdt>
        <w:sdtPr>
          <w:alias w:val="Author's Name"/>
          <w:tag w:val="Name"/>
          <w:id w:val="-605427409"/>
          <w:placeholder>
            <w:docPart w:val="3D9837978C864F18B422CFEC274D8073"/>
          </w:placeholder>
          <w:dataBinding w:xpath="/root[1]/name[1]" w:storeItemID="{76E791F1-C54F-4017-ADFA-EFDA114D2CB9}"/>
          <w:text/>
        </w:sdtPr>
        <w:sdtEndPr/>
        <w:sdtContent>
          <w:r w:rsidR="008D3A96">
            <w:t>Zachery Doucet</w:t>
          </w:r>
        </w:sdtContent>
      </w:sdt>
    </w:p>
    <w:p w14:paraId="246BCE62" w14:textId="77777777" w:rsidR="004033D4" w:rsidRDefault="004033D4" w:rsidP="004033D4">
      <w:pPr>
        <w:pStyle w:val="HiddenPreliminarylabel"/>
      </w:pPr>
      <w:r>
        <w:t>ABSTRACT</w:t>
      </w:r>
    </w:p>
    <w:p w14:paraId="56D93D7F" w14:textId="77777777" w:rsidR="00E87901" w:rsidRDefault="00561D78" w:rsidP="00561D78">
      <w:pPr>
        <w:spacing w:afterLines="100" w:after="240" w:line="240" w:lineRule="auto"/>
      </w:pPr>
      <w:r>
        <w:t xml:space="preserve">Date of Degree: </w:t>
      </w:r>
      <w:r w:rsidR="00C20C32">
        <w:t>August 9, 2019</w:t>
      </w:r>
    </w:p>
    <w:p w14:paraId="67191E4E" w14:textId="77777777" w:rsidR="00E87901" w:rsidRDefault="00CA6F40" w:rsidP="00561D78">
      <w:pPr>
        <w:spacing w:afterLines="100" w:after="240" w:line="240" w:lineRule="auto"/>
      </w:pPr>
      <w:r w:rsidRPr="00CA6F40">
        <w:t>Institution: Mississippi State University</w:t>
      </w:r>
    </w:p>
    <w:p w14:paraId="49AC8920" w14:textId="77777777" w:rsidR="00CA6F40" w:rsidRDefault="00CA6F40" w:rsidP="00561D78">
      <w:pPr>
        <w:spacing w:afterLines="100" w:after="240" w:line="240" w:lineRule="auto"/>
      </w:pPr>
      <w:r w:rsidRPr="00CA6F40">
        <w:t>Major Field:</w:t>
      </w:r>
      <w:r>
        <w:t xml:space="preserve"> </w:t>
      </w:r>
      <w:sdt>
        <w:sdtPr>
          <w:alias w:val="Major"/>
          <w:tag w:val="Major"/>
          <w:id w:val="-609974366"/>
          <w:placeholder>
            <w:docPart w:val="ED178D63562848509A04FD112A71A6E7"/>
          </w:placeholder>
          <w:dataBinding w:xpath="/root[1]/major[1]" w:storeItemID="{76E791F1-C54F-4017-ADFA-EFDA114D2CB9}"/>
          <w:text/>
        </w:sdtPr>
        <w:sdtEndPr/>
        <w:sdtContent>
          <w:r w:rsidR="008D3A96">
            <w:t>Aerospace Engineering</w:t>
          </w:r>
        </w:sdtContent>
      </w:sdt>
    </w:p>
    <w:p w14:paraId="7B1574F3" w14:textId="77777777" w:rsidR="00CA6F40" w:rsidRDefault="00DA3348" w:rsidP="00561D78">
      <w:pPr>
        <w:spacing w:afterLines="100" w:after="240" w:line="240" w:lineRule="auto"/>
      </w:pPr>
      <w:sdt>
        <w:sdtPr>
          <w:alias w:val="Committee Chair Title"/>
          <w:tag w:val="Committee Chair Title"/>
          <w:id w:val="1323243657"/>
          <w:placeholder>
            <w:docPart w:val="8E9CEC7A97A0486EA78E0897E8D4C418"/>
          </w:placeholder>
          <w:comboBox>
            <w:listItem w:displayText="Major Professor" w:value="Major Professor"/>
            <w:listItem w:displayText="Major Professors" w:value="Major Professors"/>
            <w:listItem w:displayText="Director of Thesis" w:value="Director of Thesis"/>
            <w:listItem w:displayText="Director of Dissertation" w:value="Director of Dissertation"/>
            <w:listItem w:displayText="Committee Chair" w:value="Committee Chair"/>
          </w:comboBox>
        </w:sdtPr>
        <w:sdtEndPr/>
        <w:sdtContent>
          <w:r w:rsidR="00E5460B">
            <w:t>Major Professors</w:t>
          </w:r>
        </w:sdtContent>
      </w:sdt>
      <w:r w:rsidR="00CA6F40" w:rsidRPr="00CA6F40">
        <w:t xml:space="preserve">: </w:t>
      </w:r>
      <w:sdt>
        <w:sdtPr>
          <w:alias w:val="Major Professor"/>
          <w:tag w:val="Major Professor"/>
          <w:id w:val="-1820881224"/>
          <w:placeholder>
            <w:docPart w:val="8AB1F4D381544F0A8770BEE5CDCF1DCF"/>
          </w:placeholder>
          <w:text/>
        </w:sdtPr>
        <w:sdtEndPr/>
        <w:sdtContent>
          <w:r w:rsidR="00E5460B">
            <w:t>Keith M. Koenig</w:t>
          </w:r>
        </w:sdtContent>
      </w:sdt>
    </w:p>
    <w:p w14:paraId="013496CD" w14:textId="77777777" w:rsidR="00AB735F" w:rsidRDefault="00AB735F" w:rsidP="00A019F5">
      <w:pPr>
        <w:tabs>
          <w:tab w:val="left" w:pos="1530"/>
        </w:tabs>
        <w:spacing w:afterLines="100" w:after="240" w:line="240" w:lineRule="auto"/>
        <w:ind w:left="1530" w:hanging="1530"/>
      </w:pPr>
      <w:r w:rsidRPr="00AB735F">
        <w:t>Title of Study:</w:t>
      </w:r>
      <w:r w:rsidR="00A019F5">
        <w:tab/>
      </w:r>
      <w:sdt>
        <w:sdtPr>
          <w:alias w:val="Title"/>
          <w:tag w:val="Title"/>
          <w:id w:val="851313786"/>
          <w:placeholder>
            <w:docPart w:val="FD0055CA0F954C90BBE7062EB27AE5B4"/>
          </w:placeholder>
          <w:dataBinding w:xpath="/root[1]/title[1]" w:storeItemID="{76E791F1-C54F-4017-ADFA-EFDA114D2CB9}"/>
          <w:text/>
        </w:sdtPr>
        <w:sdtEndPr/>
        <w:sdtContent>
          <w:r w:rsidR="0028570D">
            <w:t>Multistage 2-DOF rocket trajectory simulation program for freshmen level engineering students</w:t>
          </w:r>
        </w:sdtContent>
      </w:sdt>
    </w:p>
    <w:p w14:paraId="5989E826" w14:textId="77777777" w:rsidR="008A7EA6" w:rsidRDefault="008A7EA6" w:rsidP="00AB735F">
      <w:pPr>
        <w:spacing w:afterLines="100" w:after="240" w:line="240" w:lineRule="auto"/>
        <w:ind w:left="1485" w:hanging="1485"/>
      </w:pPr>
      <w:r w:rsidRPr="008A7EA6">
        <w:t>Pages in Study</w:t>
      </w:r>
      <w:r w:rsidR="00833648">
        <w:t>:</w:t>
      </w:r>
      <w:r>
        <w:t xml:space="preserve"> </w:t>
      </w:r>
      <w:r w:rsidR="00FD437B">
        <w:rPr>
          <w:noProof/>
        </w:rPr>
        <w:t>10</w:t>
      </w:r>
      <w:r w:rsidR="003A3705">
        <w:rPr>
          <w:noProof/>
        </w:rPr>
        <w:t>8</w:t>
      </w:r>
    </w:p>
    <w:p w14:paraId="1A9BE40F" w14:textId="77777777" w:rsidR="008A7EA6" w:rsidRPr="00CA6F40" w:rsidRDefault="008A7EA6" w:rsidP="008A7EA6">
      <w:pPr>
        <w:spacing w:afterLines="200" w:after="480" w:line="240" w:lineRule="auto"/>
        <w:ind w:left="1483" w:hanging="1483"/>
      </w:pPr>
      <w:r w:rsidRPr="008A7EA6">
        <w:t>Candidate for Degree of</w:t>
      </w:r>
      <w:r>
        <w:t xml:space="preserve"> </w:t>
      </w:r>
      <w:sdt>
        <w:sdtPr>
          <w:alias w:val="Degree"/>
          <w:tag w:val="Degree"/>
          <w:id w:val="2058891611"/>
          <w:placeholder>
            <w:docPart w:val="3D8E262EAF044F2684CE2F30BBF3F44F"/>
          </w:placeholder>
          <w:dataBinding w:xpath="/root[1]/degree[1]" w:storeItemID="{76E791F1-C54F-4017-ADFA-EFDA114D2CB9}"/>
          <w:comboBox w:lastValue="Master of Science">
            <w:listItem w:value="Choose an item."/>
            <w:listItem w:displayText="Master of Arts" w:value="Master of Arts"/>
            <w:listItem w:displayText="Master of Landscape Architecture" w:value="Master of Landscape Architecture"/>
            <w:listItem w:displayText="Master of Science" w:value="Master of Science"/>
            <w:listItem w:displayText="Doctor of Philosophy" w:value="Doctor of Philosophy"/>
          </w:comboBox>
        </w:sdtPr>
        <w:sdtEndPr/>
        <w:sdtContent>
          <w:r w:rsidR="008D3A96">
            <w:t>Master of Science</w:t>
          </w:r>
        </w:sdtContent>
      </w:sdt>
    </w:p>
    <w:p w14:paraId="6988C1C1" w14:textId="77777777" w:rsidR="00D83560" w:rsidRPr="00D83560" w:rsidRDefault="00D83560" w:rsidP="00D83560">
      <w:pPr>
        <w:pStyle w:val="Paragraphs"/>
      </w:pPr>
      <w:r w:rsidRPr="00D83560">
        <w:t xml:space="preserve">With the growing interest in space exploration, the need for professionals to be prepared for the job is ever more present. This project aims to satisfy that goal by presenting a </w:t>
      </w:r>
      <w:r w:rsidR="00A61E19">
        <w:t xml:space="preserve">MATLAB </w:t>
      </w:r>
      <w:r w:rsidRPr="00D83560">
        <w:t>program for use by freshmen level engineering students that provides results for rocket trajectories within acceptable margin</w:t>
      </w:r>
      <w:r w:rsidR="00A61E19">
        <w:t>s</w:t>
      </w:r>
      <w:r w:rsidRPr="00D83560">
        <w:t xml:space="preserve"> of accuracy. The initial stages of development were shaped by the decision to keep the program accessible to someone within the target demographic. As a result, a three-degree of freedom system was chosen, with focus put on amateur rocketry including high power rockets. Various methods were used to provide outputs for rocket flight paths that could be compared to field tests. The solution methods available are Euler and fourth-order Runge-Kutta that utilize the equations of motion for a perpendicular-parallel or x-y coordinate frame. Trajectory simulations and field tests were conducted to have reference cases to confirm the accuracy of the program.</w:t>
      </w:r>
    </w:p>
    <w:p w14:paraId="3E7DECB2" w14:textId="77777777" w:rsidR="008A7EA6" w:rsidRDefault="008A7EA6" w:rsidP="00D83560">
      <w:pPr>
        <w:pStyle w:val="Paragraphs"/>
        <w:ind w:firstLine="0"/>
      </w:pPr>
    </w:p>
    <w:p w14:paraId="7FEE2B7F" w14:textId="77777777" w:rsidR="00E87901" w:rsidRDefault="00E87901"/>
    <w:p w14:paraId="6F07A83C" w14:textId="77777777" w:rsidR="00E87901" w:rsidRDefault="00E87901">
      <w:pPr>
        <w:sectPr w:rsidR="00E87901" w:rsidSect="006D6C94">
          <w:headerReference w:type="default" r:id="rId14"/>
          <w:footerReference w:type="default" r:id="rId15"/>
          <w:pgSz w:w="12240" w:h="15840"/>
          <w:pgMar w:top="1440" w:right="1440" w:bottom="1440" w:left="1440" w:header="720" w:footer="720" w:gutter="0"/>
          <w:pgNumType w:fmt="lowerRoman" w:start="2"/>
          <w:cols w:space="720"/>
          <w:docGrid w:linePitch="360"/>
        </w:sectPr>
      </w:pPr>
    </w:p>
    <w:p w14:paraId="13CE04CE" w14:textId="77777777" w:rsidR="00E87901" w:rsidRPr="009B0FB6" w:rsidRDefault="009B0FB6" w:rsidP="00797222">
      <w:pPr>
        <w:pStyle w:val="PPH"/>
      </w:pPr>
      <w:bookmarkStart w:id="0" w:name="_Toc9960033"/>
      <w:r w:rsidRPr="00797222">
        <w:lastRenderedPageBreak/>
        <w:t>DEDICATION</w:t>
      </w:r>
      <w:bookmarkEnd w:id="0"/>
    </w:p>
    <w:p w14:paraId="619B01D0" w14:textId="77777777" w:rsidR="00572953" w:rsidRDefault="009E5980" w:rsidP="00412A03">
      <w:pPr>
        <w:pStyle w:val="Paragraphs"/>
      </w:pPr>
      <w:r>
        <w:t xml:space="preserve">This thesis is dedicated to the memory of my beloved grandfather, Raymond Vallimont. Although one of the greatest inspirations for my academic pursuit, he did not live to see me complete my education. This one is for you Gramps. </w:t>
      </w:r>
    </w:p>
    <w:p w14:paraId="12A1847F" w14:textId="77777777" w:rsidR="00E87901" w:rsidRDefault="00E87901">
      <w:pPr>
        <w:sectPr w:rsidR="00E87901" w:rsidSect="006D6C94">
          <w:headerReference w:type="default" r:id="rId16"/>
          <w:footerReference w:type="default" r:id="rId17"/>
          <w:pgSz w:w="12240" w:h="15840"/>
          <w:pgMar w:top="1440" w:right="1440" w:bottom="1440" w:left="1440" w:header="720" w:footer="1440" w:gutter="0"/>
          <w:pgNumType w:fmt="lowerRoman" w:start="2"/>
          <w:cols w:space="720"/>
          <w:docGrid w:linePitch="360"/>
        </w:sectPr>
      </w:pPr>
    </w:p>
    <w:p w14:paraId="5964C03F" w14:textId="77777777" w:rsidR="00E87901" w:rsidRDefault="009B0FB6" w:rsidP="00797222">
      <w:pPr>
        <w:pStyle w:val="PPH"/>
      </w:pPr>
      <w:bookmarkStart w:id="1" w:name="_Toc9960034"/>
      <w:r>
        <w:lastRenderedPageBreak/>
        <w:t>ACKNOWLEDGEMENTS</w:t>
      </w:r>
      <w:bookmarkEnd w:id="1"/>
    </w:p>
    <w:p w14:paraId="09300F00" w14:textId="77777777" w:rsidR="004D44B7" w:rsidRDefault="009E5980" w:rsidP="00DA2B7F">
      <w:pPr>
        <w:pStyle w:val="Paragraphs"/>
      </w:pPr>
      <w:r>
        <w:t>Throughout the writing of this thesis I have received a great deal of support and assistance. I would first like to thank my major professor, Dr. Keith Koenig, whose expertise and patience were invaluable in the formulating of the research topic an</w:t>
      </w:r>
      <w:r w:rsidR="004D44B7">
        <w:t xml:space="preserve">d the methodology </w:t>
      </w:r>
      <w:r w:rsidR="006D1DB1">
        <w:t>used</w:t>
      </w:r>
      <w:r w:rsidR="004D44B7">
        <w:t xml:space="preserve">. In addition, I would like to thank the fellow members of my committee, Dr. Yang Cheng and Mr. Calvin Walker for their patience and support throughout the project. I would also like to thank my professors and instructors here at Mississippi State University, who have provided me with the tools and knowledge to complete this thesis. </w:t>
      </w:r>
      <w:r w:rsidR="0035041D">
        <w:t>The Mississippi State University Space Cowboys rocket team also has my thanks for providing me with data that was beneficial to completing this project.</w:t>
      </w:r>
    </w:p>
    <w:p w14:paraId="13BC2BE0" w14:textId="77777777" w:rsidR="004D44B7" w:rsidRDefault="004D44B7" w:rsidP="009E5980">
      <w:pPr>
        <w:pStyle w:val="Paragraphs"/>
      </w:pPr>
    </w:p>
    <w:p w14:paraId="34EBDEAF" w14:textId="77777777" w:rsidR="00E062C3" w:rsidRDefault="004D44B7" w:rsidP="00E062C3">
      <w:pPr>
        <w:pStyle w:val="Paragraphs"/>
        <w:sectPr w:rsidR="00E062C3" w:rsidSect="006D6C94">
          <w:headerReference w:type="default" r:id="rId18"/>
          <w:footerReference w:type="default" r:id="rId19"/>
          <w:pgSz w:w="12240" w:h="15840"/>
          <w:pgMar w:top="1440" w:right="1440" w:bottom="1440" w:left="1440" w:header="720" w:footer="1440" w:gutter="0"/>
          <w:pgNumType w:fmt="lowerRoman"/>
          <w:cols w:space="720"/>
          <w:docGrid w:linePitch="360"/>
        </w:sectPr>
      </w:pPr>
      <w:r>
        <w:t>Additionally,</w:t>
      </w:r>
      <w:r w:rsidR="0073733F">
        <w:t xml:space="preserve"> there are my friends who offered great support and provided countless happy distractions over the years</w:t>
      </w:r>
      <w:r w:rsidR="009D6862">
        <w:t>, such as my colleagues Tyler Howell</w:t>
      </w:r>
      <w:r w:rsidR="00E0554F">
        <w:t>,</w:t>
      </w:r>
      <w:r w:rsidR="009D6862">
        <w:t xml:space="preserve"> Jonathon Lee</w:t>
      </w:r>
      <w:r w:rsidR="00E0554F">
        <w:t xml:space="preserve"> and</w:t>
      </w:r>
      <w:r w:rsidR="00E0554F" w:rsidRPr="00E0554F">
        <w:t xml:space="preserve"> </w:t>
      </w:r>
      <w:proofErr w:type="spellStart"/>
      <w:r w:rsidR="00E0554F" w:rsidRPr="00E0554F">
        <w:t>Sepehr</w:t>
      </w:r>
      <w:proofErr w:type="spellEnd"/>
      <w:r w:rsidR="00E0554F" w:rsidRPr="00E0554F">
        <w:t xml:space="preserve"> </w:t>
      </w:r>
      <w:proofErr w:type="spellStart"/>
      <w:r w:rsidR="00E0554F" w:rsidRPr="00E0554F">
        <w:t>Zangeneh</w:t>
      </w:r>
      <w:proofErr w:type="spellEnd"/>
      <w:r w:rsidR="00E0554F">
        <w:t xml:space="preserve">, </w:t>
      </w:r>
      <w:r w:rsidR="009D6862">
        <w:t xml:space="preserve">and my dear friends William Orrin Cole and William Streaker. </w:t>
      </w:r>
      <w:r w:rsidR="00E062C3">
        <w:t>Finally,</w:t>
      </w:r>
      <w:r w:rsidR="0073733F">
        <w:t xml:space="preserve"> I would like to thank my parents</w:t>
      </w:r>
      <w:r w:rsidR="009D6862">
        <w:t>, Jean and Joseph Doucet,</w:t>
      </w:r>
      <w:r w:rsidR="0073733F">
        <w:t xml:space="preserve"> and grand</w:t>
      </w:r>
      <w:r w:rsidR="009D6862">
        <w:t>mother, Mary Ann Vallimont,</w:t>
      </w:r>
      <w:r w:rsidR="0073733F">
        <w:t xml:space="preserve"> who have provided me with invaluable advice, love and support over the years. Whether it be the counsel of my father, the sympathetic ear of grandmother, or the strong push to do and be the best I can </w:t>
      </w:r>
      <w:r w:rsidR="00E0554F">
        <w:t xml:space="preserve">be </w:t>
      </w:r>
      <w:r w:rsidR="0073733F">
        <w:t>from my mother, I know you are always there for me.</w:t>
      </w:r>
    </w:p>
    <w:p w14:paraId="57CA9CCA" w14:textId="77777777" w:rsidR="00572953" w:rsidRPr="009B0FB6" w:rsidRDefault="009B0FB6" w:rsidP="00C5793D">
      <w:pPr>
        <w:pStyle w:val="TOCLabel"/>
      </w:pPr>
      <w:r w:rsidRPr="009B0FB6">
        <w:lastRenderedPageBreak/>
        <w:t xml:space="preserve">TABLE OF </w:t>
      </w:r>
      <w:r w:rsidRPr="00C5793D">
        <w:t>CONTENTS</w:t>
      </w:r>
    </w:p>
    <w:p w14:paraId="12EDDA96" w14:textId="77777777" w:rsidR="00770FC5" w:rsidRDefault="00523FFC">
      <w:pPr>
        <w:pStyle w:val="TOC1"/>
        <w:rPr>
          <w:rFonts w:asciiTheme="minorHAnsi" w:eastAsiaTheme="minorEastAsia" w:hAnsiTheme="minorHAnsi" w:cstheme="minorBidi"/>
          <w:sz w:val="22"/>
          <w:szCs w:val="22"/>
        </w:rPr>
      </w:pPr>
      <w:r>
        <w:fldChar w:fldCharType="begin"/>
      </w:r>
      <w:r w:rsidRPr="00AE30F9">
        <w:instrText xml:space="preserve"> TOC \f \h \z \t "</w:instrText>
      </w:r>
      <w:r w:rsidR="00687E62">
        <w:instrText>C1st</w:instrText>
      </w:r>
      <w:r w:rsidRPr="00AE30F9">
        <w:instrText>,3,</w:instrText>
      </w:r>
      <w:r w:rsidR="00687E62">
        <w:instrText>C</w:instrText>
      </w:r>
      <w:r w:rsidRPr="00AE30F9">
        <w:instrText>2nd,4,</w:instrText>
      </w:r>
      <w:r w:rsidR="00687E62">
        <w:instrText>C</w:instrText>
      </w:r>
      <w:r w:rsidRPr="00AE30F9">
        <w:instrText>3rd,5,</w:instrText>
      </w:r>
      <w:r w:rsidR="00687E62">
        <w:instrText>C</w:instrText>
      </w:r>
      <w:r w:rsidRPr="00AE30F9">
        <w:instrText>4th,6,</w:instrText>
      </w:r>
      <w:r w:rsidR="00687E62">
        <w:instrText>C</w:instrText>
      </w:r>
      <w:r w:rsidRPr="00AE30F9">
        <w:instrText>5th,7,</w:instrText>
      </w:r>
      <w:r w:rsidR="00687E62">
        <w:instrText>PPH</w:instrText>
      </w:r>
      <w:r w:rsidRPr="00AE30F9">
        <w:instrText>,1,</w:instrText>
      </w:r>
      <w:r w:rsidR="00687E62">
        <w:instrText>CT</w:instrText>
      </w:r>
      <w:r w:rsidRPr="00AE30F9">
        <w:instrText>,2,</w:instrText>
      </w:r>
      <w:r w:rsidR="00687E62">
        <w:instrText>AT</w:instrText>
      </w:r>
      <w:r w:rsidRPr="00AE30F9">
        <w:instrText>,8,</w:instrText>
      </w:r>
      <w:r w:rsidR="00687E62">
        <w:instrText>A</w:instrText>
      </w:r>
      <w:r w:rsidRPr="00AE30F9">
        <w:instrText xml:space="preserve">1st,3, </w:instrText>
      </w:r>
      <w:r w:rsidR="00687E62">
        <w:instrText>A</w:instrText>
      </w:r>
      <w:r w:rsidRPr="00AE30F9">
        <w:instrText xml:space="preserve">2nd,4, </w:instrText>
      </w:r>
      <w:r w:rsidR="00687E62">
        <w:instrText>A</w:instrText>
      </w:r>
      <w:r w:rsidRPr="00AE30F9">
        <w:instrText xml:space="preserve">3rd,5, </w:instrText>
      </w:r>
      <w:r w:rsidR="00687E62">
        <w:instrText>A</w:instrText>
      </w:r>
      <w:r w:rsidRPr="00AE30F9">
        <w:instrText>4th,6</w:instrText>
      </w:r>
      <w:r w:rsidR="0033600F">
        <w:instrText>,A5th,7</w:instrText>
      </w:r>
      <w:r w:rsidRPr="00AE30F9">
        <w:instrText xml:space="preserve">" </w:instrText>
      </w:r>
      <w:r>
        <w:fldChar w:fldCharType="separate"/>
      </w:r>
      <w:hyperlink w:anchor="_Toc9960033" w:history="1">
        <w:r w:rsidR="00770FC5" w:rsidRPr="00515AE4">
          <w:rPr>
            <w:rStyle w:val="Hyperlink"/>
          </w:rPr>
          <w:t>DEDICATION</w:t>
        </w:r>
        <w:r w:rsidR="00770FC5">
          <w:rPr>
            <w:webHidden/>
          </w:rPr>
          <w:tab/>
        </w:r>
        <w:r w:rsidR="00770FC5">
          <w:rPr>
            <w:webHidden/>
          </w:rPr>
          <w:fldChar w:fldCharType="begin"/>
        </w:r>
        <w:r w:rsidR="00770FC5">
          <w:rPr>
            <w:webHidden/>
          </w:rPr>
          <w:instrText xml:space="preserve"> PAGEREF _Toc9960033 \h </w:instrText>
        </w:r>
        <w:r w:rsidR="00770FC5">
          <w:rPr>
            <w:webHidden/>
          </w:rPr>
        </w:r>
        <w:r w:rsidR="00770FC5">
          <w:rPr>
            <w:webHidden/>
          </w:rPr>
          <w:fldChar w:fldCharType="separate"/>
        </w:r>
        <w:r w:rsidR="00C20C32">
          <w:rPr>
            <w:webHidden/>
          </w:rPr>
          <w:t>ii</w:t>
        </w:r>
        <w:r w:rsidR="00770FC5">
          <w:rPr>
            <w:webHidden/>
          </w:rPr>
          <w:fldChar w:fldCharType="end"/>
        </w:r>
      </w:hyperlink>
    </w:p>
    <w:p w14:paraId="49E760DE" w14:textId="77777777" w:rsidR="00770FC5" w:rsidRDefault="00DA3348">
      <w:pPr>
        <w:pStyle w:val="TOC1"/>
        <w:rPr>
          <w:rFonts w:asciiTheme="minorHAnsi" w:eastAsiaTheme="minorEastAsia" w:hAnsiTheme="minorHAnsi" w:cstheme="minorBidi"/>
          <w:sz w:val="22"/>
          <w:szCs w:val="22"/>
        </w:rPr>
      </w:pPr>
      <w:hyperlink w:anchor="_Toc9960034" w:history="1">
        <w:r w:rsidR="00770FC5" w:rsidRPr="00515AE4">
          <w:rPr>
            <w:rStyle w:val="Hyperlink"/>
          </w:rPr>
          <w:t>ACKNOWLEDGEMENTS</w:t>
        </w:r>
        <w:r w:rsidR="00770FC5">
          <w:rPr>
            <w:webHidden/>
          </w:rPr>
          <w:tab/>
        </w:r>
        <w:r w:rsidR="00770FC5">
          <w:rPr>
            <w:webHidden/>
          </w:rPr>
          <w:fldChar w:fldCharType="begin"/>
        </w:r>
        <w:r w:rsidR="00770FC5">
          <w:rPr>
            <w:webHidden/>
          </w:rPr>
          <w:instrText xml:space="preserve"> PAGEREF _Toc9960034 \h </w:instrText>
        </w:r>
        <w:r w:rsidR="00770FC5">
          <w:rPr>
            <w:webHidden/>
          </w:rPr>
        </w:r>
        <w:r w:rsidR="00770FC5">
          <w:rPr>
            <w:webHidden/>
          </w:rPr>
          <w:fldChar w:fldCharType="separate"/>
        </w:r>
        <w:r w:rsidR="00C20C32">
          <w:rPr>
            <w:webHidden/>
          </w:rPr>
          <w:t>iii</w:t>
        </w:r>
        <w:r w:rsidR="00770FC5">
          <w:rPr>
            <w:webHidden/>
          </w:rPr>
          <w:fldChar w:fldCharType="end"/>
        </w:r>
      </w:hyperlink>
    </w:p>
    <w:p w14:paraId="4C7BFD37" w14:textId="77777777" w:rsidR="00770FC5" w:rsidRDefault="00DA3348">
      <w:pPr>
        <w:pStyle w:val="TOC1"/>
        <w:rPr>
          <w:rFonts w:asciiTheme="minorHAnsi" w:eastAsiaTheme="minorEastAsia" w:hAnsiTheme="minorHAnsi" w:cstheme="minorBidi"/>
          <w:sz w:val="22"/>
          <w:szCs w:val="22"/>
        </w:rPr>
      </w:pPr>
      <w:hyperlink w:anchor="_Toc9960035" w:history="1">
        <w:r w:rsidR="00770FC5" w:rsidRPr="00515AE4">
          <w:rPr>
            <w:rStyle w:val="Hyperlink"/>
          </w:rPr>
          <w:t>LIST OF TABLES</w:t>
        </w:r>
        <w:r w:rsidR="00770FC5">
          <w:rPr>
            <w:webHidden/>
          </w:rPr>
          <w:tab/>
        </w:r>
        <w:r w:rsidR="00770FC5">
          <w:rPr>
            <w:webHidden/>
          </w:rPr>
          <w:fldChar w:fldCharType="begin"/>
        </w:r>
        <w:r w:rsidR="00770FC5">
          <w:rPr>
            <w:webHidden/>
          </w:rPr>
          <w:instrText xml:space="preserve"> PAGEREF _Toc9960035 \h </w:instrText>
        </w:r>
        <w:r w:rsidR="00770FC5">
          <w:rPr>
            <w:webHidden/>
          </w:rPr>
        </w:r>
        <w:r w:rsidR="00770FC5">
          <w:rPr>
            <w:webHidden/>
          </w:rPr>
          <w:fldChar w:fldCharType="separate"/>
        </w:r>
        <w:r w:rsidR="00C20C32">
          <w:rPr>
            <w:webHidden/>
          </w:rPr>
          <w:t>vii</w:t>
        </w:r>
        <w:r w:rsidR="00770FC5">
          <w:rPr>
            <w:webHidden/>
          </w:rPr>
          <w:fldChar w:fldCharType="end"/>
        </w:r>
      </w:hyperlink>
    </w:p>
    <w:p w14:paraId="4BADF548" w14:textId="77777777" w:rsidR="00770FC5" w:rsidRDefault="00DA3348">
      <w:pPr>
        <w:pStyle w:val="TOC1"/>
        <w:rPr>
          <w:rFonts w:asciiTheme="minorHAnsi" w:eastAsiaTheme="minorEastAsia" w:hAnsiTheme="minorHAnsi" w:cstheme="minorBidi"/>
          <w:sz w:val="22"/>
          <w:szCs w:val="22"/>
        </w:rPr>
      </w:pPr>
      <w:hyperlink w:anchor="_Toc9960036" w:history="1">
        <w:r w:rsidR="00770FC5" w:rsidRPr="00515AE4">
          <w:rPr>
            <w:rStyle w:val="Hyperlink"/>
          </w:rPr>
          <w:t>LIST OF FIGURES</w:t>
        </w:r>
        <w:r w:rsidR="00770FC5">
          <w:rPr>
            <w:webHidden/>
          </w:rPr>
          <w:tab/>
        </w:r>
        <w:r w:rsidR="00770FC5">
          <w:rPr>
            <w:webHidden/>
          </w:rPr>
          <w:fldChar w:fldCharType="begin"/>
        </w:r>
        <w:r w:rsidR="00770FC5">
          <w:rPr>
            <w:webHidden/>
          </w:rPr>
          <w:instrText xml:space="preserve"> PAGEREF _Toc9960036 \h </w:instrText>
        </w:r>
        <w:r w:rsidR="00770FC5">
          <w:rPr>
            <w:webHidden/>
          </w:rPr>
        </w:r>
        <w:r w:rsidR="00770FC5">
          <w:rPr>
            <w:webHidden/>
          </w:rPr>
          <w:fldChar w:fldCharType="separate"/>
        </w:r>
        <w:r w:rsidR="00C20C32">
          <w:rPr>
            <w:webHidden/>
          </w:rPr>
          <w:t>viii</w:t>
        </w:r>
        <w:r w:rsidR="00770FC5">
          <w:rPr>
            <w:webHidden/>
          </w:rPr>
          <w:fldChar w:fldCharType="end"/>
        </w:r>
      </w:hyperlink>
    </w:p>
    <w:p w14:paraId="6BA79DE0" w14:textId="77777777" w:rsidR="00770FC5" w:rsidRDefault="00DA3348">
      <w:pPr>
        <w:pStyle w:val="TOC1"/>
        <w:rPr>
          <w:rFonts w:asciiTheme="minorHAnsi" w:eastAsiaTheme="minorEastAsia" w:hAnsiTheme="minorHAnsi" w:cstheme="minorBidi"/>
          <w:sz w:val="22"/>
          <w:szCs w:val="22"/>
        </w:rPr>
      </w:pPr>
      <w:hyperlink w:anchor="_Toc9960037" w:history="1">
        <w:r w:rsidR="00770FC5" w:rsidRPr="00515AE4">
          <w:rPr>
            <w:rStyle w:val="Hyperlink"/>
          </w:rPr>
          <w:t>NOMENCLATURE</w:t>
        </w:r>
        <w:r w:rsidR="00770FC5">
          <w:rPr>
            <w:webHidden/>
          </w:rPr>
          <w:tab/>
        </w:r>
        <w:r w:rsidR="00770FC5">
          <w:rPr>
            <w:webHidden/>
          </w:rPr>
          <w:fldChar w:fldCharType="begin"/>
        </w:r>
        <w:r w:rsidR="00770FC5">
          <w:rPr>
            <w:webHidden/>
          </w:rPr>
          <w:instrText xml:space="preserve"> PAGEREF _Toc9960037 \h </w:instrText>
        </w:r>
        <w:r w:rsidR="00770FC5">
          <w:rPr>
            <w:webHidden/>
          </w:rPr>
        </w:r>
        <w:r w:rsidR="00770FC5">
          <w:rPr>
            <w:webHidden/>
          </w:rPr>
          <w:fldChar w:fldCharType="separate"/>
        </w:r>
        <w:r w:rsidR="00C20C32">
          <w:rPr>
            <w:webHidden/>
          </w:rPr>
          <w:t>xi</w:t>
        </w:r>
        <w:r w:rsidR="00770FC5">
          <w:rPr>
            <w:webHidden/>
          </w:rPr>
          <w:fldChar w:fldCharType="end"/>
        </w:r>
      </w:hyperlink>
    </w:p>
    <w:p w14:paraId="18608899" w14:textId="77777777" w:rsidR="00770FC5" w:rsidRDefault="00DA3348">
      <w:pPr>
        <w:pStyle w:val="TOC1"/>
        <w:rPr>
          <w:rFonts w:asciiTheme="minorHAnsi" w:eastAsiaTheme="minorEastAsia" w:hAnsiTheme="minorHAnsi" w:cstheme="minorBidi"/>
          <w:sz w:val="22"/>
          <w:szCs w:val="22"/>
        </w:rPr>
      </w:pPr>
      <w:hyperlink w:anchor="_Toc9960038" w:history="1">
        <w:r w:rsidR="00770FC5" w:rsidRPr="00515AE4">
          <w:rPr>
            <w:rStyle w:val="Hyperlink"/>
          </w:rPr>
          <w:t>CHAPTER</w:t>
        </w:r>
      </w:hyperlink>
    </w:p>
    <w:p w14:paraId="4A65108D" w14:textId="77777777" w:rsidR="00770FC5" w:rsidRDefault="00DA3348">
      <w:pPr>
        <w:pStyle w:val="TOC2"/>
        <w:rPr>
          <w:rFonts w:asciiTheme="minorHAnsi" w:eastAsiaTheme="minorEastAsia" w:hAnsiTheme="minorHAnsi" w:cstheme="minorBidi"/>
          <w:sz w:val="22"/>
          <w:szCs w:val="22"/>
        </w:rPr>
      </w:pPr>
      <w:hyperlink w:anchor="_Toc9960039" w:history="1">
        <w:r w:rsidR="00770FC5" w:rsidRPr="00515AE4">
          <w:rPr>
            <w:rStyle w:val="Hyperlink"/>
          </w:rPr>
          <w:t>INTRODUCTION</w:t>
        </w:r>
        <w:r w:rsidR="00770FC5">
          <w:rPr>
            <w:webHidden/>
          </w:rPr>
          <w:tab/>
        </w:r>
        <w:r w:rsidR="00770FC5">
          <w:rPr>
            <w:webHidden/>
          </w:rPr>
          <w:fldChar w:fldCharType="begin"/>
        </w:r>
        <w:r w:rsidR="00770FC5">
          <w:rPr>
            <w:webHidden/>
          </w:rPr>
          <w:instrText xml:space="preserve"> PAGEREF _Toc9960039 \h </w:instrText>
        </w:r>
        <w:r w:rsidR="00770FC5">
          <w:rPr>
            <w:webHidden/>
          </w:rPr>
        </w:r>
        <w:r w:rsidR="00770FC5">
          <w:rPr>
            <w:webHidden/>
          </w:rPr>
          <w:fldChar w:fldCharType="separate"/>
        </w:r>
        <w:r w:rsidR="00C20C32">
          <w:rPr>
            <w:webHidden/>
          </w:rPr>
          <w:t>1</w:t>
        </w:r>
        <w:r w:rsidR="00770FC5">
          <w:rPr>
            <w:webHidden/>
          </w:rPr>
          <w:fldChar w:fldCharType="end"/>
        </w:r>
      </w:hyperlink>
    </w:p>
    <w:p w14:paraId="2238C931" w14:textId="77777777" w:rsidR="00770FC5" w:rsidRDefault="00DA3348">
      <w:pPr>
        <w:pStyle w:val="TOC2"/>
        <w:rPr>
          <w:rFonts w:asciiTheme="minorHAnsi" w:eastAsiaTheme="minorEastAsia" w:hAnsiTheme="minorHAnsi" w:cstheme="minorBidi"/>
          <w:sz w:val="22"/>
          <w:szCs w:val="22"/>
        </w:rPr>
      </w:pPr>
      <w:hyperlink w:anchor="_Toc9960040" w:history="1">
        <w:r w:rsidR="00770FC5" w:rsidRPr="00515AE4">
          <w:rPr>
            <w:rStyle w:val="Hyperlink"/>
          </w:rPr>
          <w:t>DEVELOPMENT PROCESS</w:t>
        </w:r>
        <w:r w:rsidR="00770FC5">
          <w:rPr>
            <w:webHidden/>
          </w:rPr>
          <w:tab/>
        </w:r>
        <w:r w:rsidR="00770FC5">
          <w:rPr>
            <w:webHidden/>
          </w:rPr>
          <w:fldChar w:fldCharType="begin"/>
        </w:r>
        <w:r w:rsidR="00770FC5">
          <w:rPr>
            <w:webHidden/>
          </w:rPr>
          <w:instrText xml:space="preserve"> PAGEREF _Toc9960040 \h </w:instrText>
        </w:r>
        <w:r w:rsidR="00770FC5">
          <w:rPr>
            <w:webHidden/>
          </w:rPr>
        </w:r>
        <w:r w:rsidR="00770FC5">
          <w:rPr>
            <w:webHidden/>
          </w:rPr>
          <w:fldChar w:fldCharType="separate"/>
        </w:r>
        <w:r w:rsidR="00C20C32">
          <w:rPr>
            <w:webHidden/>
          </w:rPr>
          <w:t>3</w:t>
        </w:r>
        <w:r w:rsidR="00770FC5">
          <w:rPr>
            <w:webHidden/>
          </w:rPr>
          <w:fldChar w:fldCharType="end"/>
        </w:r>
      </w:hyperlink>
    </w:p>
    <w:p w14:paraId="778B19B7" w14:textId="77777777" w:rsidR="00770FC5" w:rsidRDefault="00DA3348">
      <w:pPr>
        <w:pStyle w:val="TOC3"/>
        <w:rPr>
          <w:rFonts w:asciiTheme="minorHAnsi" w:eastAsiaTheme="minorEastAsia" w:hAnsiTheme="minorHAnsi" w:cstheme="minorBidi"/>
          <w:sz w:val="22"/>
          <w:szCs w:val="22"/>
        </w:rPr>
      </w:pPr>
      <w:hyperlink w:anchor="_Toc9960041" w:history="1">
        <w:r w:rsidR="00770FC5" w:rsidRPr="00515AE4">
          <w:rPr>
            <w:rStyle w:val="Hyperlink"/>
          </w:rPr>
          <w:t>2.1</w:t>
        </w:r>
        <w:r w:rsidR="00770FC5">
          <w:rPr>
            <w:rFonts w:asciiTheme="minorHAnsi" w:eastAsiaTheme="minorEastAsia" w:hAnsiTheme="minorHAnsi" w:cstheme="minorBidi"/>
            <w:sz w:val="22"/>
            <w:szCs w:val="22"/>
          </w:rPr>
          <w:tab/>
        </w:r>
        <w:r w:rsidR="00770FC5" w:rsidRPr="00515AE4">
          <w:rPr>
            <w:rStyle w:val="Hyperlink"/>
          </w:rPr>
          <w:t>Goal of Development</w:t>
        </w:r>
        <w:r w:rsidR="00770FC5">
          <w:rPr>
            <w:webHidden/>
          </w:rPr>
          <w:tab/>
        </w:r>
        <w:r w:rsidR="00770FC5">
          <w:rPr>
            <w:webHidden/>
          </w:rPr>
          <w:fldChar w:fldCharType="begin"/>
        </w:r>
        <w:r w:rsidR="00770FC5">
          <w:rPr>
            <w:webHidden/>
          </w:rPr>
          <w:instrText xml:space="preserve"> PAGEREF _Toc9960041 \h </w:instrText>
        </w:r>
        <w:r w:rsidR="00770FC5">
          <w:rPr>
            <w:webHidden/>
          </w:rPr>
        </w:r>
        <w:r w:rsidR="00770FC5">
          <w:rPr>
            <w:webHidden/>
          </w:rPr>
          <w:fldChar w:fldCharType="separate"/>
        </w:r>
        <w:r w:rsidR="00C20C32">
          <w:rPr>
            <w:webHidden/>
          </w:rPr>
          <w:t>3</w:t>
        </w:r>
        <w:r w:rsidR="00770FC5">
          <w:rPr>
            <w:webHidden/>
          </w:rPr>
          <w:fldChar w:fldCharType="end"/>
        </w:r>
      </w:hyperlink>
    </w:p>
    <w:p w14:paraId="2E66752C" w14:textId="77777777" w:rsidR="00770FC5" w:rsidRDefault="00DA3348">
      <w:pPr>
        <w:pStyle w:val="TOC4"/>
        <w:rPr>
          <w:rFonts w:asciiTheme="minorHAnsi" w:eastAsiaTheme="minorEastAsia" w:hAnsiTheme="minorHAnsi" w:cstheme="minorBidi"/>
          <w:sz w:val="22"/>
          <w:szCs w:val="22"/>
        </w:rPr>
      </w:pPr>
      <w:hyperlink w:anchor="_Toc9960042" w:history="1">
        <w:r w:rsidR="00770FC5" w:rsidRPr="00515AE4">
          <w:rPr>
            <w:rStyle w:val="Hyperlink"/>
          </w:rPr>
          <w:t>2.1.1</w:t>
        </w:r>
        <w:r w:rsidR="00770FC5">
          <w:rPr>
            <w:rFonts w:asciiTheme="minorHAnsi" w:eastAsiaTheme="minorEastAsia" w:hAnsiTheme="minorHAnsi" w:cstheme="minorBidi"/>
            <w:sz w:val="22"/>
            <w:szCs w:val="22"/>
          </w:rPr>
          <w:tab/>
        </w:r>
        <w:r w:rsidR="00770FC5" w:rsidRPr="00515AE4">
          <w:rPr>
            <w:rStyle w:val="Hyperlink"/>
          </w:rPr>
          <w:t>MATLAB as the program of choice</w:t>
        </w:r>
        <w:r w:rsidR="00770FC5">
          <w:rPr>
            <w:webHidden/>
          </w:rPr>
          <w:tab/>
        </w:r>
        <w:r w:rsidR="00770FC5">
          <w:rPr>
            <w:webHidden/>
          </w:rPr>
          <w:fldChar w:fldCharType="begin"/>
        </w:r>
        <w:r w:rsidR="00770FC5">
          <w:rPr>
            <w:webHidden/>
          </w:rPr>
          <w:instrText xml:space="preserve"> PAGEREF _Toc9960042 \h </w:instrText>
        </w:r>
        <w:r w:rsidR="00770FC5">
          <w:rPr>
            <w:webHidden/>
          </w:rPr>
        </w:r>
        <w:r w:rsidR="00770FC5">
          <w:rPr>
            <w:webHidden/>
          </w:rPr>
          <w:fldChar w:fldCharType="separate"/>
        </w:r>
        <w:r w:rsidR="00C20C32">
          <w:rPr>
            <w:webHidden/>
          </w:rPr>
          <w:t>4</w:t>
        </w:r>
        <w:r w:rsidR="00770FC5">
          <w:rPr>
            <w:webHidden/>
          </w:rPr>
          <w:fldChar w:fldCharType="end"/>
        </w:r>
      </w:hyperlink>
    </w:p>
    <w:p w14:paraId="2BA9DDD8" w14:textId="77777777" w:rsidR="00770FC5" w:rsidRDefault="00DA3348">
      <w:pPr>
        <w:pStyle w:val="TOC4"/>
        <w:rPr>
          <w:rFonts w:asciiTheme="minorHAnsi" w:eastAsiaTheme="minorEastAsia" w:hAnsiTheme="minorHAnsi" w:cstheme="minorBidi"/>
          <w:sz w:val="22"/>
          <w:szCs w:val="22"/>
        </w:rPr>
      </w:pPr>
      <w:hyperlink w:anchor="_Toc9960043" w:history="1">
        <w:r w:rsidR="00770FC5" w:rsidRPr="00515AE4">
          <w:rPr>
            <w:rStyle w:val="Hyperlink"/>
          </w:rPr>
          <w:t>2.1.2</w:t>
        </w:r>
        <w:r w:rsidR="00770FC5">
          <w:rPr>
            <w:rFonts w:asciiTheme="minorHAnsi" w:eastAsiaTheme="minorEastAsia" w:hAnsiTheme="minorHAnsi" w:cstheme="minorBidi"/>
            <w:sz w:val="22"/>
            <w:szCs w:val="22"/>
          </w:rPr>
          <w:tab/>
        </w:r>
        <w:r w:rsidR="00770FC5" w:rsidRPr="00515AE4">
          <w:rPr>
            <w:rStyle w:val="Hyperlink"/>
          </w:rPr>
          <w:t>OpenRocket as a reference case</w:t>
        </w:r>
        <w:r w:rsidR="00770FC5">
          <w:rPr>
            <w:webHidden/>
          </w:rPr>
          <w:tab/>
        </w:r>
        <w:r w:rsidR="00770FC5">
          <w:rPr>
            <w:webHidden/>
          </w:rPr>
          <w:fldChar w:fldCharType="begin"/>
        </w:r>
        <w:r w:rsidR="00770FC5">
          <w:rPr>
            <w:webHidden/>
          </w:rPr>
          <w:instrText xml:space="preserve"> PAGEREF _Toc9960043 \h </w:instrText>
        </w:r>
        <w:r w:rsidR="00770FC5">
          <w:rPr>
            <w:webHidden/>
          </w:rPr>
        </w:r>
        <w:r w:rsidR="00770FC5">
          <w:rPr>
            <w:webHidden/>
          </w:rPr>
          <w:fldChar w:fldCharType="separate"/>
        </w:r>
        <w:r w:rsidR="00C20C32">
          <w:rPr>
            <w:webHidden/>
          </w:rPr>
          <w:t>4</w:t>
        </w:r>
        <w:r w:rsidR="00770FC5">
          <w:rPr>
            <w:webHidden/>
          </w:rPr>
          <w:fldChar w:fldCharType="end"/>
        </w:r>
      </w:hyperlink>
    </w:p>
    <w:p w14:paraId="2EB07E89" w14:textId="77777777" w:rsidR="00770FC5" w:rsidRDefault="00DA3348">
      <w:pPr>
        <w:pStyle w:val="TOC3"/>
        <w:rPr>
          <w:rFonts w:asciiTheme="minorHAnsi" w:eastAsiaTheme="minorEastAsia" w:hAnsiTheme="minorHAnsi" w:cstheme="minorBidi"/>
          <w:sz w:val="22"/>
          <w:szCs w:val="22"/>
        </w:rPr>
      </w:pPr>
      <w:hyperlink w:anchor="_Toc9960044" w:history="1">
        <w:r w:rsidR="00770FC5" w:rsidRPr="00515AE4">
          <w:rPr>
            <w:rStyle w:val="Hyperlink"/>
          </w:rPr>
          <w:t>2.2</w:t>
        </w:r>
        <w:r w:rsidR="00770FC5">
          <w:rPr>
            <w:rFonts w:asciiTheme="minorHAnsi" w:eastAsiaTheme="minorEastAsia" w:hAnsiTheme="minorHAnsi" w:cstheme="minorBidi"/>
            <w:sz w:val="22"/>
            <w:szCs w:val="22"/>
          </w:rPr>
          <w:tab/>
        </w:r>
        <w:r w:rsidR="00770FC5" w:rsidRPr="00515AE4">
          <w:rPr>
            <w:rStyle w:val="Hyperlink"/>
          </w:rPr>
          <w:t>The Briggs Multistage Supersonic Rocket Flight Simulator</w:t>
        </w:r>
        <w:r w:rsidR="00770FC5">
          <w:rPr>
            <w:webHidden/>
          </w:rPr>
          <w:tab/>
        </w:r>
        <w:r w:rsidR="00770FC5">
          <w:rPr>
            <w:webHidden/>
          </w:rPr>
          <w:fldChar w:fldCharType="begin"/>
        </w:r>
        <w:r w:rsidR="00770FC5">
          <w:rPr>
            <w:webHidden/>
          </w:rPr>
          <w:instrText xml:space="preserve"> PAGEREF _Toc9960044 \h </w:instrText>
        </w:r>
        <w:r w:rsidR="00770FC5">
          <w:rPr>
            <w:webHidden/>
          </w:rPr>
        </w:r>
        <w:r w:rsidR="00770FC5">
          <w:rPr>
            <w:webHidden/>
          </w:rPr>
          <w:fldChar w:fldCharType="separate"/>
        </w:r>
        <w:r w:rsidR="00C20C32">
          <w:rPr>
            <w:webHidden/>
          </w:rPr>
          <w:t>5</w:t>
        </w:r>
        <w:r w:rsidR="00770FC5">
          <w:rPr>
            <w:webHidden/>
          </w:rPr>
          <w:fldChar w:fldCharType="end"/>
        </w:r>
      </w:hyperlink>
    </w:p>
    <w:p w14:paraId="43F32A28" w14:textId="77777777" w:rsidR="00770FC5" w:rsidRDefault="00DA3348">
      <w:pPr>
        <w:pStyle w:val="TOC4"/>
        <w:rPr>
          <w:rFonts w:asciiTheme="minorHAnsi" w:eastAsiaTheme="minorEastAsia" w:hAnsiTheme="minorHAnsi" w:cstheme="minorBidi"/>
          <w:sz w:val="22"/>
          <w:szCs w:val="22"/>
        </w:rPr>
      </w:pPr>
      <w:hyperlink w:anchor="_Toc9960045" w:history="1">
        <w:r w:rsidR="00770FC5" w:rsidRPr="00515AE4">
          <w:rPr>
            <w:rStyle w:val="Hyperlink"/>
          </w:rPr>
          <w:t>2.2.1</w:t>
        </w:r>
        <w:r w:rsidR="00770FC5">
          <w:rPr>
            <w:rFonts w:asciiTheme="minorHAnsi" w:eastAsiaTheme="minorEastAsia" w:hAnsiTheme="minorHAnsi" w:cstheme="minorBidi"/>
            <w:sz w:val="22"/>
            <w:szCs w:val="22"/>
          </w:rPr>
          <w:tab/>
        </w:r>
        <w:r w:rsidR="00770FC5" w:rsidRPr="00515AE4">
          <w:rPr>
            <w:rStyle w:val="Hyperlink"/>
          </w:rPr>
          <w:t xml:space="preserve">Development of </w:t>
        </w:r>
        <w:r w:rsidR="00770FC5" w:rsidRPr="00515AE4">
          <w:rPr>
            <w:rStyle w:val="Hyperlink"/>
            <w:i/>
          </w:rPr>
          <w:t>V</w:t>
        </w:r>
        <w:r w:rsidR="00770FC5" w:rsidRPr="00515AE4">
          <w:rPr>
            <w:rStyle w:val="Hyperlink"/>
            <w:i/>
            <w:vertAlign w:val="subscript"/>
          </w:rPr>
          <w:t>cr</w:t>
        </w:r>
        <w:r w:rsidR="00770FC5">
          <w:rPr>
            <w:webHidden/>
          </w:rPr>
          <w:tab/>
        </w:r>
        <w:r w:rsidR="00770FC5">
          <w:rPr>
            <w:webHidden/>
          </w:rPr>
          <w:fldChar w:fldCharType="begin"/>
        </w:r>
        <w:r w:rsidR="00770FC5">
          <w:rPr>
            <w:webHidden/>
          </w:rPr>
          <w:instrText xml:space="preserve"> PAGEREF _Toc9960045 \h </w:instrText>
        </w:r>
        <w:r w:rsidR="00770FC5">
          <w:rPr>
            <w:webHidden/>
          </w:rPr>
        </w:r>
        <w:r w:rsidR="00770FC5">
          <w:rPr>
            <w:webHidden/>
          </w:rPr>
          <w:fldChar w:fldCharType="separate"/>
        </w:r>
        <w:r w:rsidR="00C20C32">
          <w:rPr>
            <w:webHidden/>
          </w:rPr>
          <w:t>8</w:t>
        </w:r>
        <w:r w:rsidR="00770FC5">
          <w:rPr>
            <w:webHidden/>
          </w:rPr>
          <w:fldChar w:fldCharType="end"/>
        </w:r>
      </w:hyperlink>
    </w:p>
    <w:p w14:paraId="62A518F2" w14:textId="77777777" w:rsidR="00770FC5" w:rsidRDefault="00DA3348">
      <w:pPr>
        <w:pStyle w:val="TOC4"/>
        <w:rPr>
          <w:rFonts w:asciiTheme="minorHAnsi" w:eastAsiaTheme="minorEastAsia" w:hAnsiTheme="minorHAnsi" w:cstheme="minorBidi"/>
          <w:sz w:val="22"/>
          <w:szCs w:val="22"/>
        </w:rPr>
      </w:pPr>
      <w:hyperlink w:anchor="_Toc9960046" w:history="1">
        <w:r w:rsidR="00770FC5" w:rsidRPr="00515AE4">
          <w:rPr>
            <w:rStyle w:val="Hyperlink"/>
          </w:rPr>
          <w:t>2.2.2</w:t>
        </w:r>
        <w:r w:rsidR="00770FC5">
          <w:rPr>
            <w:rFonts w:asciiTheme="minorHAnsi" w:eastAsiaTheme="minorEastAsia" w:hAnsiTheme="minorHAnsi" w:cstheme="minorBidi"/>
            <w:sz w:val="22"/>
            <w:szCs w:val="22"/>
          </w:rPr>
          <w:tab/>
        </w:r>
        <w:r w:rsidR="00770FC5" w:rsidRPr="00515AE4">
          <w:rPr>
            <w:rStyle w:val="Hyperlink"/>
          </w:rPr>
          <w:t>The Exclusion of Lift</w:t>
        </w:r>
        <w:r w:rsidR="00770FC5">
          <w:rPr>
            <w:webHidden/>
          </w:rPr>
          <w:tab/>
        </w:r>
        <w:r w:rsidR="00770FC5">
          <w:rPr>
            <w:webHidden/>
          </w:rPr>
          <w:fldChar w:fldCharType="begin"/>
        </w:r>
        <w:r w:rsidR="00770FC5">
          <w:rPr>
            <w:webHidden/>
          </w:rPr>
          <w:instrText xml:space="preserve"> PAGEREF _Toc9960046 \h </w:instrText>
        </w:r>
        <w:r w:rsidR="00770FC5">
          <w:rPr>
            <w:webHidden/>
          </w:rPr>
        </w:r>
        <w:r w:rsidR="00770FC5">
          <w:rPr>
            <w:webHidden/>
          </w:rPr>
          <w:fldChar w:fldCharType="separate"/>
        </w:r>
        <w:r w:rsidR="00C20C32">
          <w:rPr>
            <w:webHidden/>
          </w:rPr>
          <w:t>10</w:t>
        </w:r>
        <w:r w:rsidR="00770FC5">
          <w:rPr>
            <w:webHidden/>
          </w:rPr>
          <w:fldChar w:fldCharType="end"/>
        </w:r>
      </w:hyperlink>
    </w:p>
    <w:p w14:paraId="72BAE2A3" w14:textId="77777777" w:rsidR="00770FC5" w:rsidRDefault="00DA3348">
      <w:pPr>
        <w:pStyle w:val="TOC3"/>
        <w:rPr>
          <w:rFonts w:asciiTheme="minorHAnsi" w:eastAsiaTheme="minorEastAsia" w:hAnsiTheme="minorHAnsi" w:cstheme="minorBidi"/>
          <w:sz w:val="22"/>
          <w:szCs w:val="22"/>
        </w:rPr>
      </w:pPr>
      <w:hyperlink w:anchor="_Toc9960047" w:history="1">
        <w:r w:rsidR="00770FC5" w:rsidRPr="00515AE4">
          <w:rPr>
            <w:rStyle w:val="Hyperlink"/>
          </w:rPr>
          <w:t>2.3</w:t>
        </w:r>
        <w:r w:rsidR="00770FC5">
          <w:rPr>
            <w:rFonts w:asciiTheme="minorHAnsi" w:eastAsiaTheme="minorEastAsia" w:hAnsiTheme="minorHAnsi" w:cstheme="minorBidi"/>
            <w:sz w:val="22"/>
            <w:szCs w:val="22"/>
          </w:rPr>
          <w:tab/>
        </w:r>
        <w:r w:rsidR="00770FC5" w:rsidRPr="00515AE4">
          <w:rPr>
            <w:rStyle w:val="Hyperlink"/>
          </w:rPr>
          <w:t>The Coordinate Frames</w:t>
        </w:r>
        <w:r w:rsidR="00770FC5">
          <w:rPr>
            <w:webHidden/>
          </w:rPr>
          <w:tab/>
        </w:r>
        <w:r w:rsidR="00770FC5">
          <w:rPr>
            <w:webHidden/>
          </w:rPr>
          <w:fldChar w:fldCharType="begin"/>
        </w:r>
        <w:r w:rsidR="00770FC5">
          <w:rPr>
            <w:webHidden/>
          </w:rPr>
          <w:instrText xml:space="preserve"> PAGEREF _Toc9960047 \h </w:instrText>
        </w:r>
        <w:r w:rsidR="00770FC5">
          <w:rPr>
            <w:webHidden/>
          </w:rPr>
        </w:r>
        <w:r w:rsidR="00770FC5">
          <w:rPr>
            <w:webHidden/>
          </w:rPr>
          <w:fldChar w:fldCharType="separate"/>
        </w:r>
        <w:r w:rsidR="00C20C32">
          <w:rPr>
            <w:webHidden/>
          </w:rPr>
          <w:t>10</w:t>
        </w:r>
        <w:r w:rsidR="00770FC5">
          <w:rPr>
            <w:webHidden/>
          </w:rPr>
          <w:fldChar w:fldCharType="end"/>
        </w:r>
      </w:hyperlink>
    </w:p>
    <w:p w14:paraId="0695888B" w14:textId="77777777" w:rsidR="00770FC5" w:rsidRDefault="00DA3348">
      <w:pPr>
        <w:pStyle w:val="TOC4"/>
        <w:rPr>
          <w:rFonts w:asciiTheme="minorHAnsi" w:eastAsiaTheme="minorEastAsia" w:hAnsiTheme="minorHAnsi" w:cstheme="minorBidi"/>
          <w:sz w:val="22"/>
          <w:szCs w:val="22"/>
        </w:rPr>
      </w:pPr>
      <w:hyperlink w:anchor="_Toc9960048" w:history="1">
        <w:r w:rsidR="00770FC5" w:rsidRPr="00515AE4">
          <w:rPr>
            <w:rStyle w:val="Hyperlink"/>
          </w:rPr>
          <w:t>2.3.1</w:t>
        </w:r>
        <w:r w:rsidR="00770FC5">
          <w:rPr>
            <w:rFonts w:asciiTheme="minorHAnsi" w:eastAsiaTheme="minorEastAsia" w:hAnsiTheme="minorHAnsi" w:cstheme="minorBidi"/>
            <w:sz w:val="22"/>
            <w:szCs w:val="22"/>
          </w:rPr>
          <w:tab/>
        </w:r>
        <w:r w:rsidR="00770FC5" w:rsidRPr="00515AE4">
          <w:rPr>
            <w:rStyle w:val="Hyperlink"/>
          </w:rPr>
          <w:t>The Parallel-Perpendicular Coordinate Frame</w:t>
        </w:r>
        <w:r w:rsidR="00770FC5">
          <w:rPr>
            <w:webHidden/>
          </w:rPr>
          <w:tab/>
        </w:r>
        <w:r w:rsidR="00770FC5">
          <w:rPr>
            <w:webHidden/>
          </w:rPr>
          <w:fldChar w:fldCharType="begin"/>
        </w:r>
        <w:r w:rsidR="00770FC5">
          <w:rPr>
            <w:webHidden/>
          </w:rPr>
          <w:instrText xml:space="preserve"> PAGEREF _Toc9960048 \h </w:instrText>
        </w:r>
        <w:r w:rsidR="00770FC5">
          <w:rPr>
            <w:webHidden/>
          </w:rPr>
        </w:r>
        <w:r w:rsidR="00770FC5">
          <w:rPr>
            <w:webHidden/>
          </w:rPr>
          <w:fldChar w:fldCharType="separate"/>
        </w:r>
        <w:r w:rsidR="00C20C32">
          <w:rPr>
            <w:webHidden/>
          </w:rPr>
          <w:t>10</w:t>
        </w:r>
        <w:r w:rsidR="00770FC5">
          <w:rPr>
            <w:webHidden/>
          </w:rPr>
          <w:fldChar w:fldCharType="end"/>
        </w:r>
      </w:hyperlink>
    </w:p>
    <w:p w14:paraId="31A403C1" w14:textId="77777777" w:rsidR="00770FC5" w:rsidRDefault="00DA3348">
      <w:pPr>
        <w:pStyle w:val="TOC5"/>
        <w:rPr>
          <w:rFonts w:asciiTheme="minorHAnsi" w:eastAsiaTheme="minorEastAsia" w:hAnsiTheme="minorHAnsi" w:cstheme="minorBidi"/>
          <w:sz w:val="22"/>
          <w:szCs w:val="22"/>
        </w:rPr>
      </w:pPr>
      <w:hyperlink w:anchor="_Toc9960049" w:history="1">
        <w:r w:rsidR="00770FC5" w:rsidRPr="00515AE4">
          <w:rPr>
            <w:rStyle w:val="Hyperlink"/>
          </w:rPr>
          <w:t>2.3.1.2</w:t>
        </w:r>
        <w:r w:rsidR="00770FC5">
          <w:rPr>
            <w:rFonts w:asciiTheme="minorHAnsi" w:eastAsiaTheme="minorEastAsia" w:hAnsiTheme="minorHAnsi" w:cstheme="minorBidi"/>
            <w:sz w:val="22"/>
            <w:szCs w:val="22"/>
          </w:rPr>
          <w:tab/>
        </w:r>
        <w:r w:rsidR="00770FC5" w:rsidRPr="00515AE4">
          <w:rPr>
            <w:rStyle w:val="Hyperlink"/>
          </w:rPr>
          <w:t>1</w:t>
        </w:r>
        <w:r w:rsidR="00770FC5" w:rsidRPr="00515AE4">
          <w:rPr>
            <w:rStyle w:val="Hyperlink"/>
            <w:vertAlign w:val="superscript"/>
          </w:rPr>
          <w:t>st</w:t>
        </w:r>
        <w:r w:rsidR="00770FC5" w:rsidRPr="00515AE4">
          <w:rPr>
            <w:rStyle w:val="Hyperlink"/>
          </w:rPr>
          <w:t xml:space="preserve"> Order Euler Equations</w:t>
        </w:r>
        <w:r w:rsidR="00770FC5">
          <w:rPr>
            <w:webHidden/>
          </w:rPr>
          <w:tab/>
        </w:r>
        <w:r w:rsidR="00770FC5">
          <w:rPr>
            <w:webHidden/>
          </w:rPr>
          <w:fldChar w:fldCharType="begin"/>
        </w:r>
        <w:r w:rsidR="00770FC5">
          <w:rPr>
            <w:webHidden/>
          </w:rPr>
          <w:instrText xml:space="preserve"> PAGEREF _Toc9960049 \h </w:instrText>
        </w:r>
        <w:r w:rsidR="00770FC5">
          <w:rPr>
            <w:webHidden/>
          </w:rPr>
        </w:r>
        <w:r w:rsidR="00770FC5">
          <w:rPr>
            <w:webHidden/>
          </w:rPr>
          <w:fldChar w:fldCharType="separate"/>
        </w:r>
        <w:r w:rsidR="00C20C32">
          <w:rPr>
            <w:webHidden/>
          </w:rPr>
          <w:t>11</w:t>
        </w:r>
        <w:r w:rsidR="00770FC5">
          <w:rPr>
            <w:webHidden/>
          </w:rPr>
          <w:fldChar w:fldCharType="end"/>
        </w:r>
      </w:hyperlink>
    </w:p>
    <w:p w14:paraId="7C30D2FC" w14:textId="77777777" w:rsidR="00770FC5" w:rsidRDefault="00DA3348">
      <w:pPr>
        <w:pStyle w:val="TOC5"/>
        <w:rPr>
          <w:rFonts w:asciiTheme="minorHAnsi" w:eastAsiaTheme="minorEastAsia" w:hAnsiTheme="minorHAnsi" w:cstheme="minorBidi"/>
          <w:sz w:val="22"/>
          <w:szCs w:val="22"/>
        </w:rPr>
      </w:pPr>
      <w:hyperlink w:anchor="_Toc9960050" w:history="1">
        <w:r w:rsidR="00770FC5" w:rsidRPr="00515AE4">
          <w:rPr>
            <w:rStyle w:val="Hyperlink"/>
          </w:rPr>
          <w:t>2.3.1.3</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Runge-Kutta Equations</w:t>
        </w:r>
        <w:r w:rsidR="00770FC5">
          <w:rPr>
            <w:webHidden/>
          </w:rPr>
          <w:tab/>
        </w:r>
        <w:r w:rsidR="00770FC5">
          <w:rPr>
            <w:webHidden/>
          </w:rPr>
          <w:fldChar w:fldCharType="begin"/>
        </w:r>
        <w:r w:rsidR="00770FC5">
          <w:rPr>
            <w:webHidden/>
          </w:rPr>
          <w:instrText xml:space="preserve"> PAGEREF _Toc9960050 \h </w:instrText>
        </w:r>
        <w:r w:rsidR="00770FC5">
          <w:rPr>
            <w:webHidden/>
          </w:rPr>
        </w:r>
        <w:r w:rsidR="00770FC5">
          <w:rPr>
            <w:webHidden/>
          </w:rPr>
          <w:fldChar w:fldCharType="separate"/>
        </w:r>
        <w:r w:rsidR="00C20C32">
          <w:rPr>
            <w:webHidden/>
          </w:rPr>
          <w:t>13</w:t>
        </w:r>
        <w:r w:rsidR="00770FC5">
          <w:rPr>
            <w:webHidden/>
          </w:rPr>
          <w:fldChar w:fldCharType="end"/>
        </w:r>
      </w:hyperlink>
    </w:p>
    <w:p w14:paraId="781AFF82" w14:textId="77777777" w:rsidR="00770FC5" w:rsidRDefault="00DA3348">
      <w:pPr>
        <w:pStyle w:val="TOC4"/>
        <w:rPr>
          <w:rFonts w:asciiTheme="minorHAnsi" w:eastAsiaTheme="minorEastAsia" w:hAnsiTheme="minorHAnsi" w:cstheme="minorBidi"/>
          <w:sz w:val="22"/>
          <w:szCs w:val="22"/>
        </w:rPr>
      </w:pPr>
      <w:hyperlink w:anchor="_Toc9960051" w:history="1">
        <w:r w:rsidR="00770FC5" w:rsidRPr="00515AE4">
          <w:rPr>
            <w:rStyle w:val="Hyperlink"/>
          </w:rPr>
          <w:t>2.3.2</w:t>
        </w:r>
        <w:r w:rsidR="00770FC5">
          <w:rPr>
            <w:rFonts w:asciiTheme="minorHAnsi" w:eastAsiaTheme="minorEastAsia" w:hAnsiTheme="minorHAnsi" w:cstheme="minorBidi"/>
            <w:sz w:val="22"/>
            <w:szCs w:val="22"/>
          </w:rPr>
          <w:tab/>
        </w:r>
        <w:r w:rsidR="00770FC5" w:rsidRPr="00515AE4">
          <w:rPr>
            <w:rStyle w:val="Hyperlink"/>
          </w:rPr>
          <w:t>The X-Y Coordinate Frame</w:t>
        </w:r>
        <w:r w:rsidR="00770FC5">
          <w:rPr>
            <w:webHidden/>
          </w:rPr>
          <w:tab/>
        </w:r>
        <w:r w:rsidR="00770FC5">
          <w:rPr>
            <w:webHidden/>
          </w:rPr>
          <w:fldChar w:fldCharType="begin"/>
        </w:r>
        <w:r w:rsidR="00770FC5">
          <w:rPr>
            <w:webHidden/>
          </w:rPr>
          <w:instrText xml:space="preserve"> PAGEREF _Toc9960051 \h </w:instrText>
        </w:r>
        <w:r w:rsidR="00770FC5">
          <w:rPr>
            <w:webHidden/>
          </w:rPr>
        </w:r>
        <w:r w:rsidR="00770FC5">
          <w:rPr>
            <w:webHidden/>
          </w:rPr>
          <w:fldChar w:fldCharType="separate"/>
        </w:r>
        <w:r w:rsidR="00C20C32">
          <w:rPr>
            <w:webHidden/>
          </w:rPr>
          <w:t>13</w:t>
        </w:r>
        <w:r w:rsidR="00770FC5">
          <w:rPr>
            <w:webHidden/>
          </w:rPr>
          <w:fldChar w:fldCharType="end"/>
        </w:r>
      </w:hyperlink>
    </w:p>
    <w:p w14:paraId="3EC92912" w14:textId="77777777" w:rsidR="00770FC5" w:rsidRDefault="00DA3348">
      <w:pPr>
        <w:pStyle w:val="TOC5"/>
        <w:rPr>
          <w:rFonts w:asciiTheme="minorHAnsi" w:eastAsiaTheme="minorEastAsia" w:hAnsiTheme="minorHAnsi" w:cstheme="minorBidi"/>
          <w:sz w:val="22"/>
          <w:szCs w:val="22"/>
        </w:rPr>
      </w:pPr>
      <w:hyperlink w:anchor="_Toc9960052" w:history="1">
        <w:r w:rsidR="00770FC5" w:rsidRPr="00515AE4">
          <w:rPr>
            <w:rStyle w:val="Hyperlink"/>
          </w:rPr>
          <w:t>2.3.2.2</w:t>
        </w:r>
        <w:r w:rsidR="00770FC5">
          <w:rPr>
            <w:rFonts w:asciiTheme="minorHAnsi" w:eastAsiaTheme="minorEastAsia" w:hAnsiTheme="minorHAnsi" w:cstheme="minorBidi"/>
            <w:sz w:val="22"/>
            <w:szCs w:val="22"/>
          </w:rPr>
          <w:tab/>
        </w:r>
        <w:r w:rsidR="00770FC5" w:rsidRPr="00515AE4">
          <w:rPr>
            <w:rStyle w:val="Hyperlink"/>
          </w:rPr>
          <w:t>1</w:t>
        </w:r>
        <w:r w:rsidR="00770FC5" w:rsidRPr="00515AE4">
          <w:rPr>
            <w:rStyle w:val="Hyperlink"/>
            <w:vertAlign w:val="superscript"/>
          </w:rPr>
          <w:t>st</w:t>
        </w:r>
        <w:r w:rsidR="00770FC5" w:rsidRPr="00515AE4">
          <w:rPr>
            <w:rStyle w:val="Hyperlink"/>
          </w:rPr>
          <w:t xml:space="preserve"> Order Euler Equations</w:t>
        </w:r>
        <w:r w:rsidR="00770FC5">
          <w:rPr>
            <w:webHidden/>
          </w:rPr>
          <w:tab/>
        </w:r>
        <w:r w:rsidR="00770FC5">
          <w:rPr>
            <w:webHidden/>
          </w:rPr>
          <w:fldChar w:fldCharType="begin"/>
        </w:r>
        <w:r w:rsidR="00770FC5">
          <w:rPr>
            <w:webHidden/>
          </w:rPr>
          <w:instrText xml:space="preserve"> PAGEREF _Toc9960052 \h </w:instrText>
        </w:r>
        <w:r w:rsidR="00770FC5">
          <w:rPr>
            <w:webHidden/>
          </w:rPr>
        </w:r>
        <w:r w:rsidR="00770FC5">
          <w:rPr>
            <w:webHidden/>
          </w:rPr>
          <w:fldChar w:fldCharType="separate"/>
        </w:r>
        <w:r w:rsidR="00C20C32">
          <w:rPr>
            <w:webHidden/>
          </w:rPr>
          <w:t>15</w:t>
        </w:r>
        <w:r w:rsidR="00770FC5">
          <w:rPr>
            <w:webHidden/>
          </w:rPr>
          <w:fldChar w:fldCharType="end"/>
        </w:r>
      </w:hyperlink>
    </w:p>
    <w:p w14:paraId="46396158" w14:textId="77777777" w:rsidR="00770FC5" w:rsidRDefault="00DA3348">
      <w:pPr>
        <w:pStyle w:val="TOC5"/>
        <w:rPr>
          <w:rFonts w:asciiTheme="minorHAnsi" w:eastAsiaTheme="minorEastAsia" w:hAnsiTheme="minorHAnsi" w:cstheme="minorBidi"/>
          <w:sz w:val="22"/>
          <w:szCs w:val="22"/>
        </w:rPr>
      </w:pPr>
      <w:hyperlink w:anchor="_Toc9960053" w:history="1">
        <w:r w:rsidR="00770FC5" w:rsidRPr="00515AE4">
          <w:rPr>
            <w:rStyle w:val="Hyperlink"/>
          </w:rPr>
          <w:t>2.3.2.3</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Runge-Kutta Equations</w:t>
        </w:r>
        <w:r w:rsidR="00770FC5">
          <w:rPr>
            <w:webHidden/>
          </w:rPr>
          <w:tab/>
        </w:r>
        <w:r w:rsidR="00770FC5">
          <w:rPr>
            <w:webHidden/>
          </w:rPr>
          <w:fldChar w:fldCharType="begin"/>
        </w:r>
        <w:r w:rsidR="00770FC5">
          <w:rPr>
            <w:webHidden/>
          </w:rPr>
          <w:instrText xml:space="preserve"> PAGEREF _Toc9960053 \h </w:instrText>
        </w:r>
        <w:r w:rsidR="00770FC5">
          <w:rPr>
            <w:webHidden/>
          </w:rPr>
        </w:r>
        <w:r w:rsidR="00770FC5">
          <w:rPr>
            <w:webHidden/>
          </w:rPr>
          <w:fldChar w:fldCharType="separate"/>
        </w:r>
        <w:r w:rsidR="00C20C32">
          <w:rPr>
            <w:webHidden/>
          </w:rPr>
          <w:t>16</w:t>
        </w:r>
        <w:r w:rsidR="00770FC5">
          <w:rPr>
            <w:webHidden/>
          </w:rPr>
          <w:fldChar w:fldCharType="end"/>
        </w:r>
      </w:hyperlink>
    </w:p>
    <w:p w14:paraId="22584397" w14:textId="77777777" w:rsidR="00770FC5" w:rsidRDefault="00DA3348">
      <w:pPr>
        <w:pStyle w:val="TOC3"/>
        <w:rPr>
          <w:rFonts w:asciiTheme="minorHAnsi" w:eastAsiaTheme="minorEastAsia" w:hAnsiTheme="minorHAnsi" w:cstheme="minorBidi"/>
          <w:sz w:val="22"/>
          <w:szCs w:val="22"/>
        </w:rPr>
      </w:pPr>
      <w:hyperlink w:anchor="_Toc9960054" w:history="1">
        <w:r w:rsidR="00770FC5" w:rsidRPr="00515AE4">
          <w:rPr>
            <w:rStyle w:val="Hyperlink"/>
          </w:rPr>
          <w:t>2.4</w:t>
        </w:r>
        <w:r w:rsidR="00770FC5">
          <w:rPr>
            <w:rFonts w:asciiTheme="minorHAnsi" w:eastAsiaTheme="minorEastAsia" w:hAnsiTheme="minorHAnsi" w:cstheme="minorBidi"/>
            <w:sz w:val="22"/>
            <w:szCs w:val="22"/>
          </w:rPr>
          <w:tab/>
        </w:r>
        <w:r w:rsidR="00770FC5" w:rsidRPr="00515AE4">
          <w:rPr>
            <w:rStyle w:val="Hyperlink"/>
          </w:rPr>
          <w:t>Drag Profiles</w:t>
        </w:r>
        <w:r w:rsidR="00770FC5">
          <w:rPr>
            <w:webHidden/>
          </w:rPr>
          <w:tab/>
        </w:r>
        <w:r w:rsidR="00770FC5">
          <w:rPr>
            <w:webHidden/>
          </w:rPr>
          <w:fldChar w:fldCharType="begin"/>
        </w:r>
        <w:r w:rsidR="00770FC5">
          <w:rPr>
            <w:webHidden/>
          </w:rPr>
          <w:instrText xml:space="preserve"> PAGEREF _Toc9960054 \h </w:instrText>
        </w:r>
        <w:r w:rsidR="00770FC5">
          <w:rPr>
            <w:webHidden/>
          </w:rPr>
        </w:r>
        <w:r w:rsidR="00770FC5">
          <w:rPr>
            <w:webHidden/>
          </w:rPr>
          <w:fldChar w:fldCharType="separate"/>
        </w:r>
        <w:r w:rsidR="00C20C32">
          <w:rPr>
            <w:webHidden/>
          </w:rPr>
          <w:t>16</w:t>
        </w:r>
        <w:r w:rsidR="00770FC5">
          <w:rPr>
            <w:webHidden/>
          </w:rPr>
          <w:fldChar w:fldCharType="end"/>
        </w:r>
      </w:hyperlink>
    </w:p>
    <w:p w14:paraId="2F25AA6F" w14:textId="77777777" w:rsidR="00770FC5" w:rsidRDefault="00DA3348">
      <w:pPr>
        <w:pStyle w:val="TOC4"/>
        <w:rPr>
          <w:rFonts w:asciiTheme="minorHAnsi" w:eastAsiaTheme="minorEastAsia" w:hAnsiTheme="minorHAnsi" w:cstheme="minorBidi"/>
          <w:sz w:val="22"/>
          <w:szCs w:val="22"/>
        </w:rPr>
      </w:pPr>
      <w:hyperlink w:anchor="_Toc9960055" w:history="1">
        <w:r w:rsidR="00770FC5" w:rsidRPr="00515AE4">
          <w:rPr>
            <w:rStyle w:val="Hyperlink"/>
          </w:rPr>
          <w:t>2.4.2</w:t>
        </w:r>
        <w:r w:rsidR="00770FC5">
          <w:rPr>
            <w:rFonts w:asciiTheme="minorHAnsi" w:eastAsiaTheme="minorEastAsia" w:hAnsiTheme="minorHAnsi" w:cstheme="minorBidi"/>
            <w:sz w:val="22"/>
            <w:szCs w:val="22"/>
          </w:rPr>
          <w:tab/>
        </w:r>
        <w:r w:rsidR="00770FC5" w:rsidRPr="00515AE4">
          <w:rPr>
            <w:rStyle w:val="Hyperlink"/>
          </w:rPr>
          <w:t>No Fins Model</w:t>
        </w:r>
        <w:r w:rsidR="00770FC5">
          <w:rPr>
            <w:webHidden/>
          </w:rPr>
          <w:tab/>
        </w:r>
        <w:r w:rsidR="00770FC5">
          <w:rPr>
            <w:webHidden/>
          </w:rPr>
          <w:fldChar w:fldCharType="begin"/>
        </w:r>
        <w:r w:rsidR="00770FC5">
          <w:rPr>
            <w:webHidden/>
          </w:rPr>
          <w:instrText xml:space="preserve"> PAGEREF _Toc9960055 \h </w:instrText>
        </w:r>
        <w:r w:rsidR="00770FC5">
          <w:rPr>
            <w:webHidden/>
          </w:rPr>
        </w:r>
        <w:r w:rsidR="00770FC5">
          <w:rPr>
            <w:webHidden/>
          </w:rPr>
          <w:fldChar w:fldCharType="separate"/>
        </w:r>
        <w:r w:rsidR="00C20C32">
          <w:rPr>
            <w:webHidden/>
          </w:rPr>
          <w:t>21</w:t>
        </w:r>
        <w:r w:rsidR="00770FC5">
          <w:rPr>
            <w:webHidden/>
          </w:rPr>
          <w:fldChar w:fldCharType="end"/>
        </w:r>
      </w:hyperlink>
    </w:p>
    <w:p w14:paraId="53082F1A" w14:textId="77777777" w:rsidR="00770FC5" w:rsidRDefault="00DA3348">
      <w:pPr>
        <w:pStyle w:val="TOC4"/>
        <w:rPr>
          <w:rFonts w:asciiTheme="minorHAnsi" w:eastAsiaTheme="minorEastAsia" w:hAnsiTheme="minorHAnsi" w:cstheme="minorBidi"/>
          <w:sz w:val="22"/>
          <w:szCs w:val="22"/>
        </w:rPr>
      </w:pPr>
      <w:hyperlink w:anchor="_Toc9960056" w:history="1">
        <w:r w:rsidR="00770FC5" w:rsidRPr="00515AE4">
          <w:rPr>
            <w:rStyle w:val="Hyperlink"/>
          </w:rPr>
          <w:t>2.4.3</w:t>
        </w:r>
        <w:r w:rsidR="00770FC5">
          <w:rPr>
            <w:rFonts w:asciiTheme="minorHAnsi" w:eastAsiaTheme="minorEastAsia" w:hAnsiTheme="minorHAnsi" w:cstheme="minorBidi"/>
            <w:sz w:val="22"/>
            <w:szCs w:val="22"/>
          </w:rPr>
          <w:tab/>
        </w:r>
        <w:r w:rsidR="00770FC5" w:rsidRPr="00515AE4">
          <w:rPr>
            <w:rStyle w:val="Hyperlink"/>
          </w:rPr>
          <w:t>Small Fins Model</w:t>
        </w:r>
        <w:r w:rsidR="00770FC5">
          <w:rPr>
            <w:webHidden/>
          </w:rPr>
          <w:tab/>
        </w:r>
        <w:r w:rsidR="00770FC5">
          <w:rPr>
            <w:webHidden/>
          </w:rPr>
          <w:fldChar w:fldCharType="begin"/>
        </w:r>
        <w:r w:rsidR="00770FC5">
          <w:rPr>
            <w:webHidden/>
          </w:rPr>
          <w:instrText xml:space="preserve"> PAGEREF _Toc9960056 \h </w:instrText>
        </w:r>
        <w:r w:rsidR="00770FC5">
          <w:rPr>
            <w:webHidden/>
          </w:rPr>
        </w:r>
        <w:r w:rsidR="00770FC5">
          <w:rPr>
            <w:webHidden/>
          </w:rPr>
          <w:fldChar w:fldCharType="separate"/>
        </w:r>
        <w:r w:rsidR="00C20C32">
          <w:rPr>
            <w:webHidden/>
          </w:rPr>
          <w:t>21</w:t>
        </w:r>
        <w:r w:rsidR="00770FC5">
          <w:rPr>
            <w:webHidden/>
          </w:rPr>
          <w:fldChar w:fldCharType="end"/>
        </w:r>
      </w:hyperlink>
    </w:p>
    <w:p w14:paraId="7C03DCEC" w14:textId="77777777" w:rsidR="00770FC5" w:rsidRDefault="00DA3348">
      <w:pPr>
        <w:pStyle w:val="TOC4"/>
        <w:rPr>
          <w:rFonts w:asciiTheme="minorHAnsi" w:eastAsiaTheme="minorEastAsia" w:hAnsiTheme="minorHAnsi" w:cstheme="minorBidi"/>
          <w:sz w:val="22"/>
          <w:szCs w:val="22"/>
        </w:rPr>
      </w:pPr>
      <w:hyperlink w:anchor="_Toc9960057" w:history="1">
        <w:r w:rsidR="00770FC5" w:rsidRPr="00515AE4">
          <w:rPr>
            <w:rStyle w:val="Hyperlink"/>
          </w:rPr>
          <w:t>2.4.4</w:t>
        </w:r>
        <w:r w:rsidR="00770FC5">
          <w:rPr>
            <w:rFonts w:asciiTheme="minorHAnsi" w:eastAsiaTheme="minorEastAsia" w:hAnsiTheme="minorHAnsi" w:cstheme="minorBidi"/>
            <w:sz w:val="22"/>
            <w:szCs w:val="22"/>
          </w:rPr>
          <w:tab/>
        </w:r>
        <w:r w:rsidR="00770FC5" w:rsidRPr="00515AE4">
          <w:rPr>
            <w:rStyle w:val="Hyperlink"/>
          </w:rPr>
          <w:t>Large Fins Model</w:t>
        </w:r>
        <w:r w:rsidR="00770FC5">
          <w:rPr>
            <w:webHidden/>
          </w:rPr>
          <w:tab/>
        </w:r>
        <w:r w:rsidR="00770FC5">
          <w:rPr>
            <w:webHidden/>
          </w:rPr>
          <w:fldChar w:fldCharType="begin"/>
        </w:r>
        <w:r w:rsidR="00770FC5">
          <w:rPr>
            <w:webHidden/>
          </w:rPr>
          <w:instrText xml:space="preserve"> PAGEREF _Toc9960057 \h </w:instrText>
        </w:r>
        <w:r w:rsidR="00770FC5">
          <w:rPr>
            <w:webHidden/>
          </w:rPr>
        </w:r>
        <w:r w:rsidR="00770FC5">
          <w:rPr>
            <w:webHidden/>
          </w:rPr>
          <w:fldChar w:fldCharType="separate"/>
        </w:r>
        <w:r w:rsidR="00C20C32">
          <w:rPr>
            <w:webHidden/>
          </w:rPr>
          <w:t>22</w:t>
        </w:r>
        <w:r w:rsidR="00770FC5">
          <w:rPr>
            <w:webHidden/>
          </w:rPr>
          <w:fldChar w:fldCharType="end"/>
        </w:r>
      </w:hyperlink>
    </w:p>
    <w:p w14:paraId="3B3F39D4" w14:textId="77777777" w:rsidR="00770FC5" w:rsidRDefault="00DA3348">
      <w:pPr>
        <w:pStyle w:val="TOC4"/>
        <w:rPr>
          <w:rFonts w:asciiTheme="minorHAnsi" w:eastAsiaTheme="minorEastAsia" w:hAnsiTheme="minorHAnsi" w:cstheme="minorBidi"/>
          <w:sz w:val="22"/>
          <w:szCs w:val="22"/>
        </w:rPr>
      </w:pPr>
      <w:hyperlink w:anchor="_Toc9960058" w:history="1">
        <w:r w:rsidR="00770FC5" w:rsidRPr="00515AE4">
          <w:rPr>
            <w:rStyle w:val="Hyperlink"/>
          </w:rPr>
          <w:t>2.4.5</w:t>
        </w:r>
        <w:r w:rsidR="00770FC5">
          <w:rPr>
            <w:rFonts w:asciiTheme="minorHAnsi" w:eastAsiaTheme="minorEastAsia" w:hAnsiTheme="minorHAnsi" w:cstheme="minorBidi"/>
            <w:sz w:val="22"/>
            <w:szCs w:val="22"/>
          </w:rPr>
          <w:tab/>
        </w:r>
        <w:r w:rsidR="00770FC5" w:rsidRPr="00515AE4">
          <w:rPr>
            <w:rStyle w:val="Hyperlink"/>
          </w:rPr>
          <w:t>Delta Fins Model</w:t>
        </w:r>
        <w:r w:rsidR="00770FC5">
          <w:rPr>
            <w:webHidden/>
          </w:rPr>
          <w:tab/>
        </w:r>
        <w:r w:rsidR="00770FC5">
          <w:rPr>
            <w:webHidden/>
          </w:rPr>
          <w:fldChar w:fldCharType="begin"/>
        </w:r>
        <w:r w:rsidR="00770FC5">
          <w:rPr>
            <w:webHidden/>
          </w:rPr>
          <w:instrText xml:space="preserve"> PAGEREF _Toc9960058 \h </w:instrText>
        </w:r>
        <w:r w:rsidR="00770FC5">
          <w:rPr>
            <w:webHidden/>
          </w:rPr>
        </w:r>
        <w:r w:rsidR="00770FC5">
          <w:rPr>
            <w:webHidden/>
          </w:rPr>
          <w:fldChar w:fldCharType="separate"/>
        </w:r>
        <w:r w:rsidR="00C20C32">
          <w:rPr>
            <w:webHidden/>
          </w:rPr>
          <w:t>24</w:t>
        </w:r>
        <w:r w:rsidR="00770FC5">
          <w:rPr>
            <w:webHidden/>
          </w:rPr>
          <w:fldChar w:fldCharType="end"/>
        </w:r>
      </w:hyperlink>
    </w:p>
    <w:p w14:paraId="039A49AB" w14:textId="77777777" w:rsidR="00770FC5" w:rsidRDefault="00DA3348">
      <w:pPr>
        <w:pStyle w:val="TOC2"/>
        <w:rPr>
          <w:rFonts w:asciiTheme="minorHAnsi" w:eastAsiaTheme="minorEastAsia" w:hAnsiTheme="minorHAnsi" w:cstheme="minorBidi"/>
          <w:sz w:val="22"/>
          <w:szCs w:val="22"/>
        </w:rPr>
      </w:pPr>
      <w:hyperlink w:anchor="_Toc9960059" w:history="1">
        <w:r w:rsidR="00770FC5" w:rsidRPr="00515AE4">
          <w:rPr>
            <w:rStyle w:val="Hyperlink"/>
          </w:rPr>
          <w:t>PROGRAM BREAKDOWN</w:t>
        </w:r>
        <w:r w:rsidR="00770FC5">
          <w:rPr>
            <w:webHidden/>
          </w:rPr>
          <w:tab/>
        </w:r>
        <w:r w:rsidR="00770FC5">
          <w:rPr>
            <w:webHidden/>
          </w:rPr>
          <w:fldChar w:fldCharType="begin"/>
        </w:r>
        <w:r w:rsidR="00770FC5">
          <w:rPr>
            <w:webHidden/>
          </w:rPr>
          <w:instrText xml:space="preserve"> PAGEREF _Toc9960059 \h </w:instrText>
        </w:r>
        <w:r w:rsidR="00770FC5">
          <w:rPr>
            <w:webHidden/>
          </w:rPr>
        </w:r>
        <w:r w:rsidR="00770FC5">
          <w:rPr>
            <w:webHidden/>
          </w:rPr>
          <w:fldChar w:fldCharType="separate"/>
        </w:r>
        <w:r w:rsidR="00C20C32">
          <w:rPr>
            <w:webHidden/>
          </w:rPr>
          <w:t>26</w:t>
        </w:r>
        <w:r w:rsidR="00770FC5">
          <w:rPr>
            <w:webHidden/>
          </w:rPr>
          <w:fldChar w:fldCharType="end"/>
        </w:r>
      </w:hyperlink>
    </w:p>
    <w:p w14:paraId="5108DBD1" w14:textId="77777777" w:rsidR="00770FC5" w:rsidRDefault="00DA3348">
      <w:pPr>
        <w:pStyle w:val="TOC3"/>
        <w:rPr>
          <w:rFonts w:asciiTheme="minorHAnsi" w:eastAsiaTheme="minorEastAsia" w:hAnsiTheme="minorHAnsi" w:cstheme="minorBidi"/>
          <w:sz w:val="22"/>
          <w:szCs w:val="22"/>
        </w:rPr>
      </w:pPr>
      <w:hyperlink w:anchor="_Toc9960060" w:history="1">
        <w:r w:rsidR="00770FC5" w:rsidRPr="00515AE4">
          <w:rPr>
            <w:rStyle w:val="Hyperlink"/>
          </w:rPr>
          <w:t>3.1</w:t>
        </w:r>
        <w:r w:rsidR="00770FC5">
          <w:rPr>
            <w:rFonts w:asciiTheme="minorHAnsi" w:eastAsiaTheme="minorEastAsia" w:hAnsiTheme="minorHAnsi" w:cstheme="minorBidi"/>
            <w:sz w:val="22"/>
            <w:szCs w:val="22"/>
          </w:rPr>
          <w:tab/>
        </w:r>
        <w:r w:rsidR="00770FC5" w:rsidRPr="00515AE4">
          <w:rPr>
            <w:rStyle w:val="Hyperlink"/>
          </w:rPr>
          <w:t>Startup Scripts</w:t>
        </w:r>
        <w:r w:rsidR="00770FC5">
          <w:rPr>
            <w:webHidden/>
          </w:rPr>
          <w:tab/>
        </w:r>
        <w:r w:rsidR="00770FC5">
          <w:rPr>
            <w:webHidden/>
          </w:rPr>
          <w:fldChar w:fldCharType="begin"/>
        </w:r>
        <w:r w:rsidR="00770FC5">
          <w:rPr>
            <w:webHidden/>
          </w:rPr>
          <w:instrText xml:space="preserve"> PAGEREF _Toc9960060 \h </w:instrText>
        </w:r>
        <w:r w:rsidR="00770FC5">
          <w:rPr>
            <w:webHidden/>
          </w:rPr>
        </w:r>
        <w:r w:rsidR="00770FC5">
          <w:rPr>
            <w:webHidden/>
          </w:rPr>
          <w:fldChar w:fldCharType="separate"/>
        </w:r>
        <w:r w:rsidR="00C20C32">
          <w:rPr>
            <w:webHidden/>
          </w:rPr>
          <w:t>28</w:t>
        </w:r>
        <w:r w:rsidR="00770FC5">
          <w:rPr>
            <w:webHidden/>
          </w:rPr>
          <w:fldChar w:fldCharType="end"/>
        </w:r>
      </w:hyperlink>
    </w:p>
    <w:p w14:paraId="5BE5D1B1" w14:textId="77777777" w:rsidR="00770FC5" w:rsidRDefault="00DA3348">
      <w:pPr>
        <w:pStyle w:val="TOC4"/>
        <w:rPr>
          <w:rFonts w:asciiTheme="minorHAnsi" w:eastAsiaTheme="minorEastAsia" w:hAnsiTheme="minorHAnsi" w:cstheme="minorBidi"/>
          <w:sz w:val="22"/>
          <w:szCs w:val="22"/>
        </w:rPr>
      </w:pPr>
      <w:hyperlink w:anchor="_Toc9960061" w:history="1">
        <w:r w:rsidR="00770FC5" w:rsidRPr="00515AE4">
          <w:rPr>
            <w:rStyle w:val="Hyperlink"/>
          </w:rPr>
          <w:t>3.1.1</w:t>
        </w:r>
        <w:r w:rsidR="00770FC5">
          <w:rPr>
            <w:rFonts w:asciiTheme="minorHAnsi" w:eastAsiaTheme="minorEastAsia" w:hAnsiTheme="minorHAnsi" w:cstheme="minorBidi"/>
            <w:sz w:val="22"/>
            <w:szCs w:val="22"/>
          </w:rPr>
          <w:tab/>
        </w:r>
        <w:r w:rsidR="00770FC5" w:rsidRPr="00515AE4">
          <w:rPr>
            <w:rStyle w:val="Hyperlink"/>
          </w:rPr>
          <w:t>Simulator.m</w:t>
        </w:r>
        <w:r w:rsidR="00770FC5">
          <w:rPr>
            <w:webHidden/>
          </w:rPr>
          <w:tab/>
        </w:r>
        <w:r w:rsidR="00770FC5">
          <w:rPr>
            <w:webHidden/>
          </w:rPr>
          <w:fldChar w:fldCharType="begin"/>
        </w:r>
        <w:r w:rsidR="00770FC5">
          <w:rPr>
            <w:webHidden/>
          </w:rPr>
          <w:instrText xml:space="preserve"> PAGEREF _Toc9960061 \h </w:instrText>
        </w:r>
        <w:r w:rsidR="00770FC5">
          <w:rPr>
            <w:webHidden/>
          </w:rPr>
        </w:r>
        <w:r w:rsidR="00770FC5">
          <w:rPr>
            <w:webHidden/>
          </w:rPr>
          <w:fldChar w:fldCharType="separate"/>
        </w:r>
        <w:r w:rsidR="00C20C32">
          <w:rPr>
            <w:webHidden/>
          </w:rPr>
          <w:t>29</w:t>
        </w:r>
        <w:r w:rsidR="00770FC5">
          <w:rPr>
            <w:webHidden/>
          </w:rPr>
          <w:fldChar w:fldCharType="end"/>
        </w:r>
      </w:hyperlink>
    </w:p>
    <w:p w14:paraId="1AAA5B4E" w14:textId="77777777" w:rsidR="00770FC5" w:rsidRDefault="00DA3348">
      <w:pPr>
        <w:pStyle w:val="TOC4"/>
        <w:rPr>
          <w:rFonts w:asciiTheme="minorHAnsi" w:eastAsiaTheme="minorEastAsia" w:hAnsiTheme="minorHAnsi" w:cstheme="minorBidi"/>
          <w:sz w:val="22"/>
          <w:szCs w:val="22"/>
        </w:rPr>
      </w:pPr>
      <w:hyperlink w:anchor="_Toc9960062" w:history="1">
        <w:r w:rsidR="00770FC5" w:rsidRPr="00515AE4">
          <w:rPr>
            <w:rStyle w:val="Hyperlink"/>
          </w:rPr>
          <w:t>3.1.2</w:t>
        </w:r>
        <w:r w:rsidR="00770FC5">
          <w:rPr>
            <w:rFonts w:asciiTheme="minorHAnsi" w:eastAsiaTheme="minorEastAsia" w:hAnsiTheme="minorHAnsi" w:cstheme="minorBidi"/>
            <w:sz w:val="22"/>
            <w:szCs w:val="22"/>
          </w:rPr>
          <w:tab/>
        </w:r>
        <w:r w:rsidR="00770FC5" w:rsidRPr="00515AE4">
          <w:rPr>
            <w:rStyle w:val="Hyperlink"/>
          </w:rPr>
          <w:t>Menu scripts</w:t>
        </w:r>
        <w:r w:rsidR="00770FC5">
          <w:rPr>
            <w:webHidden/>
          </w:rPr>
          <w:tab/>
        </w:r>
        <w:r w:rsidR="00770FC5">
          <w:rPr>
            <w:webHidden/>
          </w:rPr>
          <w:fldChar w:fldCharType="begin"/>
        </w:r>
        <w:r w:rsidR="00770FC5">
          <w:rPr>
            <w:webHidden/>
          </w:rPr>
          <w:instrText xml:space="preserve"> PAGEREF _Toc9960062 \h </w:instrText>
        </w:r>
        <w:r w:rsidR="00770FC5">
          <w:rPr>
            <w:webHidden/>
          </w:rPr>
        </w:r>
        <w:r w:rsidR="00770FC5">
          <w:rPr>
            <w:webHidden/>
          </w:rPr>
          <w:fldChar w:fldCharType="separate"/>
        </w:r>
        <w:r w:rsidR="00C20C32">
          <w:rPr>
            <w:webHidden/>
          </w:rPr>
          <w:t>30</w:t>
        </w:r>
        <w:r w:rsidR="00770FC5">
          <w:rPr>
            <w:webHidden/>
          </w:rPr>
          <w:fldChar w:fldCharType="end"/>
        </w:r>
      </w:hyperlink>
    </w:p>
    <w:p w14:paraId="147D774F" w14:textId="77777777" w:rsidR="00770FC5" w:rsidRDefault="00DA3348">
      <w:pPr>
        <w:pStyle w:val="TOC5"/>
        <w:rPr>
          <w:rFonts w:asciiTheme="minorHAnsi" w:eastAsiaTheme="minorEastAsia" w:hAnsiTheme="minorHAnsi" w:cstheme="minorBidi"/>
          <w:sz w:val="22"/>
          <w:szCs w:val="22"/>
        </w:rPr>
      </w:pPr>
      <w:hyperlink w:anchor="_Toc9960063" w:history="1">
        <w:r w:rsidR="00770FC5" w:rsidRPr="00515AE4">
          <w:rPr>
            <w:rStyle w:val="Hyperlink"/>
          </w:rPr>
          <w:t>3.1.2.2</w:t>
        </w:r>
        <w:r w:rsidR="00770FC5">
          <w:rPr>
            <w:rFonts w:asciiTheme="minorHAnsi" w:eastAsiaTheme="minorEastAsia" w:hAnsiTheme="minorHAnsi" w:cstheme="minorBidi"/>
            <w:sz w:val="22"/>
            <w:szCs w:val="22"/>
          </w:rPr>
          <w:tab/>
        </w:r>
        <w:r w:rsidR="00770FC5" w:rsidRPr="00515AE4">
          <w:rPr>
            <w:rStyle w:val="Hyperlink"/>
          </w:rPr>
          <w:t>Parameters Menu</w:t>
        </w:r>
        <w:r w:rsidR="00770FC5">
          <w:rPr>
            <w:webHidden/>
          </w:rPr>
          <w:tab/>
        </w:r>
        <w:r w:rsidR="00770FC5">
          <w:rPr>
            <w:webHidden/>
          </w:rPr>
          <w:fldChar w:fldCharType="begin"/>
        </w:r>
        <w:r w:rsidR="00770FC5">
          <w:rPr>
            <w:webHidden/>
          </w:rPr>
          <w:instrText xml:space="preserve"> PAGEREF _Toc9960063 \h </w:instrText>
        </w:r>
        <w:r w:rsidR="00770FC5">
          <w:rPr>
            <w:webHidden/>
          </w:rPr>
        </w:r>
        <w:r w:rsidR="00770FC5">
          <w:rPr>
            <w:webHidden/>
          </w:rPr>
          <w:fldChar w:fldCharType="separate"/>
        </w:r>
        <w:r w:rsidR="00C20C32">
          <w:rPr>
            <w:webHidden/>
          </w:rPr>
          <w:t>31</w:t>
        </w:r>
        <w:r w:rsidR="00770FC5">
          <w:rPr>
            <w:webHidden/>
          </w:rPr>
          <w:fldChar w:fldCharType="end"/>
        </w:r>
      </w:hyperlink>
    </w:p>
    <w:p w14:paraId="2C56DF7A" w14:textId="77777777" w:rsidR="00770FC5" w:rsidRDefault="00DA3348">
      <w:pPr>
        <w:pStyle w:val="TOC5"/>
        <w:rPr>
          <w:rFonts w:asciiTheme="minorHAnsi" w:eastAsiaTheme="minorEastAsia" w:hAnsiTheme="minorHAnsi" w:cstheme="minorBidi"/>
          <w:sz w:val="22"/>
          <w:szCs w:val="22"/>
        </w:rPr>
      </w:pPr>
      <w:hyperlink w:anchor="_Toc9960064" w:history="1">
        <w:r w:rsidR="00770FC5" w:rsidRPr="00515AE4">
          <w:rPr>
            <w:rStyle w:val="Hyperlink"/>
          </w:rPr>
          <w:t>3.1.2.3</w:t>
        </w:r>
        <w:r w:rsidR="00770FC5">
          <w:rPr>
            <w:rFonts w:asciiTheme="minorHAnsi" w:eastAsiaTheme="minorEastAsia" w:hAnsiTheme="minorHAnsi" w:cstheme="minorBidi"/>
            <w:sz w:val="22"/>
            <w:szCs w:val="22"/>
          </w:rPr>
          <w:tab/>
        </w:r>
        <w:r w:rsidR="00770FC5" w:rsidRPr="00515AE4">
          <w:rPr>
            <w:rStyle w:val="Hyperlink"/>
          </w:rPr>
          <w:t>Program Menu &amp; Program Editor</w:t>
        </w:r>
        <w:r w:rsidR="00770FC5">
          <w:rPr>
            <w:webHidden/>
          </w:rPr>
          <w:tab/>
        </w:r>
        <w:r w:rsidR="00770FC5">
          <w:rPr>
            <w:webHidden/>
          </w:rPr>
          <w:fldChar w:fldCharType="begin"/>
        </w:r>
        <w:r w:rsidR="00770FC5">
          <w:rPr>
            <w:webHidden/>
          </w:rPr>
          <w:instrText xml:space="preserve"> PAGEREF _Toc9960064 \h </w:instrText>
        </w:r>
        <w:r w:rsidR="00770FC5">
          <w:rPr>
            <w:webHidden/>
          </w:rPr>
        </w:r>
        <w:r w:rsidR="00770FC5">
          <w:rPr>
            <w:webHidden/>
          </w:rPr>
          <w:fldChar w:fldCharType="separate"/>
        </w:r>
        <w:r w:rsidR="00C20C32">
          <w:rPr>
            <w:webHidden/>
          </w:rPr>
          <w:t>32</w:t>
        </w:r>
        <w:r w:rsidR="00770FC5">
          <w:rPr>
            <w:webHidden/>
          </w:rPr>
          <w:fldChar w:fldCharType="end"/>
        </w:r>
      </w:hyperlink>
    </w:p>
    <w:p w14:paraId="1BC813A1" w14:textId="77777777" w:rsidR="00770FC5" w:rsidRDefault="00DA3348">
      <w:pPr>
        <w:pStyle w:val="TOC3"/>
        <w:rPr>
          <w:rFonts w:asciiTheme="minorHAnsi" w:eastAsiaTheme="minorEastAsia" w:hAnsiTheme="minorHAnsi" w:cstheme="minorBidi"/>
          <w:sz w:val="22"/>
          <w:szCs w:val="22"/>
        </w:rPr>
      </w:pPr>
      <w:hyperlink w:anchor="_Toc9960065" w:history="1">
        <w:r w:rsidR="00770FC5" w:rsidRPr="00515AE4">
          <w:rPr>
            <w:rStyle w:val="Hyperlink"/>
          </w:rPr>
          <w:t>3.2</w:t>
        </w:r>
        <w:r w:rsidR="00770FC5">
          <w:rPr>
            <w:rFonts w:asciiTheme="minorHAnsi" w:eastAsiaTheme="minorEastAsia" w:hAnsiTheme="minorHAnsi" w:cstheme="minorBidi"/>
            <w:sz w:val="22"/>
            <w:szCs w:val="22"/>
          </w:rPr>
          <w:tab/>
        </w:r>
        <w:r w:rsidR="00770FC5" w:rsidRPr="00515AE4">
          <w:rPr>
            <w:rStyle w:val="Hyperlink"/>
          </w:rPr>
          <w:t>Initialization Scripts</w:t>
        </w:r>
        <w:r w:rsidR="00770FC5">
          <w:rPr>
            <w:webHidden/>
          </w:rPr>
          <w:tab/>
        </w:r>
        <w:r w:rsidR="00770FC5">
          <w:rPr>
            <w:webHidden/>
          </w:rPr>
          <w:fldChar w:fldCharType="begin"/>
        </w:r>
        <w:r w:rsidR="00770FC5">
          <w:rPr>
            <w:webHidden/>
          </w:rPr>
          <w:instrText xml:space="preserve"> PAGEREF _Toc9960065 \h </w:instrText>
        </w:r>
        <w:r w:rsidR="00770FC5">
          <w:rPr>
            <w:webHidden/>
          </w:rPr>
        </w:r>
        <w:r w:rsidR="00770FC5">
          <w:rPr>
            <w:webHidden/>
          </w:rPr>
          <w:fldChar w:fldCharType="separate"/>
        </w:r>
        <w:r w:rsidR="00C20C32">
          <w:rPr>
            <w:webHidden/>
          </w:rPr>
          <w:t>33</w:t>
        </w:r>
        <w:r w:rsidR="00770FC5">
          <w:rPr>
            <w:webHidden/>
          </w:rPr>
          <w:fldChar w:fldCharType="end"/>
        </w:r>
      </w:hyperlink>
    </w:p>
    <w:p w14:paraId="65A5C5D4" w14:textId="77777777" w:rsidR="00770FC5" w:rsidRDefault="00DA3348">
      <w:pPr>
        <w:pStyle w:val="TOC4"/>
        <w:rPr>
          <w:rFonts w:asciiTheme="minorHAnsi" w:eastAsiaTheme="minorEastAsia" w:hAnsiTheme="minorHAnsi" w:cstheme="minorBidi"/>
          <w:sz w:val="22"/>
          <w:szCs w:val="22"/>
        </w:rPr>
      </w:pPr>
      <w:hyperlink w:anchor="_Toc9960066" w:history="1">
        <w:r w:rsidR="00770FC5" w:rsidRPr="00515AE4">
          <w:rPr>
            <w:rStyle w:val="Hyperlink"/>
          </w:rPr>
          <w:t>3.2.1</w:t>
        </w:r>
        <w:r w:rsidR="00770FC5">
          <w:rPr>
            <w:rFonts w:asciiTheme="minorHAnsi" w:eastAsiaTheme="minorEastAsia" w:hAnsiTheme="minorHAnsi" w:cstheme="minorBidi"/>
            <w:sz w:val="22"/>
            <w:szCs w:val="22"/>
          </w:rPr>
          <w:tab/>
        </w:r>
        <w:r w:rsidR="00770FC5" w:rsidRPr="00515AE4">
          <w:rPr>
            <w:rStyle w:val="Hyperlink"/>
          </w:rPr>
          <w:t>Rocket and Motor Parameters</w:t>
        </w:r>
        <w:r w:rsidR="00770FC5">
          <w:rPr>
            <w:webHidden/>
          </w:rPr>
          <w:tab/>
        </w:r>
        <w:r w:rsidR="00770FC5">
          <w:rPr>
            <w:webHidden/>
          </w:rPr>
          <w:fldChar w:fldCharType="begin"/>
        </w:r>
        <w:r w:rsidR="00770FC5">
          <w:rPr>
            <w:webHidden/>
          </w:rPr>
          <w:instrText xml:space="preserve"> PAGEREF _Toc9960066 \h </w:instrText>
        </w:r>
        <w:r w:rsidR="00770FC5">
          <w:rPr>
            <w:webHidden/>
          </w:rPr>
        </w:r>
        <w:r w:rsidR="00770FC5">
          <w:rPr>
            <w:webHidden/>
          </w:rPr>
          <w:fldChar w:fldCharType="separate"/>
        </w:r>
        <w:r w:rsidR="00C20C32">
          <w:rPr>
            <w:webHidden/>
          </w:rPr>
          <w:t>34</w:t>
        </w:r>
        <w:r w:rsidR="00770FC5">
          <w:rPr>
            <w:webHidden/>
          </w:rPr>
          <w:fldChar w:fldCharType="end"/>
        </w:r>
      </w:hyperlink>
    </w:p>
    <w:p w14:paraId="23A334A7" w14:textId="77777777" w:rsidR="00770FC5" w:rsidRDefault="00DA3348">
      <w:pPr>
        <w:pStyle w:val="TOC4"/>
        <w:rPr>
          <w:rFonts w:asciiTheme="minorHAnsi" w:eastAsiaTheme="minorEastAsia" w:hAnsiTheme="minorHAnsi" w:cstheme="minorBidi"/>
          <w:sz w:val="22"/>
          <w:szCs w:val="22"/>
        </w:rPr>
      </w:pPr>
      <w:hyperlink w:anchor="_Toc9960067" w:history="1">
        <w:r w:rsidR="00770FC5" w:rsidRPr="00515AE4">
          <w:rPr>
            <w:rStyle w:val="Hyperlink"/>
          </w:rPr>
          <w:t>3.2.2</w:t>
        </w:r>
        <w:r w:rsidR="00770FC5">
          <w:rPr>
            <w:rFonts w:asciiTheme="minorHAnsi" w:eastAsiaTheme="minorEastAsia" w:hAnsiTheme="minorHAnsi" w:cstheme="minorBidi"/>
            <w:sz w:val="22"/>
            <w:szCs w:val="22"/>
          </w:rPr>
          <w:tab/>
        </w:r>
        <w:r w:rsidR="00770FC5" w:rsidRPr="00515AE4">
          <w:rPr>
            <w:rStyle w:val="Hyperlink"/>
          </w:rPr>
          <w:t>Initial Launch Conditions</w:t>
        </w:r>
        <w:r w:rsidR="00770FC5">
          <w:rPr>
            <w:webHidden/>
          </w:rPr>
          <w:tab/>
        </w:r>
        <w:r w:rsidR="00770FC5">
          <w:rPr>
            <w:webHidden/>
          </w:rPr>
          <w:fldChar w:fldCharType="begin"/>
        </w:r>
        <w:r w:rsidR="00770FC5">
          <w:rPr>
            <w:webHidden/>
          </w:rPr>
          <w:instrText xml:space="preserve"> PAGEREF _Toc9960067 \h </w:instrText>
        </w:r>
        <w:r w:rsidR="00770FC5">
          <w:rPr>
            <w:webHidden/>
          </w:rPr>
        </w:r>
        <w:r w:rsidR="00770FC5">
          <w:rPr>
            <w:webHidden/>
          </w:rPr>
          <w:fldChar w:fldCharType="separate"/>
        </w:r>
        <w:r w:rsidR="00C20C32">
          <w:rPr>
            <w:webHidden/>
          </w:rPr>
          <w:t>37</w:t>
        </w:r>
        <w:r w:rsidR="00770FC5">
          <w:rPr>
            <w:webHidden/>
          </w:rPr>
          <w:fldChar w:fldCharType="end"/>
        </w:r>
      </w:hyperlink>
    </w:p>
    <w:p w14:paraId="4727ADF4" w14:textId="77777777" w:rsidR="00770FC5" w:rsidRDefault="00DA3348">
      <w:pPr>
        <w:pStyle w:val="TOC3"/>
        <w:rPr>
          <w:rFonts w:asciiTheme="minorHAnsi" w:eastAsiaTheme="minorEastAsia" w:hAnsiTheme="minorHAnsi" w:cstheme="minorBidi"/>
          <w:sz w:val="22"/>
          <w:szCs w:val="22"/>
        </w:rPr>
      </w:pPr>
      <w:hyperlink w:anchor="_Toc9960068" w:history="1">
        <w:r w:rsidR="00770FC5" w:rsidRPr="00515AE4">
          <w:rPr>
            <w:rStyle w:val="Hyperlink"/>
          </w:rPr>
          <w:t>3.3</w:t>
        </w:r>
        <w:r w:rsidR="00770FC5">
          <w:rPr>
            <w:rFonts w:asciiTheme="minorHAnsi" w:eastAsiaTheme="minorEastAsia" w:hAnsiTheme="minorHAnsi" w:cstheme="minorBidi"/>
            <w:sz w:val="22"/>
            <w:szCs w:val="22"/>
          </w:rPr>
          <w:tab/>
        </w:r>
        <w:r w:rsidR="00770FC5" w:rsidRPr="00515AE4">
          <w:rPr>
            <w:rStyle w:val="Hyperlink"/>
          </w:rPr>
          <w:t>Thrust Selection</w:t>
        </w:r>
        <w:r w:rsidR="00770FC5">
          <w:rPr>
            <w:webHidden/>
          </w:rPr>
          <w:tab/>
        </w:r>
        <w:r w:rsidR="00770FC5">
          <w:rPr>
            <w:webHidden/>
          </w:rPr>
          <w:fldChar w:fldCharType="begin"/>
        </w:r>
        <w:r w:rsidR="00770FC5">
          <w:rPr>
            <w:webHidden/>
          </w:rPr>
          <w:instrText xml:space="preserve"> PAGEREF _Toc9960068 \h </w:instrText>
        </w:r>
        <w:r w:rsidR="00770FC5">
          <w:rPr>
            <w:webHidden/>
          </w:rPr>
        </w:r>
        <w:r w:rsidR="00770FC5">
          <w:rPr>
            <w:webHidden/>
          </w:rPr>
          <w:fldChar w:fldCharType="separate"/>
        </w:r>
        <w:r w:rsidR="00C20C32">
          <w:rPr>
            <w:webHidden/>
          </w:rPr>
          <w:t>40</w:t>
        </w:r>
        <w:r w:rsidR="00770FC5">
          <w:rPr>
            <w:webHidden/>
          </w:rPr>
          <w:fldChar w:fldCharType="end"/>
        </w:r>
      </w:hyperlink>
    </w:p>
    <w:p w14:paraId="584947D3" w14:textId="77777777" w:rsidR="00770FC5" w:rsidRDefault="00DA3348">
      <w:pPr>
        <w:pStyle w:val="TOC4"/>
        <w:rPr>
          <w:rFonts w:asciiTheme="minorHAnsi" w:eastAsiaTheme="minorEastAsia" w:hAnsiTheme="minorHAnsi" w:cstheme="minorBidi"/>
          <w:sz w:val="22"/>
          <w:szCs w:val="22"/>
        </w:rPr>
      </w:pPr>
      <w:hyperlink w:anchor="_Toc9960069" w:history="1">
        <w:r w:rsidR="00770FC5" w:rsidRPr="00515AE4">
          <w:rPr>
            <w:rStyle w:val="Hyperlink"/>
          </w:rPr>
          <w:t>3.3.1</w:t>
        </w:r>
        <w:r w:rsidR="00770FC5">
          <w:rPr>
            <w:rFonts w:asciiTheme="minorHAnsi" w:eastAsiaTheme="minorEastAsia" w:hAnsiTheme="minorHAnsi" w:cstheme="minorBidi"/>
            <w:sz w:val="22"/>
            <w:szCs w:val="22"/>
          </w:rPr>
          <w:tab/>
        </w:r>
        <w:r w:rsidR="00770FC5" w:rsidRPr="00515AE4">
          <w:rPr>
            <w:rStyle w:val="Hyperlink"/>
          </w:rPr>
          <w:t>Average Thrust Values</w:t>
        </w:r>
        <w:r w:rsidR="00770FC5">
          <w:rPr>
            <w:webHidden/>
          </w:rPr>
          <w:tab/>
        </w:r>
        <w:r w:rsidR="00770FC5">
          <w:rPr>
            <w:webHidden/>
          </w:rPr>
          <w:fldChar w:fldCharType="begin"/>
        </w:r>
        <w:r w:rsidR="00770FC5">
          <w:rPr>
            <w:webHidden/>
          </w:rPr>
          <w:instrText xml:space="preserve"> PAGEREF _Toc9960069 \h </w:instrText>
        </w:r>
        <w:r w:rsidR="00770FC5">
          <w:rPr>
            <w:webHidden/>
          </w:rPr>
        </w:r>
        <w:r w:rsidR="00770FC5">
          <w:rPr>
            <w:webHidden/>
          </w:rPr>
          <w:fldChar w:fldCharType="separate"/>
        </w:r>
        <w:r w:rsidR="00C20C32">
          <w:rPr>
            <w:webHidden/>
          </w:rPr>
          <w:t>41</w:t>
        </w:r>
        <w:r w:rsidR="00770FC5">
          <w:rPr>
            <w:webHidden/>
          </w:rPr>
          <w:fldChar w:fldCharType="end"/>
        </w:r>
      </w:hyperlink>
    </w:p>
    <w:p w14:paraId="0E554FDC" w14:textId="77777777" w:rsidR="00770FC5" w:rsidRDefault="00DA3348">
      <w:pPr>
        <w:pStyle w:val="TOC4"/>
        <w:rPr>
          <w:rFonts w:asciiTheme="minorHAnsi" w:eastAsiaTheme="minorEastAsia" w:hAnsiTheme="minorHAnsi" w:cstheme="minorBidi"/>
          <w:sz w:val="22"/>
          <w:szCs w:val="22"/>
        </w:rPr>
      </w:pPr>
      <w:hyperlink w:anchor="_Toc9960070" w:history="1">
        <w:r w:rsidR="00770FC5" w:rsidRPr="00515AE4">
          <w:rPr>
            <w:rStyle w:val="Hyperlink"/>
          </w:rPr>
          <w:t>3.3.2</w:t>
        </w:r>
        <w:r w:rsidR="00770FC5">
          <w:rPr>
            <w:rFonts w:asciiTheme="minorHAnsi" w:eastAsiaTheme="minorEastAsia" w:hAnsiTheme="minorHAnsi" w:cstheme="minorBidi"/>
            <w:sz w:val="22"/>
            <w:szCs w:val="22"/>
          </w:rPr>
          <w:tab/>
        </w:r>
        <w:r w:rsidR="00770FC5" w:rsidRPr="00515AE4">
          <w:rPr>
            <w:rStyle w:val="Hyperlink"/>
          </w:rPr>
          <w:t>Interpolated Thrust and Motor Data</w:t>
        </w:r>
        <w:r w:rsidR="00770FC5">
          <w:rPr>
            <w:webHidden/>
          </w:rPr>
          <w:tab/>
        </w:r>
        <w:r w:rsidR="00770FC5">
          <w:rPr>
            <w:webHidden/>
          </w:rPr>
          <w:fldChar w:fldCharType="begin"/>
        </w:r>
        <w:r w:rsidR="00770FC5">
          <w:rPr>
            <w:webHidden/>
          </w:rPr>
          <w:instrText xml:space="preserve"> PAGEREF _Toc9960070 \h </w:instrText>
        </w:r>
        <w:r w:rsidR="00770FC5">
          <w:rPr>
            <w:webHidden/>
          </w:rPr>
        </w:r>
        <w:r w:rsidR="00770FC5">
          <w:rPr>
            <w:webHidden/>
          </w:rPr>
          <w:fldChar w:fldCharType="separate"/>
        </w:r>
        <w:r w:rsidR="00C20C32">
          <w:rPr>
            <w:webHidden/>
          </w:rPr>
          <w:t>41</w:t>
        </w:r>
        <w:r w:rsidR="00770FC5">
          <w:rPr>
            <w:webHidden/>
          </w:rPr>
          <w:fldChar w:fldCharType="end"/>
        </w:r>
      </w:hyperlink>
    </w:p>
    <w:p w14:paraId="79E5551A" w14:textId="77777777" w:rsidR="00770FC5" w:rsidRDefault="00DA3348">
      <w:pPr>
        <w:pStyle w:val="TOC3"/>
        <w:rPr>
          <w:rFonts w:asciiTheme="minorHAnsi" w:eastAsiaTheme="minorEastAsia" w:hAnsiTheme="minorHAnsi" w:cstheme="minorBidi"/>
          <w:sz w:val="22"/>
          <w:szCs w:val="22"/>
        </w:rPr>
      </w:pPr>
      <w:hyperlink w:anchor="_Toc9960071" w:history="1">
        <w:r w:rsidR="00770FC5" w:rsidRPr="00515AE4">
          <w:rPr>
            <w:rStyle w:val="Hyperlink"/>
          </w:rPr>
          <w:t>3.4</w:t>
        </w:r>
        <w:r w:rsidR="00770FC5">
          <w:rPr>
            <w:rFonts w:asciiTheme="minorHAnsi" w:eastAsiaTheme="minorEastAsia" w:hAnsiTheme="minorHAnsi" w:cstheme="minorBidi"/>
            <w:sz w:val="22"/>
            <w:szCs w:val="22"/>
          </w:rPr>
          <w:tab/>
        </w:r>
        <w:r w:rsidR="00770FC5" w:rsidRPr="00515AE4">
          <w:rPr>
            <w:rStyle w:val="Hyperlink"/>
          </w:rPr>
          <w:t>Drag Selection</w:t>
        </w:r>
        <w:r w:rsidR="00770FC5">
          <w:rPr>
            <w:webHidden/>
          </w:rPr>
          <w:tab/>
        </w:r>
        <w:r w:rsidR="00770FC5">
          <w:rPr>
            <w:webHidden/>
          </w:rPr>
          <w:fldChar w:fldCharType="begin"/>
        </w:r>
        <w:r w:rsidR="00770FC5">
          <w:rPr>
            <w:webHidden/>
          </w:rPr>
          <w:instrText xml:space="preserve"> PAGEREF _Toc9960071 \h </w:instrText>
        </w:r>
        <w:r w:rsidR="00770FC5">
          <w:rPr>
            <w:webHidden/>
          </w:rPr>
        </w:r>
        <w:r w:rsidR="00770FC5">
          <w:rPr>
            <w:webHidden/>
          </w:rPr>
          <w:fldChar w:fldCharType="separate"/>
        </w:r>
        <w:r w:rsidR="00C20C32">
          <w:rPr>
            <w:webHidden/>
          </w:rPr>
          <w:t>43</w:t>
        </w:r>
        <w:r w:rsidR="00770FC5">
          <w:rPr>
            <w:webHidden/>
          </w:rPr>
          <w:fldChar w:fldCharType="end"/>
        </w:r>
      </w:hyperlink>
    </w:p>
    <w:p w14:paraId="6DFED0C3" w14:textId="77777777" w:rsidR="00770FC5" w:rsidRDefault="00DA3348">
      <w:pPr>
        <w:pStyle w:val="TOC4"/>
        <w:rPr>
          <w:rFonts w:asciiTheme="minorHAnsi" w:eastAsiaTheme="minorEastAsia" w:hAnsiTheme="minorHAnsi" w:cstheme="minorBidi"/>
          <w:sz w:val="22"/>
          <w:szCs w:val="22"/>
        </w:rPr>
      </w:pPr>
      <w:hyperlink w:anchor="_Toc9960072" w:history="1">
        <w:r w:rsidR="00770FC5" w:rsidRPr="00515AE4">
          <w:rPr>
            <w:rStyle w:val="Hyperlink"/>
          </w:rPr>
          <w:t>3.4.1</w:t>
        </w:r>
        <w:r w:rsidR="00770FC5">
          <w:rPr>
            <w:rFonts w:asciiTheme="minorHAnsi" w:eastAsiaTheme="minorEastAsia" w:hAnsiTheme="minorHAnsi" w:cstheme="minorBidi"/>
            <w:sz w:val="22"/>
            <w:szCs w:val="22"/>
          </w:rPr>
          <w:tab/>
        </w:r>
        <w:r w:rsidR="00770FC5" w:rsidRPr="00515AE4">
          <w:rPr>
            <w:rStyle w:val="Hyperlink"/>
          </w:rPr>
          <w:t>Actual Drag</w:t>
        </w:r>
        <w:r w:rsidR="00770FC5">
          <w:rPr>
            <w:webHidden/>
          </w:rPr>
          <w:tab/>
        </w:r>
        <w:r w:rsidR="00770FC5">
          <w:rPr>
            <w:webHidden/>
          </w:rPr>
          <w:fldChar w:fldCharType="begin"/>
        </w:r>
        <w:r w:rsidR="00770FC5">
          <w:rPr>
            <w:webHidden/>
          </w:rPr>
          <w:instrText xml:space="preserve"> PAGEREF _Toc9960072 \h </w:instrText>
        </w:r>
        <w:r w:rsidR="00770FC5">
          <w:rPr>
            <w:webHidden/>
          </w:rPr>
        </w:r>
        <w:r w:rsidR="00770FC5">
          <w:rPr>
            <w:webHidden/>
          </w:rPr>
          <w:fldChar w:fldCharType="separate"/>
        </w:r>
        <w:r w:rsidR="00C20C32">
          <w:rPr>
            <w:webHidden/>
          </w:rPr>
          <w:t>44</w:t>
        </w:r>
        <w:r w:rsidR="00770FC5">
          <w:rPr>
            <w:webHidden/>
          </w:rPr>
          <w:fldChar w:fldCharType="end"/>
        </w:r>
      </w:hyperlink>
    </w:p>
    <w:p w14:paraId="639BAEAA" w14:textId="77777777" w:rsidR="00770FC5" w:rsidRDefault="00DA3348">
      <w:pPr>
        <w:pStyle w:val="TOC4"/>
        <w:rPr>
          <w:rFonts w:asciiTheme="minorHAnsi" w:eastAsiaTheme="minorEastAsia" w:hAnsiTheme="minorHAnsi" w:cstheme="minorBidi"/>
          <w:sz w:val="22"/>
          <w:szCs w:val="22"/>
        </w:rPr>
      </w:pPr>
      <w:hyperlink w:anchor="_Toc9960073" w:history="1">
        <w:r w:rsidR="00770FC5" w:rsidRPr="00515AE4">
          <w:rPr>
            <w:rStyle w:val="Hyperlink"/>
          </w:rPr>
          <w:t>3.4.2</w:t>
        </w:r>
        <w:r w:rsidR="00770FC5">
          <w:rPr>
            <w:rFonts w:asciiTheme="minorHAnsi" w:eastAsiaTheme="minorEastAsia" w:hAnsiTheme="minorHAnsi" w:cstheme="minorBidi"/>
            <w:sz w:val="22"/>
            <w:szCs w:val="22"/>
          </w:rPr>
          <w:tab/>
        </w:r>
        <w:r w:rsidR="00770FC5" w:rsidRPr="00515AE4">
          <w:rPr>
            <w:rStyle w:val="Hyperlink"/>
          </w:rPr>
          <w:t>Constant Drag</w:t>
        </w:r>
        <w:r w:rsidR="00770FC5">
          <w:rPr>
            <w:webHidden/>
          </w:rPr>
          <w:tab/>
        </w:r>
        <w:r w:rsidR="00770FC5">
          <w:rPr>
            <w:webHidden/>
          </w:rPr>
          <w:fldChar w:fldCharType="begin"/>
        </w:r>
        <w:r w:rsidR="00770FC5">
          <w:rPr>
            <w:webHidden/>
          </w:rPr>
          <w:instrText xml:space="preserve"> PAGEREF _Toc9960073 \h </w:instrText>
        </w:r>
        <w:r w:rsidR="00770FC5">
          <w:rPr>
            <w:webHidden/>
          </w:rPr>
        </w:r>
        <w:r w:rsidR="00770FC5">
          <w:rPr>
            <w:webHidden/>
          </w:rPr>
          <w:fldChar w:fldCharType="separate"/>
        </w:r>
        <w:r w:rsidR="00C20C32">
          <w:rPr>
            <w:webHidden/>
          </w:rPr>
          <w:t>44</w:t>
        </w:r>
        <w:r w:rsidR="00770FC5">
          <w:rPr>
            <w:webHidden/>
          </w:rPr>
          <w:fldChar w:fldCharType="end"/>
        </w:r>
      </w:hyperlink>
    </w:p>
    <w:p w14:paraId="6688AA43" w14:textId="77777777" w:rsidR="00770FC5" w:rsidRDefault="00DA3348">
      <w:pPr>
        <w:pStyle w:val="TOC4"/>
        <w:rPr>
          <w:rFonts w:asciiTheme="minorHAnsi" w:eastAsiaTheme="minorEastAsia" w:hAnsiTheme="minorHAnsi" w:cstheme="minorBidi"/>
          <w:sz w:val="22"/>
          <w:szCs w:val="22"/>
        </w:rPr>
      </w:pPr>
      <w:hyperlink w:anchor="_Toc9960074" w:history="1">
        <w:r w:rsidR="00770FC5" w:rsidRPr="00515AE4">
          <w:rPr>
            <w:rStyle w:val="Hyperlink"/>
          </w:rPr>
          <w:t>3.4.3</w:t>
        </w:r>
        <w:r w:rsidR="00770FC5">
          <w:rPr>
            <w:rFonts w:asciiTheme="minorHAnsi" w:eastAsiaTheme="minorEastAsia" w:hAnsiTheme="minorHAnsi" w:cstheme="minorBidi"/>
            <w:sz w:val="22"/>
            <w:szCs w:val="22"/>
          </w:rPr>
          <w:tab/>
        </w:r>
        <w:r w:rsidR="00770FC5" w:rsidRPr="00515AE4">
          <w:rPr>
            <w:rStyle w:val="Hyperlink"/>
          </w:rPr>
          <w:t>Fin Type Profiles</w:t>
        </w:r>
        <w:r w:rsidR="00770FC5">
          <w:rPr>
            <w:webHidden/>
          </w:rPr>
          <w:tab/>
        </w:r>
        <w:r w:rsidR="00770FC5">
          <w:rPr>
            <w:webHidden/>
          </w:rPr>
          <w:fldChar w:fldCharType="begin"/>
        </w:r>
        <w:r w:rsidR="00770FC5">
          <w:rPr>
            <w:webHidden/>
          </w:rPr>
          <w:instrText xml:space="preserve"> PAGEREF _Toc9960074 \h </w:instrText>
        </w:r>
        <w:r w:rsidR="00770FC5">
          <w:rPr>
            <w:webHidden/>
          </w:rPr>
        </w:r>
        <w:r w:rsidR="00770FC5">
          <w:rPr>
            <w:webHidden/>
          </w:rPr>
          <w:fldChar w:fldCharType="separate"/>
        </w:r>
        <w:r w:rsidR="00C20C32">
          <w:rPr>
            <w:webHidden/>
          </w:rPr>
          <w:t>45</w:t>
        </w:r>
        <w:r w:rsidR="00770FC5">
          <w:rPr>
            <w:webHidden/>
          </w:rPr>
          <w:fldChar w:fldCharType="end"/>
        </w:r>
      </w:hyperlink>
    </w:p>
    <w:p w14:paraId="23F8CBDF" w14:textId="77777777" w:rsidR="00770FC5" w:rsidRDefault="00DA3348">
      <w:pPr>
        <w:pStyle w:val="TOC3"/>
        <w:rPr>
          <w:rFonts w:asciiTheme="minorHAnsi" w:eastAsiaTheme="minorEastAsia" w:hAnsiTheme="minorHAnsi" w:cstheme="minorBidi"/>
          <w:sz w:val="22"/>
          <w:szCs w:val="22"/>
        </w:rPr>
      </w:pPr>
      <w:hyperlink w:anchor="_Toc9960075" w:history="1">
        <w:r w:rsidR="00770FC5" w:rsidRPr="00515AE4">
          <w:rPr>
            <w:rStyle w:val="Hyperlink"/>
          </w:rPr>
          <w:t>3.5</w:t>
        </w:r>
        <w:r w:rsidR="00770FC5">
          <w:rPr>
            <w:rFonts w:asciiTheme="minorHAnsi" w:eastAsiaTheme="minorEastAsia" w:hAnsiTheme="minorHAnsi" w:cstheme="minorBidi"/>
            <w:sz w:val="22"/>
            <w:szCs w:val="22"/>
          </w:rPr>
          <w:tab/>
        </w:r>
        <w:r w:rsidR="00770FC5" w:rsidRPr="00515AE4">
          <w:rPr>
            <w:rStyle w:val="Hyperlink"/>
          </w:rPr>
          <w:t>Solution Scripts</w:t>
        </w:r>
        <w:r w:rsidR="00770FC5">
          <w:rPr>
            <w:webHidden/>
          </w:rPr>
          <w:tab/>
        </w:r>
        <w:r w:rsidR="00770FC5">
          <w:rPr>
            <w:webHidden/>
          </w:rPr>
          <w:fldChar w:fldCharType="begin"/>
        </w:r>
        <w:r w:rsidR="00770FC5">
          <w:rPr>
            <w:webHidden/>
          </w:rPr>
          <w:instrText xml:space="preserve"> PAGEREF _Toc9960075 \h </w:instrText>
        </w:r>
        <w:r w:rsidR="00770FC5">
          <w:rPr>
            <w:webHidden/>
          </w:rPr>
        </w:r>
        <w:r w:rsidR="00770FC5">
          <w:rPr>
            <w:webHidden/>
          </w:rPr>
          <w:fldChar w:fldCharType="separate"/>
        </w:r>
        <w:r w:rsidR="00C20C32">
          <w:rPr>
            <w:webHidden/>
          </w:rPr>
          <w:t>47</w:t>
        </w:r>
        <w:r w:rsidR="00770FC5">
          <w:rPr>
            <w:webHidden/>
          </w:rPr>
          <w:fldChar w:fldCharType="end"/>
        </w:r>
      </w:hyperlink>
    </w:p>
    <w:p w14:paraId="1AB1E356" w14:textId="77777777" w:rsidR="00770FC5" w:rsidRDefault="00DA3348">
      <w:pPr>
        <w:pStyle w:val="TOC4"/>
        <w:rPr>
          <w:rFonts w:asciiTheme="minorHAnsi" w:eastAsiaTheme="minorEastAsia" w:hAnsiTheme="minorHAnsi" w:cstheme="minorBidi"/>
          <w:sz w:val="22"/>
          <w:szCs w:val="22"/>
        </w:rPr>
      </w:pPr>
      <w:hyperlink w:anchor="_Toc9960076" w:history="1">
        <w:r w:rsidR="00770FC5" w:rsidRPr="00515AE4">
          <w:rPr>
            <w:rStyle w:val="Hyperlink"/>
          </w:rPr>
          <w:t>3.5.1</w:t>
        </w:r>
        <w:r w:rsidR="00770FC5">
          <w:rPr>
            <w:rFonts w:asciiTheme="minorHAnsi" w:eastAsiaTheme="minorEastAsia" w:hAnsiTheme="minorHAnsi" w:cstheme="minorBidi"/>
            <w:sz w:val="22"/>
            <w:szCs w:val="22"/>
          </w:rPr>
          <w:tab/>
        </w:r>
        <w:r w:rsidR="00770FC5" w:rsidRPr="00515AE4">
          <w:rPr>
            <w:rStyle w:val="Hyperlink"/>
          </w:rPr>
          <w:t>1</w:t>
        </w:r>
        <w:r w:rsidR="00770FC5" w:rsidRPr="00515AE4">
          <w:rPr>
            <w:rStyle w:val="Hyperlink"/>
            <w:vertAlign w:val="superscript"/>
          </w:rPr>
          <w:t>st</w:t>
        </w:r>
        <w:r w:rsidR="00770FC5" w:rsidRPr="00515AE4">
          <w:rPr>
            <w:rStyle w:val="Hyperlink"/>
          </w:rPr>
          <w:t xml:space="preserve"> Order Euler Solution Scripts</w:t>
        </w:r>
        <w:r w:rsidR="00770FC5">
          <w:rPr>
            <w:webHidden/>
          </w:rPr>
          <w:tab/>
        </w:r>
        <w:r w:rsidR="00770FC5">
          <w:rPr>
            <w:webHidden/>
          </w:rPr>
          <w:fldChar w:fldCharType="begin"/>
        </w:r>
        <w:r w:rsidR="00770FC5">
          <w:rPr>
            <w:webHidden/>
          </w:rPr>
          <w:instrText xml:space="preserve"> PAGEREF _Toc9960076 \h </w:instrText>
        </w:r>
        <w:r w:rsidR="00770FC5">
          <w:rPr>
            <w:webHidden/>
          </w:rPr>
        </w:r>
        <w:r w:rsidR="00770FC5">
          <w:rPr>
            <w:webHidden/>
          </w:rPr>
          <w:fldChar w:fldCharType="separate"/>
        </w:r>
        <w:r w:rsidR="00C20C32">
          <w:rPr>
            <w:webHidden/>
          </w:rPr>
          <w:t>47</w:t>
        </w:r>
        <w:r w:rsidR="00770FC5">
          <w:rPr>
            <w:webHidden/>
          </w:rPr>
          <w:fldChar w:fldCharType="end"/>
        </w:r>
      </w:hyperlink>
    </w:p>
    <w:p w14:paraId="356B0BFF" w14:textId="77777777" w:rsidR="00770FC5" w:rsidRDefault="00DA3348">
      <w:pPr>
        <w:pStyle w:val="TOC4"/>
        <w:rPr>
          <w:rFonts w:asciiTheme="minorHAnsi" w:eastAsiaTheme="minorEastAsia" w:hAnsiTheme="minorHAnsi" w:cstheme="minorBidi"/>
          <w:sz w:val="22"/>
          <w:szCs w:val="22"/>
        </w:rPr>
      </w:pPr>
      <w:hyperlink w:anchor="_Toc9960077" w:history="1">
        <w:r w:rsidR="00770FC5" w:rsidRPr="00515AE4">
          <w:rPr>
            <w:rStyle w:val="Hyperlink"/>
          </w:rPr>
          <w:t>3.5.2</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Runge-Kutta Solution Scripts</w:t>
        </w:r>
        <w:r w:rsidR="00770FC5">
          <w:rPr>
            <w:webHidden/>
          </w:rPr>
          <w:tab/>
        </w:r>
        <w:r w:rsidR="00770FC5">
          <w:rPr>
            <w:webHidden/>
          </w:rPr>
          <w:fldChar w:fldCharType="begin"/>
        </w:r>
        <w:r w:rsidR="00770FC5">
          <w:rPr>
            <w:webHidden/>
          </w:rPr>
          <w:instrText xml:space="preserve"> PAGEREF _Toc9960077 \h </w:instrText>
        </w:r>
        <w:r w:rsidR="00770FC5">
          <w:rPr>
            <w:webHidden/>
          </w:rPr>
        </w:r>
        <w:r w:rsidR="00770FC5">
          <w:rPr>
            <w:webHidden/>
          </w:rPr>
          <w:fldChar w:fldCharType="separate"/>
        </w:r>
        <w:r w:rsidR="00C20C32">
          <w:rPr>
            <w:webHidden/>
          </w:rPr>
          <w:t>52</w:t>
        </w:r>
        <w:r w:rsidR="00770FC5">
          <w:rPr>
            <w:webHidden/>
          </w:rPr>
          <w:fldChar w:fldCharType="end"/>
        </w:r>
      </w:hyperlink>
    </w:p>
    <w:p w14:paraId="66B8007D" w14:textId="77777777" w:rsidR="00770FC5" w:rsidRDefault="00DA3348">
      <w:pPr>
        <w:pStyle w:val="TOC3"/>
        <w:rPr>
          <w:rFonts w:asciiTheme="minorHAnsi" w:eastAsiaTheme="minorEastAsia" w:hAnsiTheme="minorHAnsi" w:cstheme="minorBidi"/>
          <w:sz w:val="22"/>
          <w:szCs w:val="22"/>
        </w:rPr>
      </w:pPr>
      <w:hyperlink w:anchor="_Toc9960078" w:history="1">
        <w:r w:rsidR="00770FC5" w:rsidRPr="00515AE4">
          <w:rPr>
            <w:rStyle w:val="Hyperlink"/>
          </w:rPr>
          <w:t>3.6</w:t>
        </w:r>
        <w:r w:rsidR="00770FC5">
          <w:rPr>
            <w:rFonts w:asciiTheme="minorHAnsi" w:eastAsiaTheme="minorEastAsia" w:hAnsiTheme="minorHAnsi" w:cstheme="minorBidi"/>
            <w:sz w:val="22"/>
            <w:szCs w:val="22"/>
          </w:rPr>
          <w:tab/>
        </w:r>
        <w:r w:rsidR="00770FC5" w:rsidRPr="00515AE4">
          <w:rPr>
            <w:rStyle w:val="Hyperlink"/>
          </w:rPr>
          <w:t>Additional Sub-Functions</w:t>
        </w:r>
        <w:r w:rsidR="00770FC5">
          <w:rPr>
            <w:webHidden/>
          </w:rPr>
          <w:tab/>
        </w:r>
        <w:r w:rsidR="00770FC5">
          <w:rPr>
            <w:webHidden/>
          </w:rPr>
          <w:fldChar w:fldCharType="begin"/>
        </w:r>
        <w:r w:rsidR="00770FC5">
          <w:rPr>
            <w:webHidden/>
          </w:rPr>
          <w:instrText xml:space="preserve"> PAGEREF _Toc9960078 \h </w:instrText>
        </w:r>
        <w:r w:rsidR="00770FC5">
          <w:rPr>
            <w:webHidden/>
          </w:rPr>
        </w:r>
        <w:r w:rsidR="00770FC5">
          <w:rPr>
            <w:webHidden/>
          </w:rPr>
          <w:fldChar w:fldCharType="separate"/>
        </w:r>
        <w:r w:rsidR="00C20C32">
          <w:rPr>
            <w:webHidden/>
          </w:rPr>
          <w:t>54</w:t>
        </w:r>
        <w:r w:rsidR="00770FC5">
          <w:rPr>
            <w:webHidden/>
          </w:rPr>
          <w:fldChar w:fldCharType="end"/>
        </w:r>
      </w:hyperlink>
    </w:p>
    <w:p w14:paraId="3BF7A6DC" w14:textId="77777777" w:rsidR="00770FC5" w:rsidRDefault="00DA3348">
      <w:pPr>
        <w:pStyle w:val="TOC4"/>
        <w:rPr>
          <w:rFonts w:asciiTheme="minorHAnsi" w:eastAsiaTheme="minorEastAsia" w:hAnsiTheme="minorHAnsi" w:cstheme="minorBidi"/>
          <w:sz w:val="22"/>
          <w:szCs w:val="22"/>
        </w:rPr>
      </w:pPr>
      <w:hyperlink w:anchor="_Toc9960079" w:history="1">
        <w:r w:rsidR="00770FC5" w:rsidRPr="00515AE4">
          <w:rPr>
            <w:rStyle w:val="Hyperlink"/>
          </w:rPr>
          <w:t>3.6.1</w:t>
        </w:r>
        <w:r w:rsidR="00770FC5">
          <w:rPr>
            <w:rFonts w:asciiTheme="minorHAnsi" w:eastAsiaTheme="minorEastAsia" w:hAnsiTheme="minorHAnsi" w:cstheme="minorBidi"/>
            <w:sz w:val="22"/>
            <w:szCs w:val="22"/>
          </w:rPr>
          <w:tab/>
        </w:r>
        <w:r w:rsidR="00770FC5" w:rsidRPr="00515AE4">
          <w:rPr>
            <w:rStyle w:val="Hyperlink"/>
          </w:rPr>
          <w:t>Mass.m</w:t>
        </w:r>
        <w:r w:rsidR="00770FC5">
          <w:rPr>
            <w:webHidden/>
          </w:rPr>
          <w:tab/>
        </w:r>
        <w:r w:rsidR="00770FC5">
          <w:rPr>
            <w:webHidden/>
          </w:rPr>
          <w:fldChar w:fldCharType="begin"/>
        </w:r>
        <w:r w:rsidR="00770FC5">
          <w:rPr>
            <w:webHidden/>
          </w:rPr>
          <w:instrText xml:space="preserve"> PAGEREF _Toc9960079 \h </w:instrText>
        </w:r>
        <w:r w:rsidR="00770FC5">
          <w:rPr>
            <w:webHidden/>
          </w:rPr>
        </w:r>
        <w:r w:rsidR="00770FC5">
          <w:rPr>
            <w:webHidden/>
          </w:rPr>
          <w:fldChar w:fldCharType="separate"/>
        </w:r>
        <w:r w:rsidR="00C20C32">
          <w:rPr>
            <w:webHidden/>
          </w:rPr>
          <w:t>54</w:t>
        </w:r>
        <w:r w:rsidR="00770FC5">
          <w:rPr>
            <w:webHidden/>
          </w:rPr>
          <w:fldChar w:fldCharType="end"/>
        </w:r>
      </w:hyperlink>
    </w:p>
    <w:p w14:paraId="26C90B88" w14:textId="77777777" w:rsidR="00770FC5" w:rsidRDefault="00DA3348">
      <w:pPr>
        <w:pStyle w:val="TOC4"/>
        <w:rPr>
          <w:rFonts w:asciiTheme="minorHAnsi" w:eastAsiaTheme="minorEastAsia" w:hAnsiTheme="minorHAnsi" w:cstheme="minorBidi"/>
          <w:sz w:val="22"/>
          <w:szCs w:val="22"/>
        </w:rPr>
      </w:pPr>
      <w:hyperlink w:anchor="_Toc9960080" w:history="1">
        <w:r w:rsidR="00770FC5" w:rsidRPr="00515AE4">
          <w:rPr>
            <w:rStyle w:val="Hyperlink"/>
          </w:rPr>
          <w:t>3.6.2</w:t>
        </w:r>
        <w:r w:rsidR="00770FC5">
          <w:rPr>
            <w:rFonts w:asciiTheme="minorHAnsi" w:eastAsiaTheme="minorEastAsia" w:hAnsiTheme="minorHAnsi" w:cstheme="minorBidi"/>
            <w:sz w:val="22"/>
            <w:szCs w:val="22"/>
          </w:rPr>
          <w:tab/>
        </w:r>
        <w:r w:rsidR="00770FC5" w:rsidRPr="00515AE4">
          <w:rPr>
            <w:rStyle w:val="Hyperlink"/>
          </w:rPr>
          <w:t>Gravity.m</w:t>
        </w:r>
        <w:r w:rsidR="00770FC5">
          <w:rPr>
            <w:webHidden/>
          </w:rPr>
          <w:tab/>
        </w:r>
        <w:r w:rsidR="00770FC5">
          <w:rPr>
            <w:webHidden/>
          </w:rPr>
          <w:fldChar w:fldCharType="begin"/>
        </w:r>
        <w:r w:rsidR="00770FC5">
          <w:rPr>
            <w:webHidden/>
          </w:rPr>
          <w:instrText xml:space="preserve"> PAGEREF _Toc9960080 \h </w:instrText>
        </w:r>
        <w:r w:rsidR="00770FC5">
          <w:rPr>
            <w:webHidden/>
          </w:rPr>
        </w:r>
        <w:r w:rsidR="00770FC5">
          <w:rPr>
            <w:webHidden/>
          </w:rPr>
          <w:fldChar w:fldCharType="separate"/>
        </w:r>
        <w:r w:rsidR="00C20C32">
          <w:rPr>
            <w:webHidden/>
          </w:rPr>
          <w:t>55</w:t>
        </w:r>
        <w:r w:rsidR="00770FC5">
          <w:rPr>
            <w:webHidden/>
          </w:rPr>
          <w:fldChar w:fldCharType="end"/>
        </w:r>
      </w:hyperlink>
    </w:p>
    <w:p w14:paraId="09CC306F" w14:textId="77777777" w:rsidR="00770FC5" w:rsidRDefault="00DA3348">
      <w:pPr>
        <w:pStyle w:val="TOC4"/>
        <w:rPr>
          <w:rFonts w:asciiTheme="minorHAnsi" w:eastAsiaTheme="minorEastAsia" w:hAnsiTheme="minorHAnsi" w:cstheme="minorBidi"/>
          <w:sz w:val="22"/>
          <w:szCs w:val="22"/>
        </w:rPr>
      </w:pPr>
      <w:hyperlink w:anchor="_Toc9960081" w:history="1">
        <w:r w:rsidR="00770FC5" w:rsidRPr="00515AE4">
          <w:rPr>
            <w:rStyle w:val="Hyperlink"/>
          </w:rPr>
          <w:t>3.6.3</w:t>
        </w:r>
        <w:r w:rsidR="00770FC5">
          <w:rPr>
            <w:rFonts w:asciiTheme="minorHAnsi" w:eastAsiaTheme="minorEastAsia" w:hAnsiTheme="minorHAnsi" w:cstheme="minorBidi"/>
            <w:sz w:val="22"/>
            <w:szCs w:val="22"/>
          </w:rPr>
          <w:tab/>
        </w:r>
        <w:r w:rsidR="00770FC5" w:rsidRPr="00515AE4">
          <w:rPr>
            <w:rStyle w:val="Hyperlink"/>
          </w:rPr>
          <w:t>Area.m</w:t>
        </w:r>
        <w:r w:rsidR="00770FC5">
          <w:rPr>
            <w:webHidden/>
          </w:rPr>
          <w:tab/>
        </w:r>
        <w:r w:rsidR="00770FC5">
          <w:rPr>
            <w:webHidden/>
          </w:rPr>
          <w:fldChar w:fldCharType="begin"/>
        </w:r>
        <w:r w:rsidR="00770FC5">
          <w:rPr>
            <w:webHidden/>
          </w:rPr>
          <w:instrText xml:space="preserve"> PAGEREF _Toc9960081 \h </w:instrText>
        </w:r>
        <w:r w:rsidR="00770FC5">
          <w:rPr>
            <w:webHidden/>
          </w:rPr>
        </w:r>
        <w:r w:rsidR="00770FC5">
          <w:rPr>
            <w:webHidden/>
          </w:rPr>
          <w:fldChar w:fldCharType="separate"/>
        </w:r>
        <w:r w:rsidR="00C20C32">
          <w:rPr>
            <w:webHidden/>
          </w:rPr>
          <w:t>55</w:t>
        </w:r>
        <w:r w:rsidR="00770FC5">
          <w:rPr>
            <w:webHidden/>
          </w:rPr>
          <w:fldChar w:fldCharType="end"/>
        </w:r>
      </w:hyperlink>
    </w:p>
    <w:p w14:paraId="796AC57F" w14:textId="77777777" w:rsidR="00770FC5" w:rsidRDefault="00DA3348">
      <w:pPr>
        <w:pStyle w:val="TOC4"/>
        <w:rPr>
          <w:rFonts w:asciiTheme="minorHAnsi" w:eastAsiaTheme="minorEastAsia" w:hAnsiTheme="minorHAnsi" w:cstheme="minorBidi"/>
          <w:sz w:val="22"/>
          <w:szCs w:val="22"/>
        </w:rPr>
      </w:pPr>
      <w:hyperlink w:anchor="_Toc9960082" w:history="1">
        <w:r w:rsidR="00770FC5" w:rsidRPr="00515AE4">
          <w:rPr>
            <w:rStyle w:val="Hyperlink"/>
          </w:rPr>
          <w:t>3.6.4</w:t>
        </w:r>
        <w:r w:rsidR="00770FC5">
          <w:rPr>
            <w:rFonts w:asciiTheme="minorHAnsi" w:eastAsiaTheme="minorEastAsia" w:hAnsiTheme="minorHAnsi" w:cstheme="minorBidi"/>
            <w:sz w:val="22"/>
            <w:szCs w:val="22"/>
          </w:rPr>
          <w:tab/>
        </w:r>
        <w:r w:rsidR="00770FC5" w:rsidRPr="00515AE4">
          <w:rPr>
            <w:rStyle w:val="Hyperlink"/>
          </w:rPr>
          <w:t>SIAtm.m</w:t>
        </w:r>
        <w:r w:rsidR="00770FC5">
          <w:rPr>
            <w:webHidden/>
          </w:rPr>
          <w:tab/>
        </w:r>
        <w:r w:rsidR="00770FC5">
          <w:rPr>
            <w:webHidden/>
          </w:rPr>
          <w:fldChar w:fldCharType="begin"/>
        </w:r>
        <w:r w:rsidR="00770FC5">
          <w:rPr>
            <w:webHidden/>
          </w:rPr>
          <w:instrText xml:space="preserve"> PAGEREF _Toc9960082 \h </w:instrText>
        </w:r>
        <w:r w:rsidR="00770FC5">
          <w:rPr>
            <w:webHidden/>
          </w:rPr>
        </w:r>
        <w:r w:rsidR="00770FC5">
          <w:rPr>
            <w:webHidden/>
          </w:rPr>
          <w:fldChar w:fldCharType="separate"/>
        </w:r>
        <w:r w:rsidR="00C20C32">
          <w:rPr>
            <w:webHidden/>
          </w:rPr>
          <w:t>55</w:t>
        </w:r>
        <w:r w:rsidR="00770FC5">
          <w:rPr>
            <w:webHidden/>
          </w:rPr>
          <w:fldChar w:fldCharType="end"/>
        </w:r>
      </w:hyperlink>
    </w:p>
    <w:p w14:paraId="10279BAA" w14:textId="77777777" w:rsidR="00770FC5" w:rsidRDefault="00DA3348">
      <w:pPr>
        <w:pStyle w:val="TOC2"/>
        <w:rPr>
          <w:rFonts w:asciiTheme="minorHAnsi" w:eastAsiaTheme="minorEastAsia" w:hAnsiTheme="minorHAnsi" w:cstheme="minorBidi"/>
          <w:sz w:val="22"/>
          <w:szCs w:val="22"/>
        </w:rPr>
      </w:pPr>
      <w:hyperlink w:anchor="_Toc9960083" w:history="1">
        <w:r w:rsidR="00770FC5" w:rsidRPr="00515AE4">
          <w:rPr>
            <w:rStyle w:val="Hyperlink"/>
          </w:rPr>
          <w:t>TESTING AND RESULTS</w:t>
        </w:r>
        <w:r w:rsidR="00770FC5">
          <w:rPr>
            <w:webHidden/>
          </w:rPr>
          <w:tab/>
        </w:r>
        <w:r w:rsidR="00770FC5">
          <w:rPr>
            <w:webHidden/>
          </w:rPr>
          <w:fldChar w:fldCharType="begin"/>
        </w:r>
        <w:r w:rsidR="00770FC5">
          <w:rPr>
            <w:webHidden/>
          </w:rPr>
          <w:instrText xml:space="preserve"> PAGEREF _Toc9960083 \h </w:instrText>
        </w:r>
        <w:r w:rsidR="00770FC5">
          <w:rPr>
            <w:webHidden/>
          </w:rPr>
        </w:r>
        <w:r w:rsidR="00770FC5">
          <w:rPr>
            <w:webHidden/>
          </w:rPr>
          <w:fldChar w:fldCharType="separate"/>
        </w:r>
        <w:r w:rsidR="00C20C32">
          <w:rPr>
            <w:webHidden/>
          </w:rPr>
          <w:t>56</w:t>
        </w:r>
        <w:r w:rsidR="00770FC5">
          <w:rPr>
            <w:webHidden/>
          </w:rPr>
          <w:fldChar w:fldCharType="end"/>
        </w:r>
      </w:hyperlink>
    </w:p>
    <w:p w14:paraId="5A8B8C6B" w14:textId="77777777" w:rsidR="00770FC5" w:rsidRDefault="00DA3348">
      <w:pPr>
        <w:pStyle w:val="TOC3"/>
        <w:rPr>
          <w:rFonts w:asciiTheme="minorHAnsi" w:eastAsiaTheme="minorEastAsia" w:hAnsiTheme="minorHAnsi" w:cstheme="minorBidi"/>
          <w:sz w:val="22"/>
          <w:szCs w:val="22"/>
        </w:rPr>
      </w:pPr>
      <w:hyperlink w:anchor="_Toc9960084" w:history="1">
        <w:r w:rsidR="00770FC5" w:rsidRPr="00515AE4">
          <w:rPr>
            <w:rStyle w:val="Hyperlink"/>
          </w:rPr>
          <w:t>4.1</w:t>
        </w:r>
        <w:r w:rsidR="00770FC5">
          <w:rPr>
            <w:rFonts w:asciiTheme="minorHAnsi" w:eastAsiaTheme="minorEastAsia" w:hAnsiTheme="minorHAnsi" w:cstheme="minorBidi"/>
            <w:sz w:val="22"/>
            <w:szCs w:val="22"/>
          </w:rPr>
          <w:tab/>
        </w:r>
        <w:r w:rsidR="00770FC5" w:rsidRPr="00515AE4">
          <w:rPr>
            <w:rStyle w:val="Hyperlink"/>
          </w:rPr>
          <w:t>Comparison to Reference Case</w:t>
        </w:r>
        <w:r w:rsidR="00770FC5">
          <w:rPr>
            <w:webHidden/>
          </w:rPr>
          <w:tab/>
        </w:r>
        <w:r w:rsidR="00770FC5">
          <w:rPr>
            <w:webHidden/>
          </w:rPr>
          <w:fldChar w:fldCharType="begin"/>
        </w:r>
        <w:r w:rsidR="00770FC5">
          <w:rPr>
            <w:webHidden/>
          </w:rPr>
          <w:instrText xml:space="preserve"> PAGEREF _Toc9960084 \h </w:instrText>
        </w:r>
        <w:r w:rsidR="00770FC5">
          <w:rPr>
            <w:webHidden/>
          </w:rPr>
        </w:r>
        <w:r w:rsidR="00770FC5">
          <w:rPr>
            <w:webHidden/>
          </w:rPr>
          <w:fldChar w:fldCharType="separate"/>
        </w:r>
        <w:r w:rsidR="00C20C32">
          <w:rPr>
            <w:webHidden/>
          </w:rPr>
          <w:t>56</w:t>
        </w:r>
        <w:r w:rsidR="00770FC5">
          <w:rPr>
            <w:webHidden/>
          </w:rPr>
          <w:fldChar w:fldCharType="end"/>
        </w:r>
      </w:hyperlink>
    </w:p>
    <w:p w14:paraId="3696BF89" w14:textId="77777777" w:rsidR="00770FC5" w:rsidRDefault="00DA3348">
      <w:pPr>
        <w:pStyle w:val="TOC3"/>
        <w:rPr>
          <w:rFonts w:asciiTheme="minorHAnsi" w:eastAsiaTheme="minorEastAsia" w:hAnsiTheme="minorHAnsi" w:cstheme="minorBidi"/>
          <w:sz w:val="22"/>
          <w:szCs w:val="22"/>
        </w:rPr>
      </w:pPr>
      <w:hyperlink w:anchor="_Toc9960085" w:history="1">
        <w:r w:rsidR="00770FC5" w:rsidRPr="00515AE4">
          <w:rPr>
            <w:rStyle w:val="Hyperlink"/>
          </w:rPr>
          <w:t>4.2</w:t>
        </w:r>
        <w:r w:rsidR="00770FC5">
          <w:rPr>
            <w:rFonts w:asciiTheme="minorHAnsi" w:eastAsiaTheme="minorEastAsia" w:hAnsiTheme="minorHAnsi" w:cstheme="minorBidi"/>
            <w:sz w:val="22"/>
            <w:szCs w:val="22"/>
          </w:rPr>
          <w:tab/>
        </w:r>
        <w:r w:rsidR="00770FC5" w:rsidRPr="00515AE4">
          <w:rPr>
            <w:rStyle w:val="Hyperlink"/>
          </w:rPr>
          <w:t>Field Testing Results</w:t>
        </w:r>
        <w:r w:rsidR="00770FC5">
          <w:rPr>
            <w:webHidden/>
          </w:rPr>
          <w:tab/>
        </w:r>
        <w:r w:rsidR="00770FC5">
          <w:rPr>
            <w:webHidden/>
          </w:rPr>
          <w:fldChar w:fldCharType="begin"/>
        </w:r>
        <w:r w:rsidR="00770FC5">
          <w:rPr>
            <w:webHidden/>
          </w:rPr>
          <w:instrText xml:space="preserve"> PAGEREF _Toc9960085 \h </w:instrText>
        </w:r>
        <w:r w:rsidR="00770FC5">
          <w:rPr>
            <w:webHidden/>
          </w:rPr>
        </w:r>
        <w:r w:rsidR="00770FC5">
          <w:rPr>
            <w:webHidden/>
          </w:rPr>
          <w:fldChar w:fldCharType="separate"/>
        </w:r>
        <w:r w:rsidR="00C20C32">
          <w:rPr>
            <w:webHidden/>
          </w:rPr>
          <w:t>58</w:t>
        </w:r>
        <w:r w:rsidR="00770FC5">
          <w:rPr>
            <w:webHidden/>
          </w:rPr>
          <w:fldChar w:fldCharType="end"/>
        </w:r>
      </w:hyperlink>
    </w:p>
    <w:p w14:paraId="503EBC5E" w14:textId="77777777" w:rsidR="00770FC5" w:rsidRDefault="00DA3348">
      <w:pPr>
        <w:pStyle w:val="TOC4"/>
        <w:rPr>
          <w:rFonts w:asciiTheme="minorHAnsi" w:eastAsiaTheme="minorEastAsia" w:hAnsiTheme="minorHAnsi" w:cstheme="minorBidi"/>
          <w:sz w:val="22"/>
          <w:szCs w:val="22"/>
        </w:rPr>
      </w:pPr>
      <w:hyperlink w:anchor="_Toc9960086" w:history="1">
        <w:r w:rsidR="00770FC5" w:rsidRPr="00515AE4">
          <w:rPr>
            <w:rStyle w:val="Hyperlink"/>
          </w:rPr>
          <w:t>4.2.1</w:t>
        </w:r>
        <w:r w:rsidR="00770FC5">
          <w:rPr>
            <w:rFonts w:asciiTheme="minorHAnsi" w:eastAsiaTheme="minorEastAsia" w:hAnsiTheme="minorHAnsi" w:cstheme="minorBidi"/>
            <w:sz w:val="22"/>
            <w:szCs w:val="22"/>
          </w:rPr>
          <w:tab/>
        </w:r>
        <w:r w:rsidR="00770FC5" w:rsidRPr="00515AE4">
          <w:rPr>
            <w:rStyle w:val="Hyperlink"/>
          </w:rPr>
          <w:t>Small Model Rocket</w:t>
        </w:r>
        <w:r w:rsidR="00770FC5">
          <w:rPr>
            <w:webHidden/>
          </w:rPr>
          <w:tab/>
        </w:r>
        <w:r w:rsidR="00770FC5">
          <w:rPr>
            <w:webHidden/>
          </w:rPr>
          <w:fldChar w:fldCharType="begin"/>
        </w:r>
        <w:r w:rsidR="00770FC5">
          <w:rPr>
            <w:webHidden/>
          </w:rPr>
          <w:instrText xml:space="preserve"> PAGEREF _Toc9960086 \h </w:instrText>
        </w:r>
        <w:r w:rsidR="00770FC5">
          <w:rPr>
            <w:webHidden/>
          </w:rPr>
        </w:r>
        <w:r w:rsidR="00770FC5">
          <w:rPr>
            <w:webHidden/>
          </w:rPr>
          <w:fldChar w:fldCharType="separate"/>
        </w:r>
        <w:r w:rsidR="00C20C32">
          <w:rPr>
            <w:webHidden/>
          </w:rPr>
          <w:t>58</w:t>
        </w:r>
        <w:r w:rsidR="00770FC5">
          <w:rPr>
            <w:webHidden/>
          </w:rPr>
          <w:fldChar w:fldCharType="end"/>
        </w:r>
      </w:hyperlink>
    </w:p>
    <w:p w14:paraId="11CD3493" w14:textId="77777777" w:rsidR="00770FC5" w:rsidRDefault="00DA3348">
      <w:pPr>
        <w:pStyle w:val="TOC4"/>
        <w:rPr>
          <w:rFonts w:asciiTheme="minorHAnsi" w:eastAsiaTheme="minorEastAsia" w:hAnsiTheme="minorHAnsi" w:cstheme="minorBidi"/>
          <w:sz w:val="22"/>
          <w:szCs w:val="22"/>
        </w:rPr>
      </w:pPr>
      <w:hyperlink w:anchor="_Toc9960087" w:history="1">
        <w:r w:rsidR="00770FC5" w:rsidRPr="00515AE4">
          <w:rPr>
            <w:rStyle w:val="Hyperlink"/>
          </w:rPr>
          <w:t>4.2.2</w:t>
        </w:r>
        <w:r w:rsidR="00770FC5">
          <w:rPr>
            <w:rFonts w:asciiTheme="minorHAnsi" w:eastAsiaTheme="minorEastAsia" w:hAnsiTheme="minorHAnsi" w:cstheme="minorBidi"/>
            <w:sz w:val="22"/>
            <w:szCs w:val="22"/>
          </w:rPr>
          <w:tab/>
        </w:r>
        <w:r w:rsidR="00770FC5" w:rsidRPr="00515AE4">
          <w:rPr>
            <w:rStyle w:val="Hyperlink"/>
          </w:rPr>
          <w:t>Hand-made Rockets</w:t>
        </w:r>
        <w:r w:rsidR="00770FC5">
          <w:rPr>
            <w:webHidden/>
          </w:rPr>
          <w:tab/>
        </w:r>
        <w:r w:rsidR="00770FC5">
          <w:rPr>
            <w:webHidden/>
          </w:rPr>
          <w:fldChar w:fldCharType="begin"/>
        </w:r>
        <w:r w:rsidR="00770FC5">
          <w:rPr>
            <w:webHidden/>
          </w:rPr>
          <w:instrText xml:space="preserve"> PAGEREF _Toc9960087 \h </w:instrText>
        </w:r>
        <w:r w:rsidR="00770FC5">
          <w:rPr>
            <w:webHidden/>
          </w:rPr>
        </w:r>
        <w:r w:rsidR="00770FC5">
          <w:rPr>
            <w:webHidden/>
          </w:rPr>
          <w:fldChar w:fldCharType="separate"/>
        </w:r>
        <w:r w:rsidR="00C20C32">
          <w:rPr>
            <w:webHidden/>
          </w:rPr>
          <w:t>59</w:t>
        </w:r>
        <w:r w:rsidR="00770FC5">
          <w:rPr>
            <w:webHidden/>
          </w:rPr>
          <w:fldChar w:fldCharType="end"/>
        </w:r>
      </w:hyperlink>
    </w:p>
    <w:p w14:paraId="08669764" w14:textId="77777777" w:rsidR="00770FC5" w:rsidRDefault="00DA3348">
      <w:pPr>
        <w:pStyle w:val="TOC2"/>
        <w:rPr>
          <w:rFonts w:asciiTheme="minorHAnsi" w:eastAsiaTheme="minorEastAsia" w:hAnsiTheme="minorHAnsi" w:cstheme="minorBidi"/>
          <w:sz w:val="22"/>
          <w:szCs w:val="22"/>
        </w:rPr>
      </w:pPr>
      <w:hyperlink w:anchor="_Toc9960088" w:history="1">
        <w:r w:rsidR="00770FC5" w:rsidRPr="00515AE4">
          <w:rPr>
            <w:rStyle w:val="Hyperlink"/>
          </w:rPr>
          <w:t>CONCLUSION</w:t>
        </w:r>
        <w:r w:rsidR="00770FC5">
          <w:rPr>
            <w:webHidden/>
          </w:rPr>
          <w:tab/>
        </w:r>
        <w:r w:rsidR="00770FC5">
          <w:rPr>
            <w:webHidden/>
          </w:rPr>
          <w:fldChar w:fldCharType="begin"/>
        </w:r>
        <w:r w:rsidR="00770FC5">
          <w:rPr>
            <w:webHidden/>
          </w:rPr>
          <w:instrText xml:space="preserve"> PAGEREF _Toc9960088 \h </w:instrText>
        </w:r>
        <w:r w:rsidR="00770FC5">
          <w:rPr>
            <w:webHidden/>
          </w:rPr>
        </w:r>
        <w:r w:rsidR="00770FC5">
          <w:rPr>
            <w:webHidden/>
          </w:rPr>
          <w:fldChar w:fldCharType="separate"/>
        </w:r>
        <w:r w:rsidR="00C20C32">
          <w:rPr>
            <w:webHidden/>
          </w:rPr>
          <w:t>62</w:t>
        </w:r>
        <w:r w:rsidR="00770FC5">
          <w:rPr>
            <w:webHidden/>
          </w:rPr>
          <w:fldChar w:fldCharType="end"/>
        </w:r>
      </w:hyperlink>
    </w:p>
    <w:p w14:paraId="62CA7C57" w14:textId="77777777" w:rsidR="00770FC5" w:rsidRDefault="00DA3348">
      <w:pPr>
        <w:pStyle w:val="TOC1"/>
        <w:rPr>
          <w:rFonts w:asciiTheme="minorHAnsi" w:eastAsiaTheme="minorEastAsia" w:hAnsiTheme="minorHAnsi" w:cstheme="minorBidi"/>
          <w:sz w:val="22"/>
          <w:szCs w:val="22"/>
        </w:rPr>
      </w:pPr>
      <w:hyperlink w:anchor="_Toc9960089" w:history="1">
        <w:r w:rsidR="00770FC5" w:rsidRPr="00515AE4">
          <w:rPr>
            <w:rStyle w:val="Hyperlink"/>
          </w:rPr>
          <w:t>REFERENCES</w:t>
        </w:r>
        <w:r w:rsidR="00770FC5">
          <w:rPr>
            <w:webHidden/>
          </w:rPr>
          <w:tab/>
        </w:r>
        <w:r w:rsidR="00770FC5">
          <w:rPr>
            <w:webHidden/>
          </w:rPr>
          <w:fldChar w:fldCharType="begin"/>
        </w:r>
        <w:r w:rsidR="00770FC5">
          <w:rPr>
            <w:webHidden/>
          </w:rPr>
          <w:instrText xml:space="preserve"> PAGEREF _Toc9960089 \h </w:instrText>
        </w:r>
        <w:r w:rsidR="00770FC5">
          <w:rPr>
            <w:webHidden/>
          </w:rPr>
        </w:r>
        <w:r w:rsidR="00770FC5">
          <w:rPr>
            <w:webHidden/>
          </w:rPr>
          <w:fldChar w:fldCharType="separate"/>
        </w:r>
        <w:r w:rsidR="00C20C32">
          <w:rPr>
            <w:webHidden/>
          </w:rPr>
          <w:t>64</w:t>
        </w:r>
        <w:r w:rsidR="00770FC5">
          <w:rPr>
            <w:webHidden/>
          </w:rPr>
          <w:fldChar w:fldCharType="end"/>
        </w:r>
      </w:hyperlink>
    </w:p>
    <w:p w14:paraId="0D110B79" w14:textId="77777777" w:rsidR="00770FC5" w:rsidRDefault="00DA3348">
      <w:pPr>
        <w:pStyle w:val="TOC1"/>
        <w:rPr>
          <w:rFonts w:asciiTheme="minorHAnsi" w:eastAsiaTheme="minorEastAsia" w:hAnsiTheme="minorHAnsi" w:cstheme="minorBidi"/>
          <w:sz w:val="22"/>
          <w:szCs w:val="22"/>
        </w:rPr>
      </w:pPr>
      <w:hyperlink w:anchor="_Toc9960090" w:history="1">
        <w:r w:rsidR="00770FC5" w:rsidRPr="00515AE4">
          <w:rPr>
            <w:rStyle w:val="Hyperlink"/>
          </w:rPr>
          <w:t>APPENDIX</w:t>
        </w:r>
      </w:hyperlink>
    </w:p>
    <w:p w14:paraId="61F1C9B7" w14:textId="77777777" w:rsidR="00770FC5" w:rsidRDefault="00DA3348">
      <w:pPr>
        <w:pStyle w:val="TOC8"/>
        <w:rPr>
          <w:rFonts w:asciiTheme="minorHAnsi" w:eastAsiaTheme="minorEastAsia" w:hAnsiTheme="minorHAnsi" w:cstheme="minorBidi"/>
          <w:sz w:val="22"/>
          <w:szCs w:val="22"/>
        </w:rPr>
      </w:pPr>
      <w:hyperlink w:anchor="_Toc9960091" w:history="1">
        <w:r w:rsidR="00770FC5" w:rsidRPr="00515AE4">
          <w:rPr>
            <w:rStyle w:val="Hyperlink"/>
          </w:rPr>
          <w:t>MATLAB SCRIPTS</w:t>
        </w:r>
        <w:r w:rsidR="00770FC5">
          <w:rPr>
            <w:webHidden/>
          </w:rPr>
          <w:tab/>
        </w:r>
        <w:r w:rsidR="00770FC5">
          <w:rPr>
            <w:webHidden/>
          </w:rPr>
          <w:fldChar w:fldCharType="begin"/>
        </w:r>
        <w:r w:rsidR="00770FC5">
          <w:rPr>
            <w:webHidden/>
          </w:rPr>
          <w:instrText xml:space="preserve"> PAGEREF _Toc9960091 \h </w:instrText>
        </w:r>
        <w:r w:rsidR="00770FC5">
          <w:rPr>
            <w:webHidden/>
          </w:rPr>
        </w:r>
        <w:r w:rsidR="00770FC5">
          <w:rPr>
            <w:webHidden/>
          </w:rPr>
          <w:fldChar w:fldCharType="separate"/>
        </w:r>
        <w:r w:rsidR="00C20C32">
          <w:rPr>
            <w:webHidden/>
          </w:rPr>
          <w:t>66</w:t>
        </w:r>
        <w:r w:rsidR="00770FC5">
          <w:rPr>
            <w:webHidden/>
          </w:rPr>
          <w:fldChar w:fldCharType="end"/>
        </w:r>
      </w:hyperlink>
    </w:p>
    <w:p w14:paraId="13D46A7E" w14:textId="77777777" w:rsidR="00770FC5" w:rsidRDefault="00DA3348">
      <w:pPr>
        <w:pStyle w:val="TOC3"/>
        <w:rPr>
          <w:rFonts w:asciiTheme="minorHAnsi" w:eastAsiaTheme="minorEastAsia" w:hAnsiTheme="minorHAnsi" w:cstheme="minorBidi"/>
          <w:sz w:val="22"/>
          <w:szCs w:val="22"/>
        </w:rPr>
      </w:pPr>
      <w:hyperlink w:anchor="_Toc9960092" w:history="1">
        <w:r w:rsidR="00770FC5" w:rsidRPr="00515AE4">
          <w:rPr>
            <w:rStyle w:val="Hyperlink"/>
          </w:rPr>
          <w:t>A.1</w:t>
        </w:r>
        <w:r w:rsidR="00770FC5">
          <w:rPr>
            <w:rFonts w:asciiTheme="minorHAnsi" w:eastAsiaTheme="minorEastAsia" w:hAnsiTheme="minorHAnsi" w:cstheme="minorBidi"/>
            <w:sz w:val="22"/>
            <w:szCs w:val="22"/>
          </w:rPr>
          <w:tab/>
        </w:r>
        <w:r w:rsidR="00770FC5" w:rsidRPr="00515AE4">
          <w:rPr>
            <w:rStyle w:val="Hyperlink"/>
          </w:rPr>
          <w:t>Startup Page and Menus</w:t>
        </w:r>
        <w:r w:rsidR="00770FC5">
          <w:rPr>
            <w:webHidden/>
          </w:rPr>
          <w:tab/>
        </w:r>
        <w:r w:rsidR="00770FC5">
          <w:rPr>
            <w:webHidden/>
          </w:rPr>
          <w:fldChar w:fldCharType="begin"/>
        </w:r>
        <w:r w:rsidR="00770FC5">
          <w:rPr>
            <w:webHidden/>
          </w:rPr>
          <w:instrText xml:space="preserve"> PAGEREF _Toc9960092 \h </w:instrText>
        </w:r>
        <w:r w:rsidR="00770FC5">
          <w:rPr>
            <w:webHidden/>
          </w:rPr>
        </w:r>
        <w:r w:rsidR="00770FC5">
          <w:rPr>
            <w:webHidden/>
          </w:rPr>
          <w:fldChar w:fldCharType="separate"/>
        </w:r>
        <w:r w:rsidR="00C20C32">
          <w:rPr>
            <w:webHidden/>
          </w:rPr>
          <w:t>67</w:t>
        </w:r>
        <w:r w:rsidR="00770FC5">
          <w:rPr>
            <w:webHidden/>
          </w:rPr>
          <w:fldChar w:fldCharType="end"/>
        </w:r>
      </w:hyperlink>
    </w:p>
    <w:p w14:paraId="570624A9" w14:textId="77777777" w:rsidR="00770FC5" w:rsidRDefault="00DA3348">
      <w:pPr>
        <w:pStyle w:val="TOC4"/>
        <w:rPr>
          <w:rFonts w:asciiTheme="minorHAnsi" w:eastAsiaTheme="minorEastAsia" w:hAnsiTheme="minorHAnsi" w:cstheme="minorBidi"/>
          <w:sz w:val="22"/>
          <w:szCs w:val="22"/>
        </w:rPr>
      </w:pPr>
      <w:hyperlink w:anchor="_Toc9960093" w:history="1">
        <w:r w:rsidR="00770FC5" w:rsidRPr="00515AE4">
          <w:rPr>
            <w:rStyle w:val="Hyperlink"/>
          </w:rPr>
          <w:t>A.1.1</w:t>
        </w:r>
        <w:r w:rsidR="00770FC5">
          <w:rPr>
            <w:rFonts w:asciiTheme="minorHAnsi" w:eastAsiaTheme="minorEastAsia" w:hAnsiTheme="minorHAnsi" w:cstheme="minorBidi"/>
            <w:sz w:val="22"/>
            <w:szCs w:val="22"/>
          </w:rPr>
          <w:tab/>
        </w:r>
        <w:r w:rsidR="00770FC5" w:rsidRPr="00515AE4">
          <w:rPr>
            <w:rStyle w:val="Hyperlink"/>
          </w:rPr>
          <w:t>Simulator Primary File</w:t>
        </w:r>
        <w:r w:rsidR="00770FC5">
          <w:rPr>
            <w:webHidden/>
          </w:rPr>
          <w:tab/>
        </w:r>
        <w:r w:rsidR="00770FC5">
          <w:rPr>
            <w:webHidden/>
          </w:rPr>
          <w:fldChar w:fldCharType="begin"/>
        </w:r>
        <w:r w:rsidR="00770FC5">
          <w:rPr>
            <w:webHidden/>
          </w:rPr>
          <w:instrText xml:space="preserve"> PAGEREF _Toc9960093 \h </w:instrText>
        </w:r>
        <w:r w:rsidR="00770FC5">
          <w:rPr>
            <w:webHidden/>
          </w:rPr>
        </w:r>
        <w:r w:rsidR="00770FC5">
          <w:rPr>
            <w:webHidden/>
          </w:rPr>
          <w:fldChar w:fldCharType="separate"/>
        </w:r>
        <w:r w:rsidR="00C20C32">
          <w:rPr>
            <w:webHidden/>
          </w:rPr>
          <w:t>67</w:t>
        </w:r>
        <w:r w:rsidR="00770FC5">
          <w:rPr>
            <w:webHidden/>
          </w:rPr>
          <w:fldChar w:fldCharType="end"/>
        </w:r>
      </w:hyperlink>
    </w:p>
    <w:p w14:paraId="21B94CC6" w14:textId="77777777" w:rsidR="00770FC5" w:rsidRDefault="00DA3348">
      <w:pPr>
        <w:pStyle w:val="TOC4"/>
        <w:rPr>
          <w:rFonts w:asciiTheme="minorHAnsi" w:eastAsiaTheme="minorEastAsia" w:hAnsiTheme="minorHAnsi" w:cstheme="minorBidi"/>
          <w:sz w:val="22"/>
          <w:szCs w:val="22"/>
        </w:rPr>
      </w:pPr>
      <w:hyperlink w:anchor="_Toc9960094" w:history="1">
        <w:r w:rsidR="00770FC5" w:rsidRPr="00515AE4">
          <w:rPr>
            <w:rStyle w:val="Hyperlink"/>
          </w:rPr>
          <w:t>A.1.2</w:t>
        </w:r>
        <w:r w:rsidR="00770FC5">
          <w:rPr>
            <w:rFonts w:asciiTheme="minorHAnsi" w:eastAsiaTheme="minorEastAsia" w:hAnsiTheme="minorHAnsi" w:cstheme="minorBidi"/>
            <w:sz w:val="22"/>
            <w:szCs w:val="22"/>
          </w:rPr>
          <w:tab/>
        </w:r>
        <w:r w:rsidR="00770FC5" w:rsidRPr="00515AE4">
          <w:rPr>
            <w:rStyle w:val="Hyperlink"/>
          </w:rPr>
          <w:t>Main Menu</w:t>
        </w:r>
        <w:r w:rsidR="00770FC5">
          <w:rPr>
            <w:webHidden/>
          </w:rPr>
          <w:tab/>
        </w:r>
        <w:r w:rsidR="00770FC5">
          <w:rPr>
            <w:webHidden/>
          </w:rPr>
          <w:fldChar w:fldCharType="begin"/>
        </w:r>
        <w:r w:rsidR="00770FC5">
          <w:rPr>
            <w:webHidden/>
          </w:rPr>
          <w:instrText xml:space="preserve"> PAGEREF _Toc9960094 \h </w:instrText>
        </w:r>
        <w:r w:rsidR="00770FC5">
          <w:rPr>
            <w:webHidden/>
          </w:rPr>
        </w:r>
        <w:r w:rsidR="00770FC5">
          <w:rPr>
            <w:webHidden/>
          </w:rPr>
          <w:fldChar w:fldCharType="separate"/>
        </w:r>
        <w:r w:rsidR="00C20C32">
          <w:rPr>
            <w:webHidden/>
          </w:rPr>
          <w:t>67</w:t>
        </w:r>
        <w:r w:rsidR="00770FC5">
          <w:rPr>
            <w:webHidden/>
          </w:rPr>
          <w:fldChar w:fldCharType="end"/>
        </w:r>
      </w:hyperlink>
    </w:p>
    <w:p w14:paraId="5CC3188D" w14:textId="77777777" w:rsidR="00770FC5" w:rsidRDefault="00DA3348">
      <w:pPr>
        <w:pStyle w:val="TOC4"/>
        <w:rPr>
          <w:rFonts w:asciiTheme="minorHAnsi" w:eastAsiaTheme="minorEastAsia" w:hAnsiTheme="minorHAnsi" w:cstheme="minorBidi"/>
          <w:sz w:val="22"/>
          <w:szCs w:val="22"/>
        </w:rPr>
      </w:pPr>
      <w:hyperlink w:anchor="_Toc9960095" w:history="1">
        <w:r w:rsidR="00770FC5" w:rsidRPr="00515AE4">
          <w:rPr>
            <w:rStyle w:val="Hyperlink"/>
          </w:rPr>
          <w:t>A.1.3</w:t>
        </w:r>
        <w:r w:rsidR="00770FC5">
          <w:rPr>
            <w:rFonts w:asciiTheme="minorHAnsi" w:eastAsiaTheme="minorEastAsia" w:hAnsiTheme="minorHAnsi" w:cstheme="minorBidi"/>
            <w:sz w:val="22"/>
            <w:szCs w:val="22"/>
          </w:rPr>
          <w:tab/>
        </w:r>
        <w:r w:rsidR="00770FC5" w:rsidRPr="00515AE4">
          <w:rPr>
            <w:rStyle w:val="Hyperlink"/>
          </w:rPr>
          <w:t>Parameters Menu</w:t>
        </w:r>
        <w:r w:rsidR="00770FC5">
          <w:rPr>
            <w:webHidden/>
          </w:rPr>
          <w:tab/>
        </w:r>
        <w:r w:rsidR="00770FC5">
          <w:rPr>
            <w:webHidden/>
          </w:rPr>
          <w:fldChar w:fldCharType="begin"/>
        </w:r>
        <w:r w:rsidR="00770FC5">
          <w:rPr>
            <w:webHidden/>
          </w:rPr>
          <w:instrText xml:space="preserve"> PAGEREF _Toc9960095 \h </w:instrText>
        </w:r>
        <w:r w:rsidR="00770FC5">
          <w:rPr>
            <w:webHidden/>
          </w:rPr>
        </w:r>
        <w:r w:rsidR="00770FC5">
          <w:rPr>
            <w:webHidden/>
          </w:rPr>
          <w:fldChar w:fldCharType="separate"/>
        </w:r>
        <w:r w:rsidR="00C20C32">
          <w:rPr>
            <w:webHidden/>
          </w:rPr>
          <w:t>68</w:t>
        </w:r>
        <w:r w:rsidR="00770FC5">
          <w:rPr>
            <w:webHidden/>
          </w:rPr>
          <w:fldChar w:fldCharType="end"/>
        </w:r>
      </w:hyperlink>
    </w:p>
    <w:p w14:paraId="4391C425" w14:textId="77777777" w:rsidR="00770FC5" w:rsidRDefault="00DA3348">
      <w:pPr>
        <w:pStyle w:val="TOC4"/>
        <w:rPr>
          <w:rFonts w:asciiTheme="minorHAnsi" w:eastAsiaTheme="minorEastAsia" w:hAnsiTheme="minorHAnsi" w:cstheme="minorBidi"/>
          <w:sz w:val="22"/>
          <w:szCs w:val="22"/>
        </w:rPr>
      </w:pPr>
      <w:hyperlink w:anchor="_Toc9960096" w:history="1">
        <w:r w:rsidR="00770FC5" w:rsidRPr="00515AE4">
          <w:rPr>
            <w:rStyle w:val="Hyperlink"/>
          </w:rPr>
          <w:t>A.1.4</w:t>
        </w:r>
        <w:r w:rsidR="00770FC5">
          <w:rPr>
            <w:rFonts w:asciiTheme="minorHAnsi" w:eastAsiaTheme="minorEastAsia" w:hAnsiTheme="minorHAnsi" w:cstheme="minorBidi"/>
            <w:sz w:val="22"/>
            <w:szCs w:val="22"/>
          </w:rPr>
          <w:tab/>
        </w:r>
        <w:r w:rsidR="00770FC5" w:rsidRPr="00515AE4">
          <w:rPr>
            <w:rStyle w:val="Hyperlink"/>
          </w:rPr>
          <w:t>Program Menu</w:t>
        </w:r>
        <w:r w:rsidR="00770FC5">
          <w:rPr>
            <w:webHidden/>
          </w:rPr>
          <w:tab/>
        </w:r>
        <w:r w:rsidR="00770FC5">
          <w:rPr>
            <w:webHidden/>
          </w:rPr>
          <w:fldChar w:fldCharType="begin"/>
        </w:r>
        <w:r w:rsidR="00770FC5">
          <w:rPr>
            <w:webHidden/>
          </w:rPr>
          <w:instrText xml:space="preserve"> PAGEREF _Toc9960096 \h </w:instrText>
        </w:r>
        <w:r w:rsidR="00770FC5">
          <w:rPr>
            <w:webHidden/>
          </w:rPr>
        </w:r>
        <w:r w:rsidR="00770FC5">
          <w:rPr>
            <w:webHidden/>
          </w:rPr>
          <w:fldChar w:fldCharType="separate"/>
        </w:r>
        <w:r w:rsidR="00C20C32">
          <w:rPr>
            <w:webHidden/>
          </w:rPr>
          <w:t>69</w:t>
        </w:r>
        <w:r w:rsidR="00770FC5">
          <w:rPr>
            <w:webHidden/>
          </w:rPr>
          <w:fldChar w:fldCharType="end"/>
        </w:r>
      </w:hyperlink>
    </w:p>
    <w:p w14:paraId="4A1EA0FF" w14:textId="77777777" w:rsidR="00770FC5" w:rsidRDefault="00DA3348">
      <w:pPr>
        <w:pStyle w:val="TOC4"/>
        <w:rPr>
          <w:rFonts w:asciiTheme="minorHAnsi" w:eastAsiaTheme="minorEastAsia" w:hAnsiTheme="minorHAnsi" w:cstheme="minorBidi"/>
          <w:sz w:val="22"/>
          <w:szCs w:val="22"/>
        </w:rPr>
      </w:pPr>
      <w:hyperlink w:anchor="_Toc9960097" w:history="1">
        <w:r w:rsidR="00770FC5" w:rsidRPr="00515AE4">
          <w:rPr>
            <w:rStyle w:val="Hyperlink"/>
          </w:rPr>
          <w:t>A.1.5</w:t>
        </w:r>
        <w:r w:rsidR="00770FC5">
          <w:rPr>
            <w:rFonts w:asciiTheme="minorHAnsi" w:eastAsiaTheme="minorEastAsia" w:hAnsiTheme="minorHAnsi" w:cstheme="minorBidi"/>
            <w:sz w:val="22"/>
            <w:szCs w:val="22"/>
          </w:rPr>
          <w:tab/>
        </w:r>
        <w:r w:rsidR="00770FC5" w:rsidRPr="00515AE4">
          <w:rPr>
            <w:rStyle w:val="Hyperlink"/>
          </w:rPr>
          <w:t>Program Editor Menu</w:t>
        </w:r>
        <w:r w:rsidR="00770FC5">
          <w:rPr>
            <w:webHidden/>
          </w:rPr>
          <w:tab/>
        </w:r>
        <w:r w:rsidR="00770FC5">
          <w:rPr>
            <w:webHidden/>
          </w:rPr>
          <w:fldChar w:fldCharType="begin"/>
        </w:r>
        <w:r w:rsidR="00770FC5">
          <w:rPr>
            <w:webHidden/>
          </w:rPr>
          <w:instrText xml:space="preserve"> PAGEREF _Toc9960097 \h </w:instrText>
        </w:r>
        <w:r w:rsidR="00770FC5">
          <w:rPr>
            <w:webHidden/>
          </w:rPr>
        </w:r>
        <w:r w:rsidR="00770FC5">
          <w:rPr>
            <w:webHidden/>
          </w:rPr>
          <w:fldChar w:fldCharType="separate"/>
        </w:r>
        <w:r w:rsidR="00C20C32">
          <w:rPr>
            <w:webHidden/>
          </w:rPr>
          <w:t>70</w:t>
        </w:r>
        <w:r w:rsidR="00770FC5">
          <w:rPr>
            <w:webHidden/>
          </w:rPr>
          <w:fldChar w:fldCharType="end"/>
        </w:r>
      </w:hyperlink>
    </w:p>
    <w:p w14:paraId="14134383" w14:textId="77777777" w:rsidR="00770FC5" w:rsidRDefault="00DA3348">
      <w:pPr>
        <w:pStyle w:val="TOC3"/>
        <w:rPr>
          <w:rFonts w:asciiTheme="minorHAnsi" w:eastAsiaTheme="minorEastAsia" w:hAnsiTheme="minorHAnsi" w:cstheme="minorBidi"/>
          <w:sz w:val="22"/>
          <w:szCs w:val="22"/>
        </w:rPr>
      </w:pPr>
      <w:hyperlink w:anchor="_Toc9960098" w:history="1">
        <w:r w:rsidR="00770FC5" w:rsidRPr="00515AE4">
          <w:rPr>
            <w:rStyle w:val="Hyperlink"/>
          </w:rPr>
          <w:t>A.2</w:t>
        </w:r>
        <w:r w:rsidR="00770FC5">
          <w:rPr>
            <w:rFonts w:asciiTheme="minorHAnsi" w:eastAsiaTheme="minorEastAsia" w:hAnsiTheme="minorHAnsi" w:cstheme="minorBidi"/>
            <w:sz w:val="22"/>
            <w:szCs w:val="22"/>
          </w:rPr>
          <w:tab/>
        </w:r>
        <w:r w:rsidR="00770FC5" w:rsidRPr="00515AE4">
          <w:rPr>
            <w:rStyle w:val="Hyperlink"/>
          </w:rPr>
          <w:t>Initialization Scripts</w:t>
        </w:r>
        <w:r w:rsidR="00770FC5">
          <w:rPr>
            <w:webHidden/>
          </w:rPr>
          <w:tab/>
        </w:r>
        <w:r w:rsidR="00770FC5">
          <w:rPr>
            <w:webHidden/>
          </w:rPr>
          <w:fldChar w:fldCharType="begin"/>
        </w:r>
        <w:r w:rsidR="00770FC5">
          <w:rPr>
            <w:webHidden/>
          </w:rPr>
          <w:instrText xml:space="preserve"> PAGEREF _Toc9960098 \h </w:instrText>
        </w:r>
        <w:r w:rsidR="00770FC5">
          <w:rPr>
            <w:webHidden/>
          </w:rPr>
        </w:r>
        <w:r w:rsidR="00770FC5">
          <w:rPr>
            <w:webHidden/>
          </w:rPr>
          <w:fldChar w:fldCharType="separate"/>
        </w:r>
        <w:r w:rsidR="00C20C32">
          <w:rPr>
            <w:webHidden/>
          </w:rPr>
          <w:t>71</w:t>
        </w:r>
        <w:r w:rsidR="00770FC5">
          <w:rPr>
            <w:webHidden/>
          </w:rPr>
          <w:fldChar w:fldCharType="end"/>
        </w:r>
      </w:hyperlink>
    </w:p>
    <w:p w14:paraId="4211A925" w14:textId="77777777" w:rsidR="00770FC5" w:rsidRDefault="00DA3348">
      <w:pPr>
        <w:pStyle w:val="TOC4"/>
        <w:rPr>
          <w:rFonts w:asciiTheme="minorHAnsi" w:eastAsiaTheme="minorEastAsia" w:hAnsiTheme="minorHAnsi" w:cstheme="minorBidi"/>
          <w:sz w:val="22"/>
          <w:szCs w:val="22"/>
        </w:rPr>
      </w:pPr>
      <w:hyperlink w:anchor="_Toc9960099" w:history="1">
        <w:r w:rsidR="00770FC5" w:rsidRPr="00515AE4">
          <w:rPr>
            <w:rStyle w:val="Hyperlink"/>
          </w:rPr>
          <w:t>A.2.1</w:t>
        </w:r>
        <w:r w:rsidR="00770FC5">
          <w:rPr>
            <w:rFonts w:asciiTheme="minorHAnsi" w:eastAsiaTheme="minorEastAsia" w:hAnsiTheme="minorHAnsi" w:cstheme="minorBidi"/>
            <w:sz w:val="22"/>
            <w:szCs w:val="22"/>
          </w:rPr>
          <w:tab/>
        </w:r>
        <w:r w:rsidR="00770FC5" w:rsidRPr="00515AE4">
          <w:rPr>
            <w:rStyle w:val="Hyperlink"/>
          </w:rPr>
          <w:t>Initial Conditions Compiler</w:t>
        </w:r>
        <w:r w:rsidR="00770FC5">
          <w:rPr>
            <w:webHidden/>
          </w:rPr>
          <w:tab/>
        </w:r>
        <w:r w:rsidR="00770FC5">
          <w:rPr>
            <w:webHidden/>
          </w:rPr>
          <w:fldChar w:fldCharType="begin"/>
        </w:r>
        <w:r w:rsidR="00770FC5">
          <w:rPr>
            <w:webHidden/>
          </w:rPr>
          <w:instrText xml:space="preserve"> PAGEREF _Toc9960099 \h </w:instrText>
        </w:r>
        <w:r w:rsidR="00770FC5">
          <w:rPr>
            <w:webHidden/>
          </w:rPr>
        </w:r>
        <w:r w:rsidR="00770FC5">
          <w:rPr>
            <w:webHidden/>
          </w:rPr>
          <w:fldChar w:fldCharType="separate"/>
        </w:r>
        <w:r w:rsidR="00C20C32">
          <w:rPr>
            <w:webHidden/>
          </w:rPr>
          <w:t>71</w:t>
        </w:r>
        <w:r w:rsidR="00770FC5">
          <w:rPr>
            <w:webHidden/>
          </w:rPr>
          <w:fldChar w:fldCharType="end"/>
        </w:r>
      </w:hyperlink>
    </w:p>
    <w:p w14:paraId="3A92BEE4" w14:textId="77777777" w:rsidR="00770FC5" w:rsidRDefault="00DA3348">
      <w:pPr>
        <w:pStyle w:val="TOC4"/>
        <w:rPr>
          <w:rFonts w:asciiTheme="minorHAnsi" w:eastAsiaTheme="minorEastAsia" w:hAnsiTheme="minorHAnsi" w:cstheme="minorBidi"/>
          <w:sz w:val="22"/>
          <w:szCs w:val="22"/>
        </w:rPr>
      </w:pPr>
      <w:hyperlink w:anchor="_Toc9960100" w:history="1">
        <w:r w:rsidR="00770FC5" w:rsidRPr="00515AE4">
          <w:rPr>
            <w:rStyle w:val="Hyperlink"/>
          </w:rPr>
          <w:t>A.2.2</w:t>
        </w:r>
        <w:r w:rsidR="00770FC5">
          <w:rPr>
            <w:rFonts w:asciiTheme="minorHAnsi" w:eastAsiaTheme="minorEastAsia" w:hAnsiTheme="minorHAnsi" w:cstheme="minorBidi"/>
            <w:sz w:val="22"/>
            <w:szCs w:val="22"/>
          </w:rPr>
          <w:tab/>
        </w:r>
        <w:r w:rsidR="00770FC5" w:rsidRPr="00515AE4">
          <w:rPr>
            <w:rStyle w:val="Hyperlink"/>
          </w:rPr>
          <w:t>Rocket and Motor Parameters</w:t>
        </w:r>
        <w:r w:rsidR="00770FC5">
          <w:rPr>
            <w:webHidden/>
          </w:rPr>
          <w:tab/>
        </w:r>
        <w:r w:rsidR="00770FC5">
          <w:rPr>
            <w:webHidden/>
          </w:rPr>
          <w:fldChar w:fldCharType="begin"/>
        </w:r>
        <w:r w:rsidR="00770FC5">
          <w:rPr>
            <w:webHidden/>
          </w:rPr>
          <w:instrText xml:space="preserve"> PAGEREF _Toc9960100 \h </w:instrText>
        </w:r>
        <w:r w:rsidR="00770FC5">
          <w:rPr>
            <w:webHidden/>
          </w:rPr>
        </w:r>
        <w:r w:rsidR="00770FC5">
          <w:rPr>
            <w:webHidden/>
          </w:rPr>
          <w:fldChar w:fldCharType="separate"/>
        </w:r>
        <w:r w:rsidR="00C20C32">
          <w:rPr>
            <w:webHidden/>
          </w:rPr>
          <w:t>72</w:t>
        </w:r>
        <w:r w:rsidR="00770FC5">
          <w:rPr>
            <w:webHidden/>
          </w:rPr>
          <w:fldChar w:fldCharType="end"/>
        </w:r>
      </w:hyperlink>
    </w:p>
    <w:p w14:paraId="2AB2117D" w14:textId="77777777" w:rsidR="00770FC5" w:rsidRDefault="00DA3348">
      <w:pPr>
        <w:pStyle w:val="TOC5"/>
        <w:rPr>
          <w:rFonts w:asciiTheme="minorHAnsi" w:eastAsiaTheme="minorEastAsia" w:hAnsiTheme="minorHAnsi" w:cstheme="minorBidi"/>
          <w:sz w:val="22"/>
          <w:szCs w:val="22"/>
        </w:rPr>
      </w:pPr>
      <w:hyperlink w:anchor="_Toc9960101" w:history="1">
        <w:r w:rsidR="00770FC5" w:rsidRPr="00515AE4">
          <w:rPr>
            <w:rStyle w:val="Hyperlink"/>
          </w:rPr>
          <w:t>A.2.2.1</w:t>
        </w:r>
        <w:r w:rsidR="00770FC5">
          <w:rPr>
            <w:rFonts w:asciiTheme="minorHAnsi" w:eastAsiaTheme="minorEastAsia" w:hAnsiTheme="minorHAnsi" w:cstheme="minorBidi"/>
            <w:sz w:val="22"/>
            <w:szCs w:val="22"/>
          </w:rPr>
          <w:tab/>
        </w:r>
        <w:r w:rsidR="00770FC5" w:rsidRPr="00515AE4">
          <w:rPr>
            <w:rStyle w:val="Hyperlink"/>
          </w:rPr>
          <w:t>Custom Rocket and Motor Data Input</w:t>
        </w:r>
        <w:r w:rsidR="00770FC5">
          <w:rPr>
            <w:webHidden/>
          </w:rPr>
          <w:tab/>
        </w:r>
        <w:r w:rsidR="00770FC5">
          <w:rPr>
            <w:webHidden/>
          </w:rPr>
          <w:fldChar w:fldCharType="begin"/>
        </w:r>
        <w:r w:rsidR="00770FC5">
          <w:rPr>
            <w:webHidden/>
          </w:rPr>
          <w:instrText xml:space="preserve"> PAGEREF _Toc9960101 \h </w:instrText>
        </w:r>
        <w:r w:rsidR="00770FC5">
          <w:rPr>
            <w:webHidden/>
          </w:rPr>
        </w:r>
        <w:r w:rsidR="00770FC5">
          <w:rPr>
            <w:webHidden/>
          </w:rPr>
          <w:fldChar w:fldCharType="separate"/>
        </w:r>
        <w:r w:rsidR="00C20C32">
          <w:rPr>
            <w:webHidden/>
          </w:rPr>
          <w:t>74</w:t>
        </w:r>
        <w:r w:rsidR="00770FC5">
          <w:rPr>
            <w:webHidden/>
          </w:rPr>
          <w:fldChar w:fldCharType="end"/>
        </w:r>
      </w:hyperlink>
    </w:p>
    <w:p w14:paraId="0C55A807" w14:textId="77777777" w:rsidR="00770FC5" w:rsidRDefault="00DA3348">
      <w:pPr>
        <w:pStyle w:val="TOC4"/>
        <w:rPr>
          <w:rFonts w:asciiTheme="minorHAnsi" w:eastAsiaTheme="minorEastAsia" w:hAnsiTheme="minorHAnsi" w:cstheme="minorBidi"/>
          <w:sz w:val="22"/>
          <w:szCs w:val="22"/>
        </w:rPr>
      </w:pPr>
      <w:hyperlink w:anchor="_Toc9960102" w:history="1">
        <w:r w:rsidR="00770FC5" w:rsidRPr="00515AE4">
          <w:rPr>
            <w:rStyle w:val="Hyperlink"/>
          </w:rPr>
          <w:t>A.2.3</w:t>
        </w:r>
        <w:r w:rsidR="00770FC5">
          <w:rPr>
            <w:rFonts w:asciiTheme="minorHAnsi" w:eastAsiaTheme="minorEastAsia" w:hAnsiTheme="minorHAnsi" w:cstheme="minorBidi"/>
            <w:sz w:val="22"/>
            <w:szCs w:val="22"/>
          </w:rPr>
          <w:tab/>
        </w:r>
        <w:r w:rsidR="00770FC5" w:rsidRPr="00515AE4">
          <w:rPr>
            <w:rStyle w:val="Hyperlink"/>
          </w:rPr>
          <w:t>Initial Launch Conditions</w:t>
        </w:r>
        <w:r w:rsidR="00770FC5">
          <w:rPr>
            <w:webHidden/>
          </w:rPr>
          <w:tab/>
        </w:r>
        <w:r w:rsidR="00770FC5">
          <w:rPr>
            <w:webHidden/>
          </w:rPr>
          <w:fldChar w:fldCharType="begin"/>
        </w:r>
        <w:r w:rsidR="00770FC5">
          <w:rPr>
            <w:webHidden/>
          </w:rPr>
          <w:instrText xml:space="preserve"> PAGEREF _Toc9960102 \h </w:instrText>
        </w:r>
        <w:r w:rsidR="00770FC5">
          <w:rPr>
            <w:webHidden/>
          </w:rPr>
        </w:r>
        <w:r w:rsidR="00770FC5">
          <w:rPr>
            <w:webHidden/>
          </w:rPr>
          <w:fldChar w:fldCharType="separate"/>
        </w:r>
        <w:r w:rsidR="00C20C32">
          <w:rPr>
            <w:webHidden/>
          </w:rPr>
          <w:t>75</w:t>
        </w:r>
        <w:r w:rsidR="00770FC5">
          <w:rPr>
            <w:webHidden/>
          </w:rPr>
          <w:fldChar w:fldCharType="end"/>
        </w:r>
      </w:hyperlink>
    </w:p>
    <w:p w14:paraId="4D1BD02F" w14:textId="77777777" w:rsidR="00770FC5" w:rsidRDefault="00DA3348">
      <w:pPr>
        <w:pStyle w:val="TOC5"/>
        <w:rPr>
          <w:rFonts w:asciiTheme="minorHAnsi" w:eastAsiaTheme="minorEastAsia" w:hAnsiTheme="minorHAnsi" w:cstheme="minorBidi"/>
          <w:sz w:val="22"/>
          <w:szCs w:val="22"/>
        </w:rPr>
      </w:pPr>
      <w:hyperlink w:anchor="_Toc9960103" w:history="1">
        <w:r w:rsidR="00770FC5" w:rsidRPr="00515AE4">
          <w:rPr>
            <w:rStyle w:val="Hyperlink"/>
          </w:rPr>
          <w:t>A.2.3.1</w:t>
        </w:r>
        <w:r w:rsidR="00770FC5">
          <w:rPr>
            <w:rFonts w:asciiTheme="minorHAnsi" w:eastAsiaTheme="minorEastAsia" w:hAnsiTheme="minorHAnsi" w:cstheme="minorBidi"/>
            <w:sz w:val="22"/>
            <w:szCs w:val="22"/>
          </w:rPr>
          <w:tab/>
        </w:r>
        <w:r w:rsidR="00770FC5" w:rsidRPr="00515AE4">
          <w:rPr>
            <w:rStyle w:val="Hyperlink"/>
          </w:rPr>
          <w:t>Deflection Scripts</w:t>
        </w:r>
        <w:r w:rsidR="00770FC5">
          <w:rPr>
            <w:webHidden/>
          </w:rPr>
          <w:tab/>
        </w:r>
        <w:r w:rsidR="00770FC5">
          <w:rPr>
            <w:webHidden/>
          </w:rPr>
          <w:fldChar w:fldCharType="begin"/>
        </w:r>
        <w:r w:rsidR="00770FC5">
          <w:rPr>
            <w:webHidden/>
          </w:rPr>
          <w:instrText xml:space="preserve"> PAGEREF _Toc9960103 \h </w:instrText>
        </w:r>
        <w:r w:rsidR="00770FC5">
          <w:rPr>
            <w:webHidden/>
          </w:rPr>
        </w:r>
        <w:r w:rsidR="00770FC5">
          <w:rPr>
            <w:webHidden/>
          </w:rPr>
          <w:fldChar w:fldCharType="separate"/>
        </w:r>
        <w:r w:rsidR="00C20C32">
          <w:rPr>
            <w:webHidden/>
          </w:rPr>
          <w:t>76</w:t>
        </w:r>
        <w:r w:rsidR="00770FC5">
          <w:rPr>
            <w:webHidden/>
          </w:rPr>
          <w:fldChar w:fldCharType="end"/>
        </w:r>
      </w:hyperlink>
    </w:p>
    <w:p w14:paraId="3F0E8B64" w14:textId="77777777" w:rsidR="00770FC5" w:rsidRDefault="00DA3348">
      <w:pPr>
        <w:pStyle w:val="TOC6"/>
        <w:rPr>
          <w:rFonts w:asciiTheme="minorHAnsi" w:eastAsiaTheme="minorEastAsia" w:hAnsiTheme="minorHAnsi" w:cstheme="minorBidi"/>
          <w:sz w:val="22"/>
          <w:szCs w:val="22"/>
        </w:rPr>
      </w:pPr>
      <w:hyperlink w:anchor="_Toc9960104" w:history="1">
        <w:r w:rsidR="00770FC5" w:rsidRPr="00515AE4">
          <w:rPr>
            <w:rStyle w:val="Hyperlink"/>
          </w:rPr>
          <w:t>A.2.3.1.1</w:t>
        </w:r>
        <w:r w:rsidR="00770FC5">
          <w:rPr>
            <w:rFonts w:asciiTheme="minorHAnsi" w:eastAsiaTheme="minorEastAsia" w:hAnsiTheme="minorHAnsi" w:cstheme="minorBidi"/>
            <w:sz w:val="22"/>
            <w:szCs w:val="22"/>
          </w:rPr>
          <w:tab/>
        </w:r>
        <w:r w:rsidR="00770FC5" w:rsidRPr="00515AE4">
          <w:rPr>
            <w:rStyle w:val="Hyperlink"/>
          </w:rPr>
          <w:t>Deflection Screener</w:t>
        </w:r>
        <w:r w:rsidR="00770FC5">
          <w:rPr>
            <w:webHidden/>
          </w:rPr>
          <w:tab/>
        </w:r>
        <w:r w:rsidR="00770FC5">
          <w:rPr>
            <w:webHidden/>
          </w:rPr>
          <w:fldChar w:fldCharType="begin"/>
        </w:r>
        <w:r w:rsidR="00770FC5">
          <w:rPr>
            <w:webHidden/>
          </w:rPr>
          <w:instrText xml:space="preserve"> PAGEREF _Toc9960104 \h </w:instrText>
        </w:r>
        <w:r w:rsidR="00770FC5">
          <w:rPr>
            <w:webHidden/>
          </w:rPr>
        </w:r>
        <w:r w:rsidR="00770FC5">
          <w:rPr>
            <w:webHidden/>
          </w:rPr>
          <w:fldChar w:fldCharType="separate"/>
        </w:r>
        <w:r w:rsidR="00C20C32">
          <w:rPr>
            <w:webHidden/>
          </w:rPr>
          <w:t>76</w:t>
        </w:r>
        <w:r w:rsidR="00770FC5">
          <w:rPr>
            <w:webHidden/>
          </w:rPr>
          <w:fldChar w:fldCharType="end"/>
        </w:r>
      </w:hyperlink>
    </w:p>
    <w:p w14:paraId="2C065FE2" w14:textId="77777777" w:rsidR="00770FC5" w:rsidRDefault="00DA3348">
      <w:pPr>
        <w:pStyle w:val="TOC6"/>
        <w:rPr>
          <w:rFonts w:asciiTheme="minorHAnsi" w:eastAsiaTheme="minorEastAsia" w:hAnsiTheme="minorHAnsi" w:cstheme="minorBidi"/>
          <w:sz w:val="22"/>
          <w:szCs w:val="22"/>
        </w:rPr>
      </w:pPr>
      <w:hyperlink w:anchor="_Toc9960105" w:history="1">
        <w:r w:rsidR="00770FC5" w:rsidRPr="00515AE4">
          <w:rPr>
            <w:rStyle w:val="Hyperlink"/>
          </w:rPr>
          <w:t>A.2.3.1.2</w:t>
        </w:r>
        <w:r w:rsidR="00770FC5">
          <w:rPr>
            <w:rFonts w:asciiTheme="minorHAnsi" w:eastAsiaTheme="minorEastAsia" w:hAnsiTheme="minorHAnsi" w:cstheme="minorBidi"/>
            <w:sz w:val="22"/>
            <w:szCs w:val="22"/>
          </w:rPr>
          <w:tab/>
        </w:r>
        <w:r w:rsidR="00770FC5" w:rsidRPr="00515AE4">
          <w:rPr>
            <w:rStyle w:val="Hyperlink"/>
          </w:rPr>
          <w:t>Deflection Calculation</w:t>
        </w:r>
        <w:r w:rsidR="00770FC5">
          <w:rPr>
            <w:webHidden/>
          </w:rPr>
          <w:tab/>
        </w:r>
        <w:r w:rsidR="00770FC5">
          <w:rPr>
            <w:webHidden/>
          </w:rPr>
          <w:fldChar w:fldCharType="begin"/>
        </w:r>
        <w:r w:rsidR="00770FC5">
          <w:rPr>
            <w:webHidden/>
          </w:rPr>
          <w:instrText xml:space="preserve"> PAGEREF _Toc9960105 \h </w:instrText>
        </w:r>
        <w:r w:rsidR="00770FC5">
          <w:rPr>
            <w:webHidden/>
          </w:rPr>
        </w:r>
        <w:r w:rsidR="00770FC5">
          <w:rPr>
            <w:webHidden/>
          </w:rPr>
          <w:fldChar w:fldCharType="separate"/>
        </w:r>
        <w:r w:rsidR="00C20C32">
          <w:rPr>
            <w:webHidden/>
          </w:rPr>
          <w:t>76</w:t>
        </w:r>
        <w:r w:rsidR="00770FC5">
          <w:rPr>
            <w:webHidden/>
          </w:rPr>
          <w:fldChar w:fldCharType="end"/>
        </w:r>
      </w:hyperlink>
    </w:p>
    <w:p w14:paraId="0B9931CE" w14:textId="77777777" w:rsidR="00770FC5" w:rsidRDefault="00DA3348">
      <w:pPr>
        <w:pStyle w:val="TOC4"/>
        <w:rPr>
          <w:rFonts w:asciiTheme="minorHAnsi" w:eastAsiaTheme="minorEastAsia" w:hAnsiTheme="minorHAnsi" w:cstheme="minorBidi"/>
          <w:sz w:val="22"/>
          <w:szCs w:val="22"/>
        </w:rPr>
      </w:pPr>
      <w:hyperlink w:anchor="_Toc9960106" w:history="1">
        <w:r w:rsidR="00770FC5" w:rsidRPr="00515AE4">
          <w:rPr>
            <w:rStyle w:val="Hyperlink"/>
          </w:rPr>
          <w:t>A.2.4</w:t>
        </w:r>
        <w:r w:rsidR="00770FC5">
          <w:rPr>
            <w:rFonts w:asciiTheme="minorHAnsi" w:eastAsiaTheme="minorEastAsia" w:hAnsiTheme="minorHAnsi" w:cstheme="minorBidi"/>
            <w:sz w:val="22"/>
            <w:szCs w:val="22"/>
          </w:rPr>
          <w:tab/>
        </w:r>
        <w:r w:rsidR="00770FC5" w:rsidRPr="00515AE4">
          <w:rPr>
            <w:rStyle w:val="Hyperlink"/>
          </w:rPr>
          <w:t>Thrust Selection</w:t>
        </w:r>
        <w:r w:rsidR="00770FC5">
          <w:rPr>
            <w:webHidden/>
          </w:rPr>
          <w:tab/>
        </w:r>
        <w:r w:rsidR="00770FC5">
          <w:rPr>
            <w:webHidden/>
          </w:rPr>
          <w:fldChar w:fldCharType="begin"/>
        </w:r>
        <w:r w:rsidR="00770FC5">
          <w:rPr>
            <w:webHidden/>
          </w:rPr>
          <w:instrText xml:space="preserve"> PAGEREF _Toc9960106 \h </w:instrText>
        </w:r>
        <w:r w:rsidR="00770FC5">
          <w:rPr>
            <w:webHidden/>
          </w:rPr>
        </w:r>
        <w:r w:rsidR="00770FC5">
          <w:rPr>
            <w:webHidden/>
          </w:rPr>
          <w:fldChar w:fldCharType="separate"/>
        </w:r>
        <w:r w:rsidR="00C20C32">
          <w:rPr>
            <w:webHidden/>
          </w:rPr>
          <w:t>77</w:t>
        </w:r>
        <w:r w:rsidR="00770FC5">
          <w:rPr>
            <w:webHidden/>
          </w:rPr>
          <w:fldChar w:fldCharType="end"/>
        </w:r>
      </w:hyperlink>
    </w:p>
    <w:p w14:paraId="0F185101" w14:textId="77777777" w:rsidR="00770FC5" w:rsidRDefault="00DA3348">
      <w:pPr>
        <w:pStyle w:val="TOC5"/>
        <w:rPr>
          <w:rFonts w:asciiTheme="minorHAnsi" w:eastAsiaTheme="minorEastAsia" w:hAnsiTheme="minorHAnsi" w:cstheme="minorBidi"/>
          <w:sz w:val="22"/>
          <w:szCs w:val="22"/>
        </w:rPr>
      </w:pPr>
      <w:hyperlink w:anchor="_Toc9960107" w:history="1">
        <w:r w:rsidR="00770FC5" w:rsidRPr="00515AE4">
          <w:rPr>
            <w:rStyle w:val="Hyperlink"/>
          </w:rPr>
          <w:t>A.2.4.1</w:t>
        </w:r>
        <w:r w:rsidR="00770FC5">
          <w:rPr>
            <w:rFonts w:asciiTheme="minorHAnsi" w:eastAsiaTheme="minorEastAsia" w:hAnsiTheme="minorHAnsi" w:cstheme="minorBidi"/>
            <w:sz w:val="22"/>
            <w:szCs w:val="22"/>
          </w:rPr>
          <w:tab/>
        </w:r>
        <w:r w:rsidR="00770FC5" w:rsidRPr="00515AE4">
          <w:rPr>
            <w:rStyle w:val="Hyperlink"/>
          </w:rPr>
          <w:t>Thrust Data Interpolation</w:t>
        </w:r>
        <w:r w:rsidR="00770FC5">
          <w:rPr>
            <w:webHidden/>
          </w:rPr>
          <w:tab/>
        </w:r>
        <w:r w:rsidR="00770FC5">
          <w:rPr>
            <w:webHidden/>
          </w:rPr>
          <w:fldChar w:fldCharType="begin"/>
        </w:r>
        <w:r w:rsidR="00770FC5">
          <w:rPr>
            <w:webHidden/>
          </w:rPr>
          <w:instrText xml:space="preserve"> PAGEREF _Toc9960107 \h </w:instrText>
        </w:r>
        <w:r w:rsidR="00770FC5">
          <w:rPr>
            <w:webHidden/>
          </w:rPr>
        </w:r>
        <w:r w:rsidR="00770FC5">
          <w:rPr>
            <w:webHidden/>
          </w:rPr>
          <w:fldChar w:fldCharType="separate"/>
        </w:r>
        <w:r w:rsidR="00C20C32">
          <w:rPr>
            <w:webHidden/>
          </w:rPr>
          <w:t>77</w:t>
        </w:r>
        <w:r w:rsidR="00770FC5">
          <w:rPr>
            <w:webHidden/>
          </w:rPr>
          <w:fldChar w:fldCharType="end"/>
        </w:r>
      </w:hyperlink>
    </w:p>
    <w:p w14:paraId="32E84A70" w14:textId="77777777" w:rsidR="00770FC5" w:rsidRDefault="00DA3348">
      <w:pPr>
        <w:pStyle w:val="TOC5"/>
        <w:rPr>
          <w:rFonts w:asciiTheme="minorHAnsi" w:eastAsiaTheme="minorEastAsia" w:hAnsiTheme="minorHAnsi" w:cstheme="minorBidi"/>
          <w:sz w:val="22"/>
          <w:szCs w:val="22"/>
        </w:rPr>
      </w:pPr>
      <w:hyperlink w:anchor="_Toc9960108" w:history="1">
        <w:r w:rsidR="00770FC5" w:rsidRPr="00515AE4">
          <w:rPr>
            <w:rStyle w:val="Hyperlink"/>
          </w:rPr>
          <w:t>A.2.4.1</w:t>
        </w:r>
        <w:r w:rsidR="00770FC5">
          <w:rPr>
            <w:rFonts w:asciiTheme="minorHAnsi" w:eastAsiaTheme="minorEastAsia" w:hAnsiTheme="minorHAnsi" w:cstheme="minorBidi"/>
            <w:sz w:val="22"/>
            <w:szCs w:val="22"/>
          </w:rPr>
          <w:tab/>
        </w:r>
        <w:r w:rsidR="00770FC5" w:rsidRPr="00515AE4">
          <w:rPr>
            <w:rStyle w:val="Hyperlink"/>
          </w:rPr>
          <w:t>Interpolation Function</w:t>
        </w:r>
        <w:r w:rsidR="00770FC5">
          <w:rPr>
            <w:webHidden/>
          </w:rPr>
          <w:tab/>
        </w:r>
        <w:r w:rsidR="00770FC5">
          <w:rPr>
            <w:webHidden/>
          </w:rPr>
          <w:fldChar w:fldCharType="begin"/>
        </w:r>
        <w:r w:rsidR="00770FC5">
          <w:rPr>
            <w:webHidden/>
          </w:rPr>
          <w:instrText xml:space="preserve"> PAGEREF _Toc9960108 \h </w:instrText>
        </w:r>
        <w:r w:rsidR="00770FC5">
          <w:rPr>
            <w:webHidden/>
          </w:rPr>
        </w:r>
        <w:r w:rsidR="00770FC5">
          <w:rPr>
            <w:webHidden/>
          </w:rPr>
          <w:fldChar w:fldCharType="separate"/>
        </w:r>
        <w:r w:rsidR="00C20C32">
          <w:rPr>
            <w:webHidden/>
          </w:rPr>
          <w:t>79</w:t>
        </w:r>
        <w:r w:rsidR="00770FC5">
          <w:rPr>
            <w:webHidden/>
          </w:rPr>
          <w:fldChar w:fldCharType="end"/>
        </w:r>
      </w:hyperlink>
    </w:p>
    <w:p w14:paraId="147C7193" w14:textId="77777777" w:rsidR="00770FC5" w:rsidRDefault="00DA3348">
      <w:pPr>
        <w:pStyle w:val="TOC4"/>
        <w:rPr>
          <w:rFonts w:asciiTheme="minorHAnsi" w:eastAsiaTheme="minorEastAsia" w:hAnsiTheme="minorHAnsi" w:cstheme="minorBidi"/>
          <w:sz w:val="22"/>
          <w:szCs w:val="22"/>
        </w:rPr>
      </w:pPr>
      <w:hyperlink w:anchor="_Toc9960109" w:history="1">
        <w:r w:rsidR="00770FC5" w:rsidRPr="00515AE4">
          <w:rPr>
            <w:rStyle w:val="Hyperlink"/>
          </w:rPr>
          <w:t>A.2.5</w:t>
        </w:r>
        <w:r w:rsidR="00770FC5">
          <w:rPr>
            <w:rFonts w:asciiTheme="minorHAnsi" w:eastAsiaTheme="minorEastAsia" w:hAnsiTheme="minorHAnsi" w:cstheme="minorBidi"/>
            <w:sz w:val="22"/>
            <w:szCs w:val="22"/>
          </w:rPr>
          <w:tab/>
        </w:r>
        <w:r w:rsidR="00770FC5" w:rsidRPr="00515AE4">
          <w:rPr>
            <w:rStyle w:val="Hyperlink"/>
          </w:rPr>
          <w:t>Drag Selection</w:t>
        </w:r>
        <w:r w:rsidR="00770FC5">
          <w:rPr>
            <w:webHidden/>
          </w:rPr>
          <w:tab/>
        </w:r>
        <w:r w:rsidR="00770FC5">
          <w:rPr>
            <w:webHidden/>
          </w:rPr>
          <w:fldChar w:fldCharType="begin"/>
        </w:r>
        <w:r w:rsidR="00770FC5">
          <w:rPr>
            <w:webHidden/>
          </w:rPr>
          <w:instrText xml:space="preserve"> PAGEREF _Toc9960109 \h </w:instrText>
        </w:r>
        <w:r w:rsidR="00770FC5">
          <w:rPr>
            <w:webHidden/>
          </w:rPr>
        </w:r>
        <w:r w:rsidR="00770FC5">
          <w:rPr>
            <w:webHidden/>
          </w:rPr>
          <w:fldChar w:fldCharType="separate"/>
        </w:r>
        <w:r w:rsidR="00C20C32">
          <w:rPr>
            <w:webHidden/>
          </w:rPr>
          <w:t>80</w:t>
        </w:r>
        <w:r w:rsidR="00770FC5">
          <w:rPr>
            <w:webHidden/>
          </w:rPr>
          <w:fldChar w:fldCharType="end"/>
        </w:r>
      </w:hyperlink>
    </w:p>
    <w:p w14:paraId="051DC170" w14:textId="77777777" w:rsidR="00770FC5" w:rsidRDefault="00DA3348">
      <w:pPr>
        <w:pStyle w:val="TOC5"/>
        <w:rPr>
          <w:rFonts w:asciiTheme="minorHAnsi" w:eastAsiaTheme="minorEastAsia" w:hAnsiTheme="minorHAnsi" w:cstheme="minorBidi"/>
          <w:sz w:val="22"/>
          <w:szCs w:val="22"/>
        </w:rPr>
      </w:pPr>
      <w:hyperlink w:anchor="_Toc9960110" w:history="1">
        <w:r w:rsidR="00770FC5" w:rsidRPr="00515AE4">
          <w:rPr>
            <w:rStyle w:val="Hyperlink"/>
          </w:rPr>
          <w:t>A.2.5.1</w:t>
        </w:r>
        <w:r w:rsidR="00770FC5">
          <w:rPr>
            <w:rFonts w:asciiTheme="minorHAnsi" w:eastAsiaTheme="minorEastAsia" w:hAnsiTheme="minorHAnsi" w:cstheme="minorBidi"/>
            <w:sz w:val="22"/>
            <w:szCs w:val="22"/>
          </w:rPr>
          <w:tab/>
        </w:r>
        <w:r w:rsidR="00770FC5" w:rsidRPr="00515AE4">
          <w:rPr>
            <w:rStyle w:val="Hyperlink"/>
          </w:rPr>
          <w:t>Drag Profiles</w:t>
        </w:r>
        <w:r w:rsidR="00770FC5">
          <w:rPr>
            <w:webHidden/>
          </w:rPr>
          <w:tab/>
        </w:r>
        <w:r w:rsidR="00770FC5">
          <w:rPr>
            <w:webHidden/>
          </w:rPr>
          <w:fldChar w:fldCharType="begin"/>
        </w:r>
        <w:r w:rsidR="00770FC5">
          <w:rPr>
            <w:webHidden/>
          </w:rPr>
          <w:instrText xml:space="preserve"> PAGEREF _Toc9960110 \h </w:instrText>
        </w:r>
        <w:r w:rsidR="00770FC5">
          <w:rPr>
            <w:webHidden/>
          </w:rPr>
        </w:r>
        <w:r w:rsidR="00770FC5">
          <w:rPr>
            <w:webHidden/>
          </w:rPr>
          <w:fldChar w:fldCharType="separate"/>
        </w:r>
        <w:r w:rsidR="00C20C32">
          <w:rPr>
            <w:webHidden/>
          </w:rPr>
          <w:t>81</w:t>
        </w:r>
        <w:r w:rsidR="00770FC5">
          <w:rPr>
            <w:webHidden/>
          </w:rPr>
          <w:fldChar w:fldCharType="end"/>
        </w:r>
      </w:hyperlink>
    </w:p>
    <w:p w14:paraId="61929F88" w14:textId="77777777" w:rsidR="00770FC5" w:rsidRDefault="00DA3348">
      <w:pPr>
        <w:pStyle w:val="TOC6"/>
        <w:rPr>
          <w:rFonts w:asciiTheme="minorHAnsi" w:eastAsiaTheme="minorEastAsia" w:hAnsiTheme="minorHAnsi" w:cstheme="minorBidi"/>
          <w:sz w:val="22"/>
          <w:szCs w:val="22"/>
        </w:rPr>
      </w:pPr>
      <w:hyperlink w:anchor="_Toc9960111" w:history="1">
        <w:r w:rsidR="00770FC5" w:rsidRPr="00515AE4">
          <w:rPr>
            <w:rStyle w:val="Hyperlink"/>
          </w:rPr>
          <w:t>A.2.5.1.1</w:t>
        </w:r>
        <w:r w:rsidR="00770FC5">
          <w:rPr>
            <w:rFonts w:asciiTheme="minorHAnsi" w:eastAsiaTheme="minorEastAsia" w:hAnsiTheme="minorHAnsi" w:cstheme="minorBidi"/>
            <w:sz w:val="22"/>
            <w:szCs w:val="22"/>
          </w:rPr>
          <w:tab/>
        </w:r>
        <w:r w:rsidR="00770FC5" w:rsidRPr="00515AE4">
          <w:rPr>
            <w:rStyle w:val="Hyperlink"/>
          </w:rPr>
          <w:t>No Fins Drag Model</w:t>
        </w:r>
        <w:r w:rsidR="00770FC5">
          <w:rPr>
            <w:webHidden/>
          </w:rPr>
          <w:tab/>
        </w:r>
        <w:r w:rsidR="00770FC5">
          <w:rPr>
            <w:webHidden/>
          </w:rPr>
          <w:fldChar w:fldCharType="begin"/>
        </w:r>
        <w:r w:rsidR="00770FC5">
          <w:rPr>
            <w:webHidden/>
          </w:rPr>
          <w:instrText xml:space="preserve"> PAGEREF _Toc9960111 \h </w:instrText>
        </w:r>
        <w:r w:rsidR="00770FC5">
          <w:rPr>
            <w:webHidden/>
          </w:rPr>
        </w:r>
        <w:r w:rsidR="00770FC5">
          <w:rPr>
            <w:webHidden/>
          </w:rPr>
          <w:fldChar w:fldCharType="separate"/>
        </w:r>
        <w:r w:rsidR="00C20C32">
          <w:rPr>
            <w:webHidden/>
          </w:rPr>
          <w:t>81</w:t>
        </w:r>
        <w:r w:rsidR="00770FC5">
          <w:rPr>
            <w:webHidden/>
          </w:rPr>
          <w:fldChar w:fldCharType="end"/>
        </w:r>
      </w:hyperlink>
    </w:p>
    <w:p w14:paraId="50FF06F0" w14:textId="77777777" w:rsidR="00770FC5" w:rsidRDefault="00DA3348">
      <w:pPr>
        <w:pStyle w:val="TOC6"/>
        <w:rPr>
          <w:rFonts w:asciiTheme="minorHAnsi" w:eastAsiaTheme="minorEastAsia" w:hAnsiTheme="minorHAnsi" w:cstheme="minorBidi"/>
          <w:sz w:val="22"/>
          <w:szCs w:val="22"/>
        </w:rPr>
      </w:pPr>
      <w:hyperlink w:anchor="_Toc9960112" w:history="1">
        <w:r w:rsidR="00770FC5" w:rsidRPr="00515AE4">
          <w:rPr>
            <w:rStyle w:val="Hyperlink"/>
          </w:rPr>
          <w:t>A.2.5.1.2</w:t>
        </w:r>
        <w:r w:rsidR="00770FC5">
          <w:rPr>
            <w:rFonts w:asciiTheme="minorHAnsi" w:eastAsiaTheme="minorEastAsia" w:hAnsiTheme="minorHAnsi" w:cstheme="minorBidi"/>
            <w:sz w:val="22"/>
            <w:szCs w:val="22"/>
          </w:rPr>
          <w:tab/>
        </w:r>
        <w:r w:rsidR="00770FC5" w:rsidRPr="00515AE4">
          <w:rPr>
            <w:rStyle w:val="Hyperlink"/>
          </w:rPr>
          <w:t>Small Fins Model</w:t>
        </w:r>
        <w:r w:rsidR="00770FC5">
          <w:rPr>
            <w:webHidden/>
          </w:rPr>
          <w:tab/>
        </w:r>
        <w:r w:rsidR="00770FC5">
          <w:rPr>
            <w:webHidden/>
          </w:rPr>
          <w:fldChar w:fldCharType="begin"/>
        </w:r>
        <w:r w:rsidR="00770FC5">
          <w:rPr>
            <w:webHidden/>
          </w:rPr>
          <w:instrText xml:space="preserve"> PAGEREF _Toc9960112 \h </w:instrText>
        </w:r>
        <w:r w:rsidR="00770FC5">
          <w:rPr>
            <w:webHidden/>
          </w:rPr>
        </w:r>
        <w:r w:rsidR="00770FC5">
          <w:rPr>
            <w:webHidden/>
          </w:rPr>
          <w:fldChar w:fldCharType="separate"/>
        </w:r>
        <w:r w:rsidR="00C20C32">
          <w:rPr>
            <w:webHidden/>
          </w:rPr>
          <w:t>82</w:t>
        </w:r>
        <w:r w:rsidR="00770FC5">
          <w:rPr>
            <w:webHidden/>
          </w:rPr>
          <w:fldChar w:fldCharType="end"/>
        </w:r>
      </w:hyperlink>
    </w:p>
    <w:p w14:paraId="62B9F98E" w14:textId="77777777" w:rsidR="00770FC5" w:rsidRDefault="00DA3348">
      <w:pPr>
        <w:pStyle w:val="TOC6"/>
        <w:rPr>
          <w:rFonts w:asciiTheme="minorHAnsi" w:eastAsiaTheme="minorEastAsia" w:hAnsiTheme="minorHAnsi" w:cstheme="minorBidi"/>
          <w:sz w:val="22"/>
          <w:szCs w:val="22"/>
        </w:rPr>
      </w:pPr>
      <w:hyperlink w:anchor="_Toc9960113" w:history="1">
        <w:r w:rsidR="00770FC5" w:rsidRPr="00515AE4">
          <w:rPr>
            <w:rStyle w:val="Hyperlink"/>
          </w:rPr>
          <w:t>A.2.5.1.3</w:t>
        </w:r>
        <w:r w:rsidR="00770FC5">
          <w:rPr>
            <w:rFonts w:asciiTheme="minorHAnsi" w:eastAsiaTheme="minorEastAsia" w:hAnsiTheme="minorHAnsi" w:cstheme="minorBidi"/>
            <w:sz w:val="22"/>
            <w:szCs w:val="22"/>
          </w:rPr>
          <w:tab/>
        </w:r>
        <w:r w:rsidR="00770FC5" w:rsidRPr="00515AE4">
          <w:rPr>
            <w:rStyle w:val="Hyperlink"/>
          </w:rPr>
          <w:t>Large Fins Model</w:t>
        </w:r>
        <w:r w:rsidR="00770FC5">
          <w:rPr>
            <w:webHidden/>
          </w:rPr>
          <w:tab/>
        </w:r>
        <w:r w:rsidR="00770FC5">
          <w:rPr>
            <w:webHidden/>
          </w:rPr>
          <w:fldChar w:fldCharType="begin"/>
        </w:r>
        <w:r w:rsidR="00770FC5">
          <w:rPr>
            <w:webHidden/>
          </w:rPr>
          <w:instrText xml:space="preserve"> PAGEREF _Toc9960113 \h </w:instrText>
        </w:r>
        <w:r w:rsidR="00770FC5">
          <w:rPr>
            <w:webHidden/>
          </w:rPr>
        </w:r>
        <w:r w:rsidR="00770FC5">
          <w:rPr>
            <w:webHidden/>
          </w:rPr>
          <w:fldChar w:fldCharType="separate"/>
        </w:r>
        <w:r w:rsidR="00C20C32">
          <w:rPr>
            <w:webHidden/>
          </w:rPr>
          <w:t>83</w:t>
        </w:r>
        <w:r w:rsidR="00770FC5">
          <w:rPr>
            <w:webHidden/>
          </w:rPr>
          <w:fldChar w:fldCharType="end"/>
        </w:r>
      </w:hyperlink>
    </w:p>
    <w:p w14:paraId="13A7AAA9" w14:textId="77777777" w:rsidR="00770FC5" w:rsidRDefault="00DA3348">
      <w:pPr>
        <w:pStyle w:val="TOC6"/>
        <w:rPr>
          <w:rFonts w:asciiTheme="minorHAnsi" w:eastAsiaTheme="minorEastAsia" w:hAnsiTheme="minorHAnsi" w:cstheme="minorBidi"/>
          <w:sz w:val="22"/>
          <w:szCs w:val="22"/>
        </w:rPr>
      </w:pPr>
      <w:hyperlink w:anchor="_Toc9960114" w:history="1">
        <w:r w:rsidR="00770FC5" w:rsidRPr="00515AE4">
          <w:rPr>
            <w:rStyle w:val="Hyperlink"/>
          </w:rPr>
          <w:t>A.2.5.1.4</w:t>
        </w:r>
        <w:r w:rsidR="00770FC5">
          <w:rPr>
            <w:rFonts w:asciiTheme="minorHAnsi" w:eastAsiaTheme="minorEastAsia" w:hAnsiTheme="minorHAnsi" w:cstheme="minorBidi"/>
            <w:sz w:val="22"/>
            <w:szCs w:val="22"/>
          </w:rPr>
          <w:tab/>
        </w:r>
        <w:r w:rsidR="00770FC5" w:rsidRPr="00515AE4">
          <w:rPr>
            <w:rStyle w:val="Hyperlink"/>
          </w:rPr>
          <w:t>Delta Fins Model</w:t>
        </w:r>
        <w:r w:rsidR="00770FC5">
          <w:rPr>
            <w:webHidden/>
          </w:rPr>
          <w:tab/>
        </w:r>
        <w:r w:rsidR="00770FC5">
          <w:rPr>
            <w:webHidden/>
          </w:rPr>
          <w:fldChar w:fldCharType="begin"/>
        </w:r>
        <w:r w:rsidR="00770FC5">
          <w:rPr>
            <w:webHidden/>
          </w:rPr>
          <w:instrText xml:space="preserve"> PAGEREF _Toc9960114 \h </w:instrText>
        </w:r>
        <w:r w:rsidR="00770FC5">
          <w:rPr>
            <w:webHidden/>
          </w:rPr>
        </w:r>
        <w:r w:rsidR="00770FC5">
          <w:rPr>
            <w:webHidden/>
          </w:rPr>
          <w:fldChar w:fldCharType="separate"/>
        </w:r>
        <w:r w:rsidR="00C20C32">
          <w:rPr>
            <w:webHidden/>
          </w:rPr>
          <w:t>83</w:t>
        </w:r>
        <w:r w:rsidR="00770FC5">
          <w:rPr>
            <w:webHidden/>
          </w:rPr>
          <w:fldChar w:fldCharType="end"/>
        </w:r>
      </w:hyperlink>
    </w:p>
    <w:p w14:paraId="224AC25B" w14:textId="77777777" w:rsidR="00770FC5" w:rsidRDefault="00DA3348">
      <w:pPr>
        <w:pStyle w:val="TOC3"/>
        <w:rPr>
          <w:rFonts w:asciiTheme="minorHAnsi" w:eastAsiaTheme="minorEastAsia" w:hAnsiTheme="minorHAnsi" w:cstheme="minorBidi"/>
          <w:sz w:val="22"/>
          <w:szCs w:val="22"/>
        </w:rPr>
      </w:pPr>
      <w:hyperlink w:anchor="_Toc9960115" w:history="1">
        <w:r w:rsidR="00770FC5" w:rsidRPr="00515AE4">
          <w:rPr>
            <w:rStyle w:val="Hyperlink"/>
          </w:rPr>
          <w:t>A.3</w:t>
        </w:r>
        <w:r w:rsidR="00770FC5">
          <w:rPr>
            <w:rFonts w:asciiTheme="minorHAnsi" w:eastAsiaTheme="minorEastAsia" w:hAnsiTheme="minorHAnsi" w:cstheme="minorBidi"/>
            <w:sz w:val="22"/>
            <w:szCs w:val="22"/>
          </w:rPr>
          <w:tab/>
        </w:r>
        <w:r w:rsidR="00770FC5" w:rsidRPr="00515AE4">
          <w:rPr>
            <w:rStyle w:val="Hyperlink"/>
          </w:rPr>
          <w:t>Solution Scripts</w:t>
        </w:r>
        <w:r w:rsidR="00770FC5">
          <w:rPr>
            <w:webHidden/>
          </w:rPr>
          <w:tab/>
        </w:r>
        <w:r w:rsidR="00770FC5">
          <w:rPr>
            <w:webHidden/>
          </w:rPr>
          <w:fldChar w:fldCharType="begin"/>
        </w:r>
        <w:r w:rsidR="00770FC5">
          <w:rPr>
            <w:webHidden/>
          </w:rPr>
          <w:instrText xml:space="preserve"> PAGEREF _Toc9960115 \h </w:instrText>
        </w:r>
        <w:r w:rsidR="00770FC5">
          <w:rPr>
            <w:webHidden/>
          </w:rPr>
        </w:r>
        <w:r w:rsidR="00770FC5">
          <w:rPr>
            <w:webHidden/>
          </w:rPr>
          <w:fldChar w:fldCharType="separate"/>
        </w:r>
        <w:r w:rsidR="00C20C32">
          <w:rPr>
            <w:webHidden/>
          </w:rPr>
          <w:t>84</w:t>
        </w:r>
        <w:r w:rsidR="00770FC5">
          <w:rPr>
            <w:webHidden/>
          </w:rPr>
          <w:fldChar w:fldCharType="end"/>
        </w:r>
      </w:hyperlink>
    </w:p>
    <w:p w14:paraId="290ECFF0" w14:textId="77777777" w:rsidR="00770FC5" w:rsidRDefault="00DA3348">
      <w:pPr>
        <w:pStyle w:val="TOC4"/>
        <w:rPr>
          <w:rFonts w:asciiTheme="minorHAnsi" w:eastAsiaTheme="minorEastAsia" w:hAnsiTheme="minorHAnsi" w:cstheme="minorBidi"/>
          <w:sz w:val="22"/>
          <w:szCs w:val="22"/>
        </w:rPr>
      </w:pPr>
      <w:hyperlink w:anchor="_Toc9960116" w:history="1">
        <w:r w:rsidR="00770FC5" w:rsidRPr="00515AE4">
          <w:rPr>
            <w:rStyle w:val="Hyperlink"/>
          </w:rPr>
          <w:t>A.3.1</w:t>
        </w:r>
        <w:r w:rsidR="00770FC5">
          <w:rPr>
            <w:rFonts w:asciiTheme="minorHAnsi" w:eastAsiaTheme="minorEastAsia" w:hAnsiTheme="minorHAnsi" w:cstheme="minorBidi"/>
            <w:sz w:val="22"/>
            <w:szCs w:val="22"/>
          </w:rPr>
          <w:tab/>
        </w:r>
        <w:r w:rsidR="00770FC5" w:rsidRPr="00515AE4">
          <w:rPr>
            <w:rStyle w:val="Hyperlink"/>
          </w:rPr>
          <w:t>Euler Methods</w:t>
        </w:r>
        <w:r w:rsidR="00770FC5">
          <w:rPr>
            <w:webHidden/>
          </w:rPr>
          <w:tab/>
        </w:r>
        <w:r w:rsidR="00770FC5">
          <w:rPr>
            <w:webHidden/>
          </w:rPr>
          <w:fldChar w:fldCharType="begin"/>
        </w:r>
        <w:r w:rsidR="00770FC5">
          <w:rPr>
            <w:webHidden/>
          </w:rPr>
          <w:instrText xml:space="preserve"> PAGEREF _Toc9960116 \h </w:instrText>
        </w:r>
        <w:r w:rsidR="00770FC5">
          <w:rPr>
            <w:webHidden/>
          </w:rPr>
        </w:r>
        <w:r w:rsidR="00770FC5">
          <w:rPr>
            <w:webHidden/>
          </w:rPr>
          <w:fldChar w:fldCharType="separate"/>
        </w:r>
        <w:r w:rsidR="00C20C32">
          <w:rPr>
            <w:webHidden/>
          </w:rPr>
          <w:t>84</w:t>
        </w:r>
        <w:r w:rsidR="00770FC5">
          <w:rPr>
            <w:webHidden/>
          </w:rPr>
          <w:fldChar w:fldCharType="end"/>
        </w:r>
      </w:hyperlink>
    </w:p>
    <w:p w14:paraId="384BEA7A" w14:textId="77777777" w:rsidR="00770FC5" w:rsidRDefault="00DA3348">
      <w:pPr>
        <w:pStyle w:val="TOC5"/>
        <w:rPr>
          <w:rFonts w:asciiTheme="minorHAnsi" w:eastAsiaTheme="minorEastAsia" w:hAnsiTheme="minorHAnsi" w:cstheme="minorBidi"/>
          <w:sz w:val="22"/>
          <w:szCs w:val="22"/>
        </w:rPr>
      </w:pPr>
      <w:hyperlink w:anchor="_Toc9960117" w:history="1">
        <w:r w:rsidR="00770FC5" w:rsidRPr="00515AE4">
          <w:rPr>
            <w:rStyle w:val="Hyperlink"/>
          </w:rPr>
          <w:t>A.3.1.1</w:t>
        </w:r>
        <w:r w:rsidR="00770FC5">
          <w:rPr>
            <w:rFonts w:asciiTheme="minorHAnsi" w:eastAsiaTheme="minorEastAsia" w:hAnsiTheme="minorHAnsi" w:cstheme="minorBidi"/>
            <w:sz w:val="22"/>
            <w:szCs w:val="22"/>
          </w:rPr>
          <w:tab/>
        </w:r>
        <w:r w:rsidR="00770FC5" w:rsidRPr="00515AE4">
          <w:rPr>
            <w:rStyle w:val="Hyperlink"/>
          </w:rPr>
          <w:t>Euler X-Y Solution</w:t>
        </w:r>
        <w:r w:rsidR="00770FC5">
          <w:rPr>
            <w:webHidden/>
          </w:rPr>
          <w:tab/>
        </w:r>
        <w:r w:rsidR="00770FC5">
          <w:rPr>
            <w:webHidden/>
          </w:rPr>
          <w:fldChar w:fldCharType="begin"/>
        </w:r>
        <w:r w:rsidR="00770FC5">
          <w:rPr>
            <w:webHidden/>
          </w:rPr>
          <w:instrText xml:space="preserve"> PAGEREF _Toc9960117 \h </w:instrText>
        </w:r>
        <w:r w:rsidR="00770FC5">
          <w:rPr>
            <w:webHidden/>
          </w:rPr>
        </w:r>
        <w:r w:rsidR="00770FC5">
          <w:rPr>
            <w:webHidden/>
          </w:rPr>
          <w:fldChar w:fldCharType="separate"/>
        </w:r>
        <w:r w:rsidR="00C20C32">
          <w:rPr>
            <w:webHidden/>
          </w:rPr>
          <w:t>84</w:t>
        </w:r>
        <w:r w:rsidR="00770FC5">
          <w:rPr>
            <w:webHidden/>
          </w:rPr>
          <w:fldChar w:fldCharType="end"/>
        </w:r>
      </w:hyperlink>
    </w:p>
    <w:p w14:paraId="536F1E50" w14:textId="77777777" w:rsidR="00770FC5" w:rsidRDefault="00DA3348">
      <w:pPr>
        <w:pStyle w:val="TOC5"/>
        <w:rPr>
          <w:rFonts w:asciiTheme="minorHAnsi" w:eastAsiaTheme="minorEastAsia" w:hAnsiTheme="minorHAnsi" w:cstheme="minorBidi"/>
          <w:sz w:val="22"/>
          <w:szCs w:val="22"/>
        </w:rPr>
      </w:pPr>
      <w:hyperlink w:anchor="_Toc9960118" w:history="1">
        <w:r w:rsidR="00770FC5" w:rsidRPr="00515AE4">
          <w:rPr>
            <w:rStyle w:val="Hyperlink"/>
          </w:rPr>
          <w:t>A.3.1.2</w:t>
        </w:r>
        <w:r w:rsidR="00770FC5">
          <w:rPr>
            <w:rFonts w:asciiTheme="minorHAnsi" w:eastAsiaTheme="minorEastAsia" w:hAnsiTheme="minorHAnsi" w:cstheme="minorBidi"/>
            <w:sz w:val="22"/>
            <w:szCs w:val="22"/>
          </w:rPr>
          <w:tab/>
        </w:r>
        <w:r w:rsidR="00770FC5" w:rsidRPr="00515AE4">
          <w:rPr>
            <w:rStyle w:val="Hyperlink"/>
          </w:rPr>
          <w:t>Euler Parallel-Perpendicular</w:t>
        </w:r>
        <w:r w:rsidR="00770FC5">
          <w:rPr>
            <w:webHidden/>
          </w:rPr>
          <w:tab/>
        </w:r>
        <w:r w:rsidR="00770FC5">
          <w:rPr>
            <w:webHidden/>
          </w:rPr>
          <w:fldChar w:fldCharType="begin"/>
        </w:r>
        <w:r w:rsidR="00770FC5">
          <w:rPr>
            <w:webHidden/>
          </w:rPr>
          <w:instrText xml:space="preserve"> PAGEREF _Toc9960118 \h </w:instrText>
        </w:r>
        <w:r w:rsidR="00770FC5">
          <w:rPr>
            <w:webHidden/>
          </w:rPr>
        </w:r>
        <w:r w:rsidR="00770FC5">
          <w:rPr>
            <w:webHidden/>
          </w:rPr>
          <w:fldChar w:fldCharType="separate"/>
        </w:r>
        <w:r w:rsidR="00C20C32">
          <w:rPr>
            <w:webHidden/>
          </w:rPr>
          <w:t>86</w:t>
        </w:r>
        <w:r w:rsidR="00770FC5">
          <w:rPr>
            <w:webHidden/>
          </w:rPr>
          <w:fldChar w:fldCharType="end"/>
        </w:r>
      </w:hyperlink>
    </w:p>
    <w:p w14:paraId="68EAD4A7" w14:textId="77777777" w:rsidR="00770FC5" w:rsidRDefault="00DA3348">
      <w:pPr>
        <w:pStyle w:val="TOC4"/>
        <w:rPr>
          <w:rFonts w:asciiTheme="minorHAnsi" w:eastAsiaTheme="minorEastAsia" w:hAnsiTheme="minorHAnsi" w:cstheme="minorBidi"/>
          <w:sz w:val="22"/>
          <w:szCs w:val="22"/>
        </w:rPr>
      </w:pPr>
      <w:hyperlink w:anchor="_Toc9960119" w:history="1">
        <w:r w:rsidR="00770FC5" w:rsidRPr="00515AE4">
          <w:rPr>
            <w:rStyle w:val="Hyperlink"/>
          </w:rPr>
          <w:t>A.3.2</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Runge-Kutta Methods</w:t>
        </w:r>
        <w:r w:rsidR="00770FC5">
          <w:rPr>
            <w:webHidden/>
          </w:rPr>
          <w:tab/>
        </w:r>
        <w:r w:rsidR="00770FC5">
          <w:rPr>
            <w:webHidden/>
          </w:rPr>
          <w:fldChar w:fldCharType="begin"/>
        </w:r>
        <w:r w:rsidR="00770FC5">
          <w:rPr>
            <w:webHidden/>
          </w:rPr>
          <w:instrText xml:space="preserve"> PAGEREF _Toc9960119 \h </w:instrText>
        </w:r>
        <w:r w:rsidR="00770FC5">
          <w:rPr>
            <w:webHidden/>
          </w:rPr>
        </w:r>
        <w:r w:rsidR="00770FC5">
          <w:rPr>
            <w:webHidden/>
          </w:rPr>
          <w:fldChar w:fldCharType="separate"/>
        </w:r>
        <w:r w:rsidR="00C20C32">
          <w:rPr>
            <w:webHidden/>
          </w:rPr>
          <w:t>89</w:t>
        </w:r>
        <w:r w:rsidR="00770FC5">
          <w:rPr>
            <w:webHidden/>
          </w:rPr>
          <w:fldChar w:fldCharType="end"/>
        </w:r>
      </w:hyperlink>
    </w:p>
    <w:p w14:paraId="13ECF299" w14:textId="77777777" w:rsidR="00770FC5" w:rsidRDefault="00DA3348">
      <w:pPr>
        <w:pStyle w:val="TOC5"/>
        <w:rPr>
          <w:rFonts w:asciiTheme="minorHAnsi" w:eastAsiaTheme="minorEastAsia" w:hAnsiTheme="minorHAnsi" w:cstheme="minorBidi"/>
          <w:sz w:val="22"/>
          <w:szCs w:val="22"/>
        </w:rPr>
      </w:pPr>
      <w:hyperlink w:anchor="_Toc9960120" w:history="1">
        <w:r w:rsidR="00770FC5" w:rsidRPr="00515AE4">
          <w:rPr>
            <w:rStyle w:val="Hyperlink"/>
          </w:rPr>
          <w:t>A.3.2.1</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X-Y</w:t>
        </w:r>
        <w:r w:rsidR="00770FC5">
          <w:rPr>
            <w:webHidden/>
          </w:rPr>
          <w:tab/>
        </w:r>
        <w:r w:rsidR="00770FC5">
          <w:rPr>
            <w:webHidden/>
          </w:rPr>
          <w:fldChar w:fldCharType="begin"/>
        </w:r>
        <w:r w:rsidR="00770FC5">
          <w:rPr>
            <w:webHidden/>
          </w:rPr>
          <w:instrText xml:space="preserve"> PAGEREF _Toc9960120 \h </w:instrText>
        </w:r>
        <w:r w:rsidR="00770FC5">
          <w:rPr>
            <w:webHidden/>
          </w:rPr>
        </w:r>
        <w:r w:rsidR="00770FC5">
          <w:rPr>
            <w:webHidden/>
          </w:rPr>
          <w:fldChar w:fldCharType="separate"/>
        </w:r>
        <w:r w:rsidR="00C20C32">
          <w:rPr>
            <w:webHidden/>
          </w:rPr>
          <w:t>89</w:t>
        </w:r>
        <w:r w:rsidR="00770FC5">
          <w:rPr>
            <w:webHidden/>
          </w:rPr>
          <w:fldChar w:fldCharType="end"/>
        </w:r>
      </w:hyperlink>
    </w:p>
    <w:p w14:paraId="04238897" w14:textId="77777777" w:rsidR="00770FC5" w:rsidRDefault="00DA3348">
      <w:pPr>
        <w:pStyle w:val="TOC6"/>
        <w:rPr>
          <w:rFonts w:asciiTheme="minorHAnsi" w:eastAsiaTheme="minorEastAsia" w:hAnsiTheme="minorHAnsi" w:cstheme="minorBidi"/>
          <w:sz w:val="22"/>
          <w:szCs w:val="22"/>
        </w:rPr>
      </w:pPr>
      <w:hyperlink w:anchor="_Toc9960121" w:history="1">
        <w:r w:rsidR="00770FC5" w:rsidRPr="00515AE4">
          <w:rPr>
            <w:rStyle w:val="Hyperlink"/>
          </w:rPr>
          <w:t>A.3.2.1.1</w:t>
        </w:r>
        <w:r w:rsidR="00770FC5">
          <w:rPr>
            <w:rFonts w:asciiTheme="minorHAnsi" w:eastAsiaTheme="minorEastAsia" w:hAnsiTheme="minorHAnsi" w:cstheme="minorBidi"/>
            <w:sz w:val="22"/>
            <w:szCs w:val="22"/>
          </w:rPr>
          <w:tab/>
        </w:r>
        <w:r w:rsidR="00770FC5" w:rsidRPr="00515AE4">
          <w:rPr>
            <w:rStyle w:val="Hyperlink"/>
          </w:rPr>
          <w:t>X-Y ODE Function</w:t>
        </w:r>
        <w:r w:rsidR="00770FC5">
          <w:rPr>
            <w:webHidden/>
          </w:rPr>
          <w:tab/>
        </w:r>
        <w:r w:rsidR="00770FC5">
          <w:rPr>
            <w:webHidden/>
          </w:rPr>
          <w:fldChar w:fldCharType="begin"/>
        </w:r>
        <w:r w:rsidR="00770FC5">
          <w:rPr>
            <w:webHidden/>
          </w:rPr>
          <w:instrText xml:space="preserve"> PAGEREF _Toc9960121 \h </w:instrText>
        </w:r>
        <w:r w:rsidR="00770FC5">
          <w:rPr>
            <w:webHidden/>
          </w:rPr>
        </w:r>
        <w:r w:rsidR="00770FC5">
          <w:rPr>
            <w:webHidden/>
          </w:rPr>
          <w:fldChar w:fldCharType="separate"/>
        </w:r>
        <w:r w:rsidR="00C20C32">
          <w:rPr>
            <w:webHidden/>
          </w:rPr>
          <w:t>90</w:t>
        </w:r>
        <w:r w:rsidR="00770FC5">
          <w:rPr>
            <w:webHidden/>
          </w:rPr>
          <w:fldChar w:fldCharType="end"/>
        </w:r>
      </w:hyperlink>
    </w:p>
    <w:p w14:paraId="623BB463" w14:textId="77777777" w:rsidR="00770FC5" w:rsidRDefault="00DA3348">
      <w:pPr>
        <w:pStyle w:val="TOC5"/>
        <w:rPr>
          <w:rFonts w:asciiTheme="minorHAnsi" w:eastAsiaTheme="minorEastAsia" w:hAnsiTheme="minorHAnsi" w:cstheme="minorBidi"/>
          <w:sz w:val="22"/>
          <w:szCs w:val="22"/>
        </w:rPr>
      </w:pPr>
      <w:hyperlink w:anchor="_Toc9960122" w:history="1">
        <w:r w:rsidR="00770FC5" w:rsidRPr="00515AE4">
          <w:rPr>
            <w:rStyle w:val="Hyperlink"/>
          </w:rPr>
          <w:t>A.3.2.2</w:t>
        </w:r>
        <w:r w:rsidR="00770FC5">
          <w:rPr>
            <w:rFonts w:asciiTheme="minorHAnsi" w:eastAsiaTheme="minorEastAsia" w:hAnsiTheme="minorHAnsi" w:cstheme="minorBidi"/>
            <w:sz w:val="22"/>
            <w:szCs w:val="22"/>
          </w:rPr>
          <w:tab/>
        </w:r>
        <w:r w:rsidR="00770FC5" w:rsidRPr="00515AE4">
          <w:rPr>
            <w:rStyle w:val="Hyperlink"/>
          </w:rPr>
          <w:t>4</w:t>
        </w:r>
        <w:r w:rsidR="00770FC5" w:rsidRPr="00515AE4">
          <w:rPr>
            <w:rStyle w:val="Hyperlink"/>
            <w:vertAlign w:val="superscript"/>
          </w:rPr>
          <w:t>th</w:t>
        </w:r>
        <w:r w:rsidR="00770FC5" w:rsidRPr="00515AE4">
          <w:rPr>
            <w:rStyle w:val="Hyperlink"/>
          </w:rPr>
          <w:t xml:space="preserve"> Order Parallel-Perpendicular</w:t>
        </w:r>
        <w:r w:rsidR="00770FC5">
          <w:rPr>
            <w:webHidden/>
          </w:rPr>
          <w:tab/>
        </w:r>
        <w:r w:rsidR="00770FC5">
          <w:rPr>
            <w:webHidden/>
          </w:rPr>
          <w:fldChar w:fldCharType="begin"/>
        </w:r>
        <w:r w:rsidR="00770FC5">
          <w:rPr>
            <w:webHidden/>
          </w:rPr>
          <w:instrText xml:space="preserve"> PAGEREF _Toc9960122 \h </w:instrText>
        </w:r>
        <w:r w:rsidR="00770FC5">
          <w:rPr>
            <w:webHidden/>
          </w:rPr>
        </w:r>
        <w:r w:rsidR="00770FC5">
          <w:rPr>
            <w:webHidden/>
          </w:rPr>
          <w:fldChar w:fldCharType="separate"/>
        </w:r>
        <w:r w:rsidR="00C20C32">
          <w:rPr>
            <w:webHidden/>
          </w:rPr>
          <w:t>91</w:t>
        </w:r>
        <w:r w:rsidR="00770FC5">
          <w:rPr>
            <w:webHidden/>
          </w:rPr>
          <w:fldChar w:fldCharType="end"/>
        </w:r>
      </w:hyperlink>
    </w:p>
    <w:p w14:paraId="27842843" w14:textId="77777777" w:rsidR="00770FC5" w:rsidRDefault="00DA3348">
      <w:pPr>
        <w:pStyle w:val="TOC6"/>
        <w:rPr>
          <w:rFonts w:asciiTheme="minorHAnsi" w:eastAsiaTheme="minorEastAsia" w:hAnsiTheme="minorHAnsi" w:cstheme="minorBidi"/>
          <w:sz w:val="22"/>
          <w:szCs w:val="22"/>
        </w:rPr>
      </w:pPr>
      <w:hyperlink w:anchor="_Toc9960123" w:history="1">
        <w:r w:rsidR="00770FC5" w:rsidRPr="00515AE4">
          <w:rPr>
            <w:rStyle w:val="Hyperlink"/>
          </w:rPr>
          <w:t>A.3.2.2.1</w:t>
        </w:r>
        <w:r w:rsidR="00770FC5">
          <w:rPr>
            <w:rFonts w:asciiTheme="minorHAnsi" w:eastAsiaTheme="minorEastAsia" w:hAnsiTheme="minorHAnsi" w:cstheme="minorBidi"/>
            <w:sz w:val="22"/>
            <w:szCs w:val="22"/>
          </w:rPr>
          <w:tab/>
        </w:r>
        <w:r w:rsidR="00770FC5" w:rsidRPr="00515AE4">
          <w:rPr>
            <w:rStyle w:val="Hyperlink"/>
          </w:rPr>
          <w:t>ODE Function Parallel-Perpendicular</w:t>
        </w:r>
        <w:r w:rsidR="00770FC5">
          <w:rPr>
            <w:webHidden/>
          </w:rPr>
          <w:tab/>
        </w:r>
        <w:r w:rsidR="00770FC5">
          <w:rPr>
            <w:webHidden/>
          </w:rPr>
          <w:fldChar w:fldCharType="begin"/>
        </w:r>
        <w:r w:rsidR="00770FC5">
          <w:rPr>
            <w:webHidden/>
          </w:rPr>
          <w:instrText xml:space="preserve"> PAGEREF _Toc9960123 \h </w:instrText>
        </w:r>
        <w:r w:rsidR="00770FC5">
          <w:rPr>
            <w:webHidden/>
          </w:rPr>
        </w:r>
        <w:r w:rsidR="00770FC5">
          <w:rPr>
            <w:webHidden/>
          </w:rPr>
          <w:fldChar w:fldCharType="separate"/>
        </w:r>
        <w:r w:rsidR="00C20C32">
          <w:rPr>
            <w:webHidden/>
          </w:rPr>
          <w:t>92</w:t>
        </w:r>
        <w:r w:rsidR="00770FC5">
          <w:rPr>
            <w:webHidden/>
          </w:rPr>
          <w:fldChar w:fldCharType="end"/>
        </w:r>
      </w:hyperlink>
    </w:p>
    <w:p w14:paraId="14095434" w14:textId="77777777" w:rsidR="00770FC5" w:rsidRDefault="00DA3348">
      <w:pPr>
        <w:pStyle w:val="TOC5"/>
        <w:rPr>
          <w:rFonts w:asciiTheme="minorHAnsi" w:eastAsiaTheme="minorEastAsia" w:hAnsiTheme="minorHAnsi" w:cstheme="minorBidi"/>
          <w:sz w:val="22"/>
          <w:szCs w:val="22"/>
        </w:rPr>
      </w:pPr>
      <w:hyperlink w:anchor="_Toc9960124" w:history="1">
        <w:r w:rsidR="00770FC5" w:rsidRPr="00515AE4">
          <w:rPr>
            <w:rStyle w:val="Hyperlink"/>
          </w:rPr>
          <w:t>A.3.2.3</w:t>
        </w:r>
        <w:r w:rsidR="00770FC5">
          <w:rPr>
            <w:rFonts w:asciiTheme="minorHAnsi" w:eastAsiaTheme="minorEastAsia" w:hAnsiTheme="minorHAnsi" w:cstheme="minorBidi"/>
            <w:sz w:val="22"/>
            <w:szCs w:val="22"/>
          </w:rPr>
          <w:tab/>
        </w:r>
        <w:r w:rsidR="00770FC5" w:rsidRPr="00515AE4">
          <w:rPr>
            <w:rStyle w:val="Hyperlink"/>
          </w:rPr>
          <w:t>Additional Files Used for 4</w:t>
        </w:r>
        <w:r w:rsidR="00770FC5" w:rsidRPr="00515AE4">
          <w:rPr>
            <w:rStyle w:val="Hyperlink"/>
            <w:vertAlign w:val="superscript"/>
          </w:rPr>
          <w:t>th</w:t>
        </w:r>
        <w:r w:rsidR="00770FC5" w:rsidRPr="00515AE4">
          <w:rPr>
            <w:rStyle w:val="Hyperlink"/>
          </w:rPr>
          <w:t xml:space="preserve"> Order Scripts</w:t>
        </w:r>
        <w:r w:rsidR="00770FC5">
          <w:rPr>
            <w:webHidden/>
          </w:rPr>
          <w:tab/>
        </w:r>
        <w:r w:rsidR="00770FC5">
          <w:rPr>
            <w:webHidden/>
          </w:rPr>
          <w:fldChar w:fldCharType="begin"/>
        </w:r>
        <w:r w:rsidR="00770FC5">
          <w:rPr>
            <w:webHidden/>
          </w:rPr>
          <w:instrText xml:space="preserve"> PAGEREF _Toc9960124 \h </w:instrText>
        </w:r>
        <w:r w:rsidR="00770FC5">
          <w:rPr>
            <w:webHidden/>
          </w:rPr>
        </w:r>
        <w:r w:rsidR="00770FC5">
          <w:rPr>
            <w:webHidden/>
          </w:rPr>
          <w:fldChar w:fldCharType="separate"/>
        </w:r>
        <w:r w:rsidR="00C20C32">
          <w:rPr>
            <w:webHidden/>
          </w:rPr>
          <w:t>93</w:t>
        </w:r>
        <w:r w:rsidR="00770FC5">
          <w:rPr>
            <w:webHidden/>
          </w:rPr>
          <w:fldChar w:fldCharType="end"/>
        </w:r>
      </w:hyperlink>
    </w:p>
    <w:p w14:paraId="44F01BC4" w14:textId="77777777" w:rsidR="00770FC5" w:rsidRDefault="00DA3348">
      <w:pPr>
        <w:pStyle w:val="TOC6"/>
        <w:rPr>
          <w:rFonts w:asciiTheme="minorHAnsi" w:eastAsiaTheme="minorEastAsia" w:hAnsiTheme="minorHAnsi" w:cstheme="minorBidi"/>
          <w:sz w:val="22"/>
          <w:szCs w:val="22"/>
        </w:rPr>
      </w:pPr>
      <w:hyperlink w:anchor="_Toc9960125" w:history="1">
        <w:r w:rsidR="00770FC5" w:rsidRPr="00515AE4">
          <w:rPr>
            <w:rStyle w:val="Hyperlink"/>
          </w:rPr>
          <w:t>A.3.2.3.1</w:t>
        </w:r>
        <w:r w:rsidR="00770FC5">
          <w:rPr>
            <w:rFonts w:asciiTheme="minorHAnsi" w:eastAsiaTheme="minorEastAsia" w:hAnsiTheme="minorHAnsi" w:cstheme="minorBidi"/>
            <w:sz w:val="22"/>
            <w:szCs w:val="22"/>
          </w:rPr>
          <w:tab/>
        </w:r>
        <w:r w:rsidR="00770FC5" w:rsidRPr="00515AE4">
          <w:rPr>
            <w:rStyle w:val="Hyperlink"/>
          </w:rPr>
          <w:t>Stop ODE Function</w:t>
        </w:r>
        <w:r w:rsidR="00770FC5">
          <w:rPr>
            <w:webHidden/>
          </w:rPr>
          <w:tab/>
        </w:r>
        <w:r w:rsidR="00770FC5">
          <w:rPr>
            <w:webHidden/>
          </w:rPr>
          <w:fldChar w:fldCharType="begin"/>
        </w:r>
        <w:r w:rsidR="00770FC5">
          <w:rPr>
            <w:webHidden/>
          </w:rPr>
          <w:instrText xml:space="preserve"> PAGEREF _Toc9960125 \h </w:instrText>
        </w:r>
        <w:r w:rsidR="00770FC5">
          <w:rPr>
            <w:webHidden/>
          </w:rPr>
        </w:r>
        <w:r w:rsidR="00770FC5">
          <w:rPr>
            <w:webHidden/>
          </w:rPr>
          <w:fldChar w:fldCharType="separate"/>
        </w:r>
        <w:r w:rsidR="00C20C32">
          <w:rPr>
            <w:webHidden/>
          </w:rPr>
          <w:t>93</w:t>
        </w:r>
        <w:r w:rsidR="00770FC5">
          <w:rPr>
            <w:webHidden/>
          </w:rPr>
          <w:fldChar w:fldCharType="end"/>
        </w:r>
      </w:hyperlink>
    </w:p>
    <w:p w14:paraId="4A6615FA" w14:textId="77777777" w:rsidR="00770FC5" w:rsidRDefault="00DA3348">
      <w:pPr>
        <w:pStyle w:val="TOC6"/>
        <w:rPr>
          <w:rFonts w:asciiTheme="minorHAnsi" w:eastAsiaTheme="minorEastAsia" w:hAnsiTheme="minorHAnsi" w:cstheme="minorBidi"/>
          <w:sz w:val="22"/>
          <w:szCs w:val="22"/>
        </w:rPr>
      </w:pPr>
      <w:hyperlink w:anchor="_Toc9960126" w:history="1">
        <w:r w:rsidR="00770FC5" w:rsidRPr="00515AE4">
          <w:rPr>
            <w:rStyle w:val="Hyperlink"/>
          </w:rPr>
          <w:t>A.3.2.3.2</w:t>
        </w:r>
        <w:r w:rsidR="00770FC5">
          <w:rPr>
            <w:rFonts w:asciiTheme="minorHAnsi" w:eastAsiaTheme="minorEastAsia" w:hAnsiTheme="minorHAnsi" w:cstheme="minorBidi"/>
            <w:sz w:val="22"/>
            <w:szCs w:val="22"/>
          </w:rPr>
          <w:tab/>
        </w:r>
        <w:r w:rsidR="00770FC5" w:rsidRPr="00515AE4">
          <w:rPr>
            <w:rStyle w:val="Hyperlink"/>
          </w:rPr>
          <w:t>Thrust ODE Sub-Function</w:t>
        </w:r>
        <w:r w:rsidR="00770FC5">
          <w:rPr>
            <w:webHidden/>
          </w:rPr>
          <w:tab/>
        </w:r>
        <w:r w:rsidR="00770FC5">
          <w:rPr>
            <w:webHidden/>
          </w:rPr>
          <w:fldChar w:fldCharType="begin"/>
        </w:r>
        <w:r w:rsidR="00770FC5">
          <w:rPr>
            <w:webHidden/>
          </w:rPr>
          <w:instrText xml:space="preserve"> PAGEREF _Toc9960126 \h </w:instrText>
        </w:r>
        <w:r w:rsidR="00770FC5">
          <w:rPr>
            <w:webHidden/>
          </w:rPr>
        </w:r>
        <w:r w:rsidR="00770FC5">
          <w:rPr>
            <w:webHidden/>
          </w:rPr>
          <w:fldChar w:fldCharType="separate"/>
        </w:r>
        <w:r w:rsidR="00C20C32">
          <w:rPr>
            <w:webHidden/>
          </w:rPr>
          <w:t>93</w:t>
        </w:r>
        <w:r w:rsidR="00770FC5">
          <w:rPr>
            <w:webHidden/>
          </w:rPr>
          <w:fldChar w:fldCharType="end"/>
        </w:r>
      </w:hyperlink>
    </w:p>
    <w:p w14:paraId="4966079D" w14:textId="77777777" w:rsidR="00770FC5" w:rsidRDefault="00DA3348">
      <w:pPr>
        <w:pStyle w:val="TOC6"/>
        <w:rPr>
          <w:rFonts w:asciiTheme="minorHAnsi" w:eastAsiaTheme="minorEastAsia" w:hAnsiTheme="minorHAnsi" w:cstheme="minorBidi"/>
          <w:sz w:val="22"/>
          <w:szCs w:val="22"/>
        </w:rPr>
      </w:pPr>
      <w:hyperlink w:anchor="_Toc9960127" w:history="1">
        <w:r w:rsidR="00770FC5" w:rsidRPr="00515AE4">
          <w:rPr>
            <w:rStyle w:val="Hyperlink"/>
          </w:rPr>
          <w:t>A.3.2.3.3</w:t>
        </w:r>
        <w:r w:rsidR="00770FC5">
          <w:rPr>
            <w:rFonts w:asciiTheme="minorHAnsi" w:eastAsiaTheme="minorEastAsia" w:hAnsiTheme="minorHAnsi" w:cstheme="minorBidi"/>
            <w:sz w:val="22"/>
            <w:szCs w:val="22"/>
          </w:rPr>
          <w:tab/>
        </w:r>
        <w:r w:rsidR="00770FC5" w:rsidRPr="00515AE4">
          <w:rPr>
            <w:rStyle w:val="Hyperlink"/>
          </w:rPr>
          <w:t>ODE Drag Coefficient – File Version</w:t>
        </w:r>
        <w:r w:rsidR="00770FC5">
          <w:rPr>
            <w:webHidden/>
          </w:rPr>
          <w:tab/>
        </w:r>
        <w:r w:rsidR="00770FC5">
          <w:rPr>
            <w:webHidden/>
          </w:rPr>
          <w:fldChar w:fldCharType="begin"/>
        </w:r>
        <w:r w:rsidR="00770FC5">
          <w:rPr>
            <w:webHidden/>
          </w:rPr>
          <w:instrText xml:space="preserve"> PAGEREF _Toc9960127 \h </w:instrText>
        </w:r>
        <w:r w:rsidR="00770FC5">
          <w:rPr>
            <w:webHidden/>
          </w:rPr>
        </w:r>
        <w:r w:rsidR="00770FC5">
          <w:rPr>
            <w:webHidden/>
          </w:rPr>
          <w:fldChar w:fldCharType="separate"/>
        </w:r>
        <w:r w:rsidR="00C20C32">
          <w:rPr>
            <w:webHidden/>
          </w:rPr>
          <w:t>94</w:t>
        </w:r>
        <w:r w:rsidR="00770FC5">
          <w:rPr>
            <w:webHidden/>
          </w:rPr>
          <w:fldChar w:fldCharType="end"/>
        </w:r>
      </w:hyperlink>
    </w:p>
    <w:p w14:paraId="6A3EEC2C" w14:textId="77777777" w:rsidR="00770FC5" w:rsidRDefault="00DA3348">
      <w:pPr>
        <w:pStyle w:val="TOC6"/>
        <w:rPr>
          <w:rFonts w:asciiTheme="minorHAnsi" w:eastAsiaTheme="minorEastAsia" w:hAnsiTheme="minorHAnsi" w:cstheme="minorBidi"/>
          <w:sz w:val="22"/>
          <w:szCs w:val="22"/>
        </w:rPr>
      </w:pPr>
      <w:hyperlink w:anchor="_Toc9960128" w:history="1">
        <w:r w:rsidR="00770FC5" w:rsidRPr="00515AE4">
          <w:rPr>
            <w:rStyle w:val="Hyperlink"/>
          </w:rPr>
          <w:t>A.3.2.3.4</w:t>
        </w:r>
        <w:r w:rsidR="00770FC5">
          <w:rPr>
            <w:rFonts w:asciiTheme="minorHAnsi" w:eastAsiaTheme="minorEastAsia" w:hAnsiTheme="minorHAnsi" w:cstheme="minorBidi"/>
            <w:sz w:val="22"/>
            <w:szCs w:val="22"/>
          </w:rPr>
          <w:tab/>
        </w:r>
        <w:r w:rsidR="00770FC5" w:rsidRPr="00515AE4">
          <w:rPr>
            <w:rStyle w:val="Hyperlink"/>
          </w:rPr>
          <w:t>ODE Drag Coefficient – Profile Version</w:t>
        </w:r>
        <w:r w:rsidR="00770FC5">
          <w:rPr>
            <w:webHidden/>
          </w:rPr>
          <w:tab/>
        </w:r>
        <w:r w:rsidR="00770FC5">
          <w:rPr>
            <w:webHidden/>
          </w:rPr>
          <w:fldChar w:fldCharType="begin"/>
        </w:r>
        <w:r w:rsidR="00770FC5">
          <w:rPr>
            <w:webHidden/>
          </w:rPr>
          <w:instrText xml:space="preserve"> PAGEREF _Toc9960128 \h </w:instrText>
        </w:r>
        <w:r w:rsidR="00770FC5">
          <w:rPr>
            <w:webHidden/>
          </w:rPr>
        </w:r>
        <w:r w:rsidR="00770FC5">
          <w:rPr>
            <w:webHidden/>
          </w:rPr>
          <w:fldChar w:fldCharType="separate"/>
        </w:r>
        <w:r w:rsidR="00C20C32">
          <w:rPr>
            <w:webHidden/>
          </w:rPr>
          <w:t>94</w:t>
        </w:r>
        <w:r w:rsidR="00770FC5">
          <w:rPr>
            <w:webHidden/>
          </w:rPr>
          <w:fldChar w:fldCharType="end"/>
        </w:r>
      </w:hyperlink>
    </w:p>
    <w:p w14:paraId="0AF74188" w14:textId="77777777" w:rsidR="00770FC5" w:rsidRDefault="00DA3348">
      <w:pPr>
        <w:pStyle w:val="TOC4"/>
        <w:rPr>
          <w:rFonts w:asciiTheme="minorHAnsi" w:eastAsiaTheme="minorEastAsia" w:hAnsiTheme="minorHAnsi" w:cstheme="minorBidi"/>
          <w:sz w:val="22"/>
          <w:szCs w:val="22"/>
        </w:rPr>
      </w:pPr>
      <w:hyperlink w:anchor="_Toc9960129" w:history="1">
        <w:r w:rsidR="00770FC5" w:rsidRPr="00515AE4">
          <w:rPr>
            <w:rStyle w:val="Hyperlink"/>
          </w:rPr>
          <w:t>A.3.3</w:t>
        </w:r>
        <w:r w:rsidR="00770FC5">
          <w:rPr>
            <w:rFonts w:asciiTheme="minorHAnsi" w:eastAsiaTheme="minorEastAsia" w:hAnsiTheme="minorHAnsi" w:cstheme="minorBidi"/>
            <w:sz w:val="22"/>
            <w:szCs w:val="22"/>
          </w:rPr>
          <w:tab/>
        </w:r>
        <w:r w:rsidR="00770FC5" w:rsidRPr="00515AE4">
          <w:rPr>
            <w:rStyle w:val="Hyperlink"/>
          </w:rPr>
          <w:t>Sub-Functions Used in Solution Scripts</w:t>
        </w:r>
        <w:r w:rsidR="00770FC5">
          <w:rPr>
            <w:webHidden/>
          </w:rPr>
          <w:tab/>
        </w:r>
        <w:r w:rsidR="00770FC5">
          <w:rPr>
            <w:webHidden/>
          </w:rPr>
          <w:fldChar w:fldCharType="begin"/>
        </w:r>
        <w:r w:rsidR="00770FC5">
          <w:rPr>
            <w:webHidden/>
          </w:rPr>
          <w:instrText xml:space="preserve"> PAGEREF _Toc9960129 \h </w:instrText>
        </w:r>
        <w:r w:rsidR="00770FC5">
          <w:rPr>
            <w:webHidden/>
          </w:rPr>
        </w:r>
        <w:r w:rsidR="00770FC5">
          <w:rPr>
            <w:webHidden/>
          </w:rPr>
          <w:fldChar w:fldCharType="separate"/>
        </w:r>
        <w:r w:rsidR="00C20C32">
          <w:rPr>
            <w:webHidden/>
          </w:rPr>
          <w:t>95</w:t>
        </w:r>
        <w:r w:rsidR="00770FC5">
          <w:rPr>
            <w:webHidden/>
          </w:rPr>
          <w:fldChar w:fldCharType="end"/>
        </w:r>
      </w:hyperlink>
    </w:p>
    <w:p w14:paraId="4A99C750" w14:textId="77777777" w:rsidR="00770FC5" w:rsidRDefault="00DA3348">
      <w:pPr>
        <w:pStyle w:val="TOC5"/>
        <w:rPr>
          <w:rFonts w:asciiTheme="minorHAnsi" w:eastAsiaTheme="minorEastAsia" w:hAnsiTheme="minorHAnsi" w:cstheme="minorBidi"/>
          <w:sz w:val="22"/>
          <w:szCs w:val="22"/>
        </w:rPr>
      </w:pPr>
      <w:hyperlink w:anchor="_Toc9960130" w:history="1">
        <w:r w:rsidR="00770FC5" w:rsidRPr="00515AE4">
          <w:rPr>
            <w:rStyle w:val="Hyperlink"/>
          </w:rPr>
          <w:t>A.3.3.1</w:t>
        </w:r>
        <w:r w:rsidR="00770FC5">
          <w:rPr>
            <w:rFonts w:asciiTheme="minorHAnsi" w:eastAsiaTheme="minorEastAsia" w:hAnsiTheme="minorHAnsi" w:cstheme="minorBidi"/>
            <w:sz w:val="22"/>
            <w:szCs w:val="22"/>
          </w:rPr>
          <w:tab/>
        </w:r>
        <w:r w:rsidR="00770FC5" w:rsidRPr="00515AE4">
          <w:rPr>
            <w:rStyle w:val="Hyperlink"/>
          </w:rPr>
          <w:t>Profile Drag Coefficient</w:t>
        </w:r>
        <w:r w:rsidR="00770FC5">
          <w:rPr>
            <w:webHidden/>
          </w:rPr>
          <w:tab/>
        </w:r>
        <w:r w:rsidR="00770FC5">
          <w:rPr>
            <w:webHidden/>
          </w:rPr>
          <w:fldChar w:fldCharType="begin"/>
        </w:r>
        <w:r w:rsidR="00770FC5">
          <w:rPr>
            <w:webHidden/>
          </w:rPr>
          <w:instrText xml:space="preserve"> PAGEREF _Toc9960130 \h </w:instrText>
        </w:r>
        <w:r w:rsidR="00770FC5">
          <w:rPr>
            <w:webHidden/>
          </w:rPr>
        </w:r>
        <w:r w:rsidR="00770FC5">
          <w:rPr>
            <w:webHidden/>
          </w:rPr>
          <w:fldChar w:fldCharType="separate"/>
        </w:r>
        <w:r w:rsidR="00C20C32">
          <w:rPr>
            <w:webHidden/>
          </w:rPr>
          <w:t>95</w:t>
        </w:r>
        <w:r w:rsidR="00770FC5">
          <w:rPr>
            <w:webHidden/>
          </w:rPr>
          <w:fldChar w:fldCharType="end"/>
        </w:r>
      </w:hyperlink>
    </w:p>
    <w:p w14:paraId="088017CA" w14:textId="77777777" w:rsidR="00770FC5" w:rsidRDefault="00DA3348">
      <w:pPr>
        <w:pStyle w:val="TOC5"/>
        <w:rPr>
          <w:rFonts w:asciiTheme="minorHAnsi" w:eastAsiaTheme="minorEastAsia" w:hAnsiTheme="minorHAnsi" w:cstheme="minorBidi"/>
          <w:sz w:val="22"/>
          <w:szCs w:val="22"/>
        </w:rPr>
      </w:pPr>
      <w:hyperlink w:anchor="_Toc9960131" w:history="1">
        <w:r w:rsidR="00770FC5" w:rsidRPr="00515AE4">
          <w:rPr>
            <w:rStyle w:val="Hyperlink"/>
          </w:rPr>
          <w:t>A.3.3.2</w:t>
        </w:r>
        <w:r w:rsidR="00770FC5">
          <w:rPr>
            <w:rFonts w:asciiTheme="minorHAnsi" w:eastAsiaTheme="minorEastAsia" w:hAnsiTheme="minorHAnsi" w:cstheme="minorBidi"/>
            <w:sz w:val="22"/>
            <w:szCs w:val="22"/>
          </w:rPr>
          <w:tab/>
        </w:r>
        <w:r w:rsidR="00770FC5" w:rsidRPr="00515AE4">
          <w:rPr>
            <w:rStyle w:val="Hyperlink"/>
          </w:rPr>
          <w:t>Average Thrust Profile</w:t>
        </w:r>
        <w:r w:rsidR="00770FC5">
          <w:rPr>
            <w:webHidden/>
          </w:rPr>
          <w:tab/>
        </w:r>
        <w:r w:rsidR="00770FC5">
          <w:rPr>
            <w:webHidden/>
          </w:rPr>
          <w:fldChar w:fldCharType="begin"/>
        </w:r>
        <w:r w:rsidR="00770FC5">
          <w:rPr>
            <w:webHidden/>
          </w:rPr>
          <w:instrText xml:space="preserve"> PAGEREF _Toc9960131 \h </w:instrText>
        </w:r>
        <w:r w:rsidR="00770FC5">
          <w:rPr>
            <w:webHidden/>
          </w:rPr>
        </w:r>
        <w:r w:rsidR="00770FC5">
          <w:rPr>
            <w:webHidden/>
          </w:rPr>
          <w:fldChar w:fldCharType="separate"/>
        </w:r>
        <w:r w:rsidR="00C20C32">
          <w:rPr>
            <w:webHidden/>
          </w:rPr>
          <w:t>95</w:t>
        </w:r>
        <w:r w:rsidR="00770FC5">
          <w:rPr>
            <w:webHidden/>
          </w:rPr>
          <w:fldChar w:fldCharType="end"/>
        </w:r>
      </w:hyperlink>
    </w:p>
    <w:p w14:paraId="351D5E0D" w14:textId="77777777" w:rsidR="00770FC5" w:rsidRDefault="00DA3348">
      <w:pPr>
        <w:pStyle w:val="TOC5"/>
        <w:rPr>
          <w:rFonts w:asciiTheme="minorHAnsi" w:eastAsiaTheme="minorEastAsia" w:hAnsiTheme="minorHAnsi" w:cstheme="minorBidi"/>
          <w:sz w:val="22"/>
          <w:szCs w:val="22"/>
        </w:rPr>
      </w:pPr>
      <w:hyperlink w:anchor="_Toc9960132" w:history="1">
        <w:r w:rsidR="00770FC5" w:rsidRPr="00515AE4">
          <w:rPr>
            <w:rStyle w:val="Hyperlink"/>
          </w:rPr>
          <w:t>A.3.3.3</w:t>
        </w:r>
        <w:r w:rsidR="00770FC5">
          <w:rPr>
            <w:rFonts w:asciiTheme="minorHAnsi" w:eastAsiaTheme="minorEastAsia" w:hAnsiTheme="minorHAnsi" w:cstheme="minorBidi"/>
            <w:sz w:val="22"/>
            <w:szCs w:val="22"/>
          </w:rPr>
          <w:tab/>
        </w:r>
        <w:r w:rsidR="00770FC5" w:rsidRPr="00515AE4">
          <w:rPr>
            <w:rStyle w:val="Hyperlink"/>
          </w:rPr>
          <w:t>Area Calculation</w:t>
        </w:r>
        <w:r w:rsidR="00770FC5">
          <w:rPr>
            <w:webHidden/>
          </w:rPr>
          <w:tab/>
        </w:r>
        <w:r w:rsidR="00770FC5">
          <w:rPr>
            <w:webHidden/>
          </w:rPr>
          <w:fldChar w:fldCharType="begin"/>
        </w:r>
        <w:r w:rsidR="00770FC5">
          <w:rPr>
            <w:webHidden/>
          </w:rPr>
          <w:instrText xml:space="preserve"> PAGEREF _Toc9960132 \h </w:instrText>
        </w:r>
        <w:r w:rsidR="00770FC5">
          <w:rPr>
            <w:webHidden/>
          </w:rPr>
        </w:r>
        <w:r w:rsidR="00770FC5">
          <w:rPr>
            <w:webHidden/>
          </w:rPr>
          <w:fldChar w:fldCharType="separate"/>
        </w:r>
        <w:r w:rsidR="00C20C32">
          <w:rPr>
            <w:webHidden/>
          </w:rPr>
          <w:t>97</w:t>
        </w:r>
        <w:r w:rsidR="00770FC5">
          <w:rPr>
            <w:webHidden/>
          </w:rPr>
          <w:fldChar w:fldCharType="end"/>
        </w:r>
      </w:hyperlink>
    </w:p>
    <w:p w14:paraId="42ADDF01" w14:textId="77777777" w:rsidR="00770FC5" w:rsidRDefault="00DA3348">
      <w:pPr>
        <w:pStyle w:val="TOC5"/>
        <w:rPr>
          <w:rFonts w:asciiTheme="minorHAnsi" w:eastAsiaTheme="minorEastAsia" w:hAnsiTheme="minorHAnsi" w:cstheme="minorBidi"/>
          <w:sz w:val="22"/>
          <w:szCs w:val="22"/>
        </w:rPr>
      </w:pPr>
      <w:hyperlink w:anchor="_Toc9960133" w:history="1">
        <w:r w:rsidR="00770FC5" w:rsidRPr="00515AE4">
          <w:rPr>
            <w:rStyle w:val="Hyperlink"/>
          </w:rPr>
          <w:t>A.3.3.4</w:t>
        </w:r>
        <w:r w:rsidR="00770FC5">
          <w:rPr>
            <w:rFonts w:asciiTheme="minorHAnsi" w:eastAsiaTheme="minorEastAsia" w:hAnsiTheme="minorHAnsi" w:cstheme="minorBidi"/>
            <w:sz w:val="22"/>
            <w:szCs w:val="22"/>
          </w:rPr>
          <w:tab/>
        </w:r>
        <w:r w:rsidR="00770FC5" w:rsidRPr="00515AE4">
          <w:rPr>
            <w:rStyle w:val="Hyperlink"/>
          </w:rPr>
          <w:t>Mass Calculation</w:t>
        </w:r>
        <w:r w:rsidR="00770FC5">
          <w:rPr>
            <w:webHidden/>
          </w:rPr>
          <w:tab/>
        </w:r>
        <w:r w:rsidR="00770FC5">
          <w:rPr>
            <w:webHidden/>
          </w:rPr>
          <w:fldChar w:fldCharType="begin"/>
        </w:r>
        <w:r w:rsidR="00770FC5">
          <w:rPr>
            <w:webHidden/>
          </w:rPr>
          <w:instrText xml:space="preserve"> PAGEREF _Toc9960133 \h </w:instrText>
        </w:r>
        <w:r w:rsidR="00770FC5">
          <w:rPr>
            <w:webHidden/>
          </w:rPr>
        </w:r>
        <w:r w:rsidR="00770FC5">
          <w:rPr>
            <w:webHidden/>
          </w:rPr>
          <w:fldChar w:fldCharType="separate"/>
        </w:r>
        <w:r w:rsidR="00C20C32">
          <w:rPr>
            <w:webHidden/>
          </w:rPr>
          <w:t>98</w:t>
        </w:r>
        <w:r w:rsidR="00770FC5">
          <w:rPr>
            <w:webHidden/>
          </w:rPr>
          <w:fldChar w:fldCharType="end"/>
        </w:r>
      </w:hyperlink>
    </w:p>
    <w:p w14:paraId="235111BE" w14:textId="77777777" w:rsidR="00770FC5" w:rsidRDefault="00DA3348">
      <w:pPr>
        <w:pStyle w:val="TOC5"/>
        <w:rPr>
          <w:rFonts w:asciiTheme="minorHAnsi" w:eastAsiaTheme="minorEastAsia" w:hAnsiTheme="minorHAnsi" w:cstheme="minorBidi"/>
          <w:sz w:val="22"/>
          <w:szCs w:val="22"/>
        </w:rPr>
      </w:pPr>
      <w:hyperlink w:anchor="_Toc9960134" w:history="1">
        <w:r w:rsidR="00770FC5" w:rsidRPr="00515AE4">
          <w:rPr>
            <w:rStyle w:val="Hyperlink"/>
          </w:rPr>
          <w:t>A.3.3.5</w:t>
        </w:r>
        <w:r w:rsidR="00770FC5">
          <w:rPr>
            <w:rFonts w:asciiTheme="minorHAnsi" w:eastAsiaTheme="minorEastAsia" w:hAnsiTheme="minorHAnsi" w:cstheme="minorBidi"/>
            <w:sz w:val="22"/>
            <w:szCs w:val="22"/>
          </w:rPr>
          <w:tab/>
        </w:r>
        <w:r w:rsidR="00770FC5" w:rsidRPr="00515AE4">
          <w:rPr>
            <w:rStyle w:val="Hyperlink"/>
          </w:rPr>
          <w:t>Gravity Calculation</w:t>
        </w:r>
        <w:r w:rsidR="00770FC5">
          <w:rPr>
            <w:webHidden/>
          </w:rPr>
          <w:tab/>
        </w:r>
        <w:r w:rsidR="00770FC5">
          <w:rPr>
            <w:webHidden/>
          </w:rPr>
          <w:fldChar w:fldCharType="begin"/>
        </w:r>
        <w:r w:rsidR="00770FC5">
          <w:rPr>
            <w:webHidden/>
          </w:rPr>
          <w:instrText xml:space="preserve"> PAGEREF _Toc9960134 \h </w:instrText>
        </w:r>
        <w:r w:rsidR="00770FC5">
          <w:rPr>
            <w:webHidden/>
          </w:rPr>
        </w:r>
        <w:r w:rsidR="00770FC5">
          <w:rPr>
            <w:webHidden/>
          </w:rPr>
          <w:fldChar w:fldCharType="separate"/>
        </w:r>
        <w:r w:rsidR="00C20C32">
          <w:rPr>
            <w:webHidden/>
          </w:rPr>
          <w:t>99</w:t>
        </w:r>
        <w:r w:rsidR="00770FC5">
          <w:rPr>
            <w:webHidden/>
          </w:rPr>
          <w:fldChar w:fldCharType="end"/>
        </w:r>
      </w:hyperlink>
    </w:p>
    <w:p w14:paraId="78225A78" w14:textId="77777777" w:rsidR="00770FC5" w:rsidRDefault="00DA3348">
      <w:pPr>
        <w:pStyle w:val="TOC5"/>
        <w:rPr>
          <w:rFonts w:asciiTheme="minorHAnsi" w:eastAsiaTheme="minorEastAsia" w:hAnsiTheme="minorHAnsi" w:cstheme="minorBidi"/>
          <w:sz w:val="22"/>
          <w:szCs w:val="22"/>
        </w:rPr>
      </w:pPr>
      <w:hyperlink w:anchor="_Toc9960135" w:history="1">
        <w:r w:rsidR="00770FC5" w:rsidRPr="00515AE4">
          <w:rPr>
            <w:rStyle w:val="Hyperlink"/>
          </w:rPr>
          <w:t>A.3.3.6</w:t>
        </w:r>
        <w:r w:rsidR="00770FC5">
          <w:rPr>
            <w:rFonts w:asciiTheme="minorHAnsi" w:eastAsiaTheme="minorEastAsia" w:hAnsiTheme="minorHAnsi" w:cstheme="minorBidi"/>
            <w:sz w:val="22"/>
            <w:szCs w:val="22"/>
          </w:rPr>
          <w:tab/>
        </w:r>
        <w:r w:rsidR="00770FC5" w:rsidRPr="00515AE4">
          <w:rPr>
            <w:rStyle w:val="Hyperlink"/>
          </w:rPr>
          <w:t>Standard Atmosphere</w:t>
        </w:r>
        <w:r w:rsidR="00770FC5">
          <w:rPr>
            <w:webHidden/>
          </w:rPr>
          <w:tab/>
        </w:r>
        <w:r w:rsidR="00770FC5">
          <w:rPr>
            <w:webHidden/>
          </w:rPr>
          <w:fldChar w:fldCharType="begin"/>
        </w:r>
        <w:r w:rsidR="00770FC5">
          <w:rPr>
            <w:webHidden/>
          </w:rPr>
          <w:instrText xml:space="preserve"> PAGEREF _Toc9960135 \h </w:instrText>
        </w:r>
        <w:r w:rsidR="00770FC5">
          <w:rPr>
            <w:webHidden/>
          </w:rPr>
        </w:r>
        <w:r w:rsidR="00770FC5">
          <w:rPr>
            <w:webHidden/>
          </w:rPr>
          <w:fldChar w:fldCharType="separate"/>
        </w:r>
        <w:r w:rsidR="00C20C32">
          <w:rPr>
            <w:webHidden/>
          </w:rPr>
          <w:t>100</w:t>
        </w:r>
        <w:r w:rsidR="00770FC5">
          <w:rPr>
            <w:webHidden/>
          </w:rPr>
          <w:fldChar w:fldCharType="end"/>
        </w:r>
      </w:hyperlink>
    </w:p>
    <w:p w14:paraId="58F5B37D" w14:textId="77777777" w:rsidR="00770FC5" w:rsidRDefault="00DA3348">
      <w:pPr>
        <w:pStyle w:val="TOC8"/>
        <w:rPr>
          <w:rFonts w:asciiTheme="minorHAnsi" w:eastAsiaTheme="minorEastAsia" w:hAnsiTheme="minorHAnsi" w:cstheme="minorBidi"/>
          <w:sz w:val="22"/>
          <w:szCs w:val="22"/>
        </w:rPr>
      </w:pPr>
      <w:hyperlink w:anchor="_Toc9960136" w:history="1">
        <w:r w:rsidR="00770FC5" w:rsidRPr="00515AE4">
          <w:rPr>
            <w:rStyle w:val="Hyperlink"/>
          </w:rPr>
          <w:t>ADDITIONAL FIGURES</w:t>
        </w:r>
        <w:r w:rsidR="00770FC5">
          <w:rPr>
            <w:webHidden/>
          </w:rPr>
          <w:tab/>
        </w:r>
        <w:r w:rsidR="00770FC5">
          <w:rPr>
            <w:webHidden/>
          </w:rPr>
          <w:fldChar w:fldCharType="begin"/>
        </w:r>
        <w:r w:rsidR="00770FC5">
          <w:rPr>
            <w:webHidden/>
          </w:rPr>
          <w:instrText xml:space="preserve"> PAGEREF _Toc9960136 \h </w:instrText>
        </w:r>
        <w:r w:rsidR="00770FC5">
          <w:rPr>
            <w:webHidden/>
          </w:rPr>
        </w:r>
        <w:r w:rsidR="00770FC5">
          <w:rPr>
            <w:webHidden/>
          </w:rPr>
          <w:fldChar w:fldCharType="separate"/>
        </w:r>
        <w:r w:rsidR="00C20C32">
          <w:rPr>
            <w:webHidden/>
          </w:rPr>
          <w:t>102</w:t>
        </w:r>
        <w:r w:rsidR="00770FC5">
          <w:rPr>
            <w:webHidden/>
          </w:rPr>
          <w:fldChar w:fldCharType="end"/>
        </w:r>
      </w:hyperlink>
    </w:p>
    <w:p w14:paraId="64F3B307" w14:textId="77777777" w:rsidR="00572953" w:rsidRDefault="00523FFC">
      <w:r>
        <w:fldChar w:fldCharType="end"/>
      </w:r>
    </w:p>
    <w:p w14:paraId="7427ED9B" w14:textId="77777777" w:rsidR="00572953" w:rsidRDefault="00572953">
      <w:pPr>
        <w:sectPr w:rsidR="00572953" w:rsidSect="006D6C94">
          <w:headerReference w:type="default" r:id="rId20"/>
          <w:footerReference w:type="default" r:id="rId21"/>
          <w:pgSz w:w="12240" w:h="15840"/>
          <w:pgMar w:top="1440" w:right="1440" w:bottom="1440" w:left="1440" w:header="720" w:footer="1440" w:gutter="0"/>
          <w:pgNumType w:fmt="lowerRoman"/>
          <w:cols w:space="720"/>
          <w:docGrid w:linePitch="360"/>
        </w:sectPr>
      </w:pPr>
    </w:p>
    <w:p w14:paraId="3AD339E3" w14:textId="77777777" w:rsidR="00572953" w:rsidRDefault="009B0FB6" w:rsidP="00797222">
      <w:pPr>
        <w:pStyle w:val="PPH"/>
      </w:pPr>
      <w:bookmarkStart w:id="2" w:name="_Toc9960035"/>
      <w:r>
        <w:lastRenderedPageBreak/>
        <w:t>LIST OF TABLES</w:t>
      </w:r>
      <w:bookmarkEnd w:id="2"/>
    </w:p>
    <w:p w14:paraId="54608691" w14:textId="77777777" w:rsidR="00770FC5" w:rsidRDefault="007B6887">
      <w:pPr>
        <w:pStyle w:val="TableofFigures"/>
        <w:rPr>
          <w:rFonts w:asciiTheme="minorHAnsi" w:eastAsiaTheme="minorEastAsia" w:hAnsiTheme="minorHAnsi" w:cstheme="minorBidi"/>
          <w:sz w:val="22"/>
          <w:szCs w:val="22"/>
        </w:rPr>
      </w:pPr>
      <w:r>
        <w:fldChar w:fldCharType="begin"/>
      </w:r>
      <w:r>
        <w:instrText xml:space="preserve"> </w:instrText>
      </w:r>
      <w:r w:rsidRPr="00AE0515">
        <w:instrText xml:space="preserve">TOC \h \z \t "Table Title,1,Appendix Table Title,1" \c </w:instrText>
      </w:r>
      <w:r>
        <w:fldChar w:fldCharType="separate"/>
      </w:r>
      <w:hyperlink w:anchor="_Toc9960137" w:history="1">
        <w:r w:rsidR="00770FC5" w:rsidRPr="0058691B">
          <w:rPr>
            <w:rStyle w:val="Hyperlink"/>
          </w:rPr>
          <w:t>Table 2.1</w:t>
        </w:r>
        <w:r w:rsidR="00770FC5">
          <w:rPr>
            <w:rFonts w:asciiTheme="minorHAnsi" w:eastAsiaTheme="minorEastAsia" w:hAnsiTheme="minorHAnsi" w:cstheme="minorBidi"/>
            <w:sz w:val="22"/>
            <w:szCs w:val="22"/>
          </w:rPr>
          <w:tab/>
        </w:r>
        <w:r w:rsidR="00770FC5" w:rsidRPr="0058691B">
          <w:rPr>
            <w:rStyle w:val="Hyperlink"/>
          </w:rPr>
          <w:t>No fins drag profile based on Refs. 2, 5, 6, 10, 11 and 13.</w:t>
        </w:r>
        <w:r w:rsidR="00770FC5">
          <w:rPr>
            <w:webHidden/>
          </w:rPr>
          <w:tab/>
        </w:r>
        <w:r w:rsidR="00770FC5">
          <w:rPr>
            <w:webHidden/>
          </w:rPr>
          <w:fldChar w:fldCharType="begin"/>
        </w:r>
        <w:r w:rsidR="00770FC5">
          <w:rPr>
            <w:webHidden/>
          </w:rPr>
          <w:instrText xml:space="preserve"> PAGEREF _Toc9960137 \h </w:instrText>
        </w:r>
        <w:r w:rsidR="00770FC5">
          <w:rPr>
            <w:webHidden/>
          </w:rPr>
        </w:r>
        <w:r w:rsidR="00770FC5">
          <w:rPr>
            <w:webHidden/>
          </w:rPr>
          <w:fldChar w:fldCharType="separate"/>
        </w:r>
        <w:r w:rsidR="00C20C32">
          <w:rPr>
            <w:webHidden/>
          </w:rPr>
          <w:t>21</w:t>
        </w:r>
        <w:r w:rsidR="00770FC5">
          <w:rPr>
            <w:webHidden/>
          </w:rPr>
          <w:fldChar w:fldCharType="end"/>
        </w:r>
      </w:hyperlink>
    </w:p>
    <w:p w14:paraId="16173EFF" w14:textId="77777777" w:rsidR="00770FC5" w:rsidRDefault="00DA3348">
      <w:pPr>
        <w:pStyle w:val="TableofFigures"/>
        <w:rPr>
          <w:rFonts w:asciiTheme="minorHAnsi" w:eastAsiaTheme="minorEastAsia" w:hAnsiTheme="minorHAnsi" w:cstheme="minorBidi"/>
          <w:sz w:val="22"/>
          <w:szCs w:val="22"/>
        </w:rPr>
      </w:pPr>
      <w:hyperlink w:anchor="_Toc9960138" w:history="1">
        <w:r w:rsidR="00770FC5" w:rsidRPr="0058691B">
          <w:rPr>
            <w:rStyle w:val="Hyperlink"/>
          </w:rPr>
          <w:t>Table 2.2</w:t>
        </w:r>
        <w:r w:rsidR="00770FC5">
          <w:rPr>
            <w:rFonts w:asciiTheme="minorHAnsi" w:eastAsiaTheme="minorEastAsia" w:hAnsiTheme="minorHAnsi" w:cstheme="minorBidi"/>
            <w:sz w:val="22"/>
            <w:szCs w:val="22"/>
          </w:rPr>
          <w:tab/>
        </w:r>
        <w:r w:rsidR="00770FC5" w:rsidRPr="0058691B">
          <w:rPr>
            <w:rStyle w:val="Hyperlink"/>
          </w:rPr>
          <w:t>Small fins drag profile based on Refs. 11 and 13.</w:t>
        </w:r>
        <w:r w:rsidR="00770FC5">
          <w:rPr>
            <w:webHidden/>
          </w:rPr>
          <w:tab/>
        </w:r>
        <w:r w:rsidR="00770FC5">
          <w:rPr>
            <w:webHidden/>
          </w:rPr>
          <w:fldChar w:fldCharType="begin"/>
        </w:r>
        <w:r w:rsidR="00770FC5">
          <w:rPr>
            <w:webHidden/>
          </w:rPr>
          <w:instrText xml:space="preserve"> PAGEREF _Toc9960138 \h </w:instrText>
        </w:r>
        <w:r w:rsidR="00770FC5">
          <w:rPr>
            <w:webHidden/>
          </w:rPr>
        </w:r>
        <w:r w:rsidR="00770FC5">
          <w:rPr>
            <w:webHidden/>
          </w:rPr>
          <w:fldChar w:fldCharType="separate"/>
        </w:r>
        <w:r w:rsidR="00C20C32">
          <w:rPr>
            <w:webHidden/>
          </w:rPr>
          <w:t>22</w:t>
        </w:r>
        <w:r w:rsidR="00770FC5">
          <w:rPr>
            <w:webHidden/>
          </w:rPr>
          <w:fldChar w:fldCharType="end"/>
        </w:r>
      </w:hyperlink>
    </w:p>
    <w:p w14:paraId="14D879B5" w14:textId="77777777" w:rsidR="00770FC5" w:rsidRDefault="00DA3348">
      <w:pPr>
        <w:pStyle w:val="TableofFigures"/>
        <w:rPr>
          <w:rFonts w:asciiTheme="minorHAnsi" w:eastAsiaTheme="minorEastAsia" w:hAnsiTheme="minorHAnsi" w:cstheme="minorBidi"/>
          <w:sz w:val="22"/>
          <w:szCs w:val="22"/>
        </w:rPr>
      </w:pPr>
      <w:hyperlink w:anchor="_Toc9960139" w:history="1">
        <w:r w:rsidR="00770FC5" w:rsidRPr="0058691B">
          <w:rPr>
            <w:rStyle w:val="Hyperlink"/>
          </w:rPr>
          <w:t>Table 2.3</w:t>
        </w:r>
        <w:r w:rsidR="00770FC5">
          <w:rPr>
            <w:rFonts w:asciiTheme="minorHAnsi" w:eastAsiaTheme="minorEastAsia" w:hAnsiTheme="minorHAnsi" w:cstheme="minorBidi"/>
            <w:sz w:val="22"/>
            <w:szCs w:val="22"/>
          </w:rPr>
          <w:tab/>
        </w:r>
        <w:r w:rsidR="00770FC5" w:rsidRPr="0058691B">
          <w:rPr>
            <w:rStyle w:val="Hyperlink"/>
          </w:rPr>
          <w:t>Large fins drag profile based on Refs. 6, 10 and 11.</w:t>
        </w:r>
        <w:r w:rsidR="00770FC5">
          <w:rPr>
            <w:webHidden/>
          </w:rPr>
          <w:tab/>
        </w:r>
        <w:r w:rsidR="00770FC5">
          <w:rPr>
            <w:webHidden/>
          </w:rPr>
          <w:fldChar w:fldCharType="begin"/>
        </w:r>
        <w:r w:rsidR="00770FC5">
          <w:rPr>
            <w:webHidden/>
          </w:rPr>
          <w:instrText xml:space="preserve"> PAGEREF _Toc9960139 \h </w:instrText>
        </w:r>
        <w:r w:rsidR="00770FC5">
          <w:rPr>
            <w:webHidden/>
          </w:rPr>
        </w:r>
        <w:r w:rsidR="00770FC5">
          <w:rPr>
            <w:webHidden/>
          </w:rPr>
          <w:fldChar w:fldCharType="separate"/>
        </w:r>
        <w:r w:rsidR="00C20C32">
          <w:rPr>
            <w:webHidden/>
          </w:rPr>
          <w:t>24</w:t>
        </w:r>
        <w:r w:rsidR="00770FC5">
          <w:rPr>
            <w:webHidden/>
          </w:rPr>
          <w:fldChar w:fldCharType="end"/>
        </w:r>
      </w:hyperlink>
    </w:p>
    <w:p w14:paraId="4FC1C9A7" w14:textId="77777777" w:rsidR="00770FC5" w:rsidRDefault="00DA3348">
      <w:pPr>
        <w:pStyle w:val="TableofFigures"/>
        <w:rPr>
          <w:rFonts w:asciiTheme="minorHAnsi" w:eastAsiaTheme="minorEastAsia" w:hAnsiTheme="minorHAnsi" w:cstheme="minorBidi"/>
          <w:sz w:val="22"/>
          <w:szCs w:val="22"/>
        </w:rPr>
      </w:pPr>
      <w:hyperlink w:anchor="_Toc9960140" w:history="1">
        <w:r w:rsidR="00770FC5" w:rsidRPr="0058691B">
          <w:rPr>
            <w:rStyle w:val="Hyperlink"/>
          </w:rPr>
          <w:t>Table 2.4</w:t>
        </w:r>
        <w:r w:rsidR="00770FC5">
          <w:rPr>
            <w:rFonts w:asciiTheme="minorHAnsi" w:eastAsiaTheme="minorEastAsia" w:hAnsiTheme="minorHAnsi" w:cstheme="minorBidi"/>
            <w:sz w:val="22"/>
            <w:szCs w:val="22"/>
          </w:rPr>
          <w:tab/>
        </w:r>
        <w:r w:rsidR="00770FC5" w:rsidRPr="0058691B">
          <w:rPr>
            <w:rStyle w:val="Hyperlink"/>
          </w:rPr>
          <w:t>Delta fins drag profile based on Ref. 10 and 12.</w:t>
        </w:r>
        <w:r w:rsidR="00770FC5">
          <w:rPr>
            <w:webHidden/>
          </w:rPr>
          <w:tab/>
        </w:r>
        <w:r w:rsidR="00770FC5">
          <w:rPr>
            <w:webHidden/>
          </w:rPr>
          <w:fldChar w:fldCharType="begin"/>
        </w:r>
        <w:r w:rsidR="00770FC5">
          <w:rPr>
            <w:webHidden/>
          </w:rPr>
          <w:instrText xml:space="preserve"> PAGEREF _Toc9960140 \h </w:instrText>
        </w:r>
        <w:r w:rsidR="00770FC5">
          <w:rPr>
            <w:webHidden/>
          </w:rPr>
        </w:r>
        <w:r w:rsidR="00770FC5">
          <w:rPr>
            <w:webHidden/>
          </w:rPr>
          <w:fldChar w:fldCharType="separate"/>
        </w:r>
        <w:r w:rsidR="00C20C32">
          <w:rPr>
            <w:webHidden/>
          </w:rPr>
          <w:t>24</w:t>
        </w:r>
        <w:r w:rsidR="00770FC5">
          <w:rPr>
            <w:webHidden/>
          </w:rPr>
          <w:fldChar w:fldCharType="end"/>
        </w:r>
      </w:hyperlink>
    </w:p>
    <w:p w14:paraId="5861EEA6" w14:textId="77777777" w:rsidR="00770FC5" w:rsidRDefault="00DA3348">
      <w:pPr>
        <w:pStyle w:val="TableofFigures"/>
        <w:rPr>
          <w:rFonts w:asciiTheme="minorHAnsi" w:eastAsiaTheme="minorEastAsia" w:hAnsiTheme="minorHAnsi" w:cstheme="minorBidi"/>
          <w:sz w:val="22"/>
          <w:szCs w:val="22"/>
        </w:rPr>
      </w:pPr>
      <w:hyperlink w:anchor="_Toc9960141" w:history="1">
        <w:r w:rsidR="00770FC5" w:rsidRPr="0058691B">
          <w:rPr>
            <w:rStyle w:val="Hyperlink"/>
          </w:rPr>
          <w:t>Table 4.1</w:t>
        </w:r>
        <w:r w:rsidR="00770FC5">
          <w:rPr>
            <w:rFonts w:asciiTheme="minorHAnsi" w:eastAsiaTheme="minorEastAsia" w:hAnsiTheme="minorHAnsi" w:cstheme="minorBidi"/>
            <w:sz w:val="22"/>
            <w:szCs w:val="22"/>
          </w:rPr>
          <w:tab/>
        </w:r>
        <w:r w:rsidR="00770FC5" w:rsidRPr="0058691B">
          <w:rPr>
            <w:rStyle w:val="Hyperlink"/>
          </w:rPr>
          <w:t>Average difference percentile for all scripts</w:t>
        </w:r>
        <w:r w:rsidR="00770FC5">
          <w:rPr>
            <w:webHidden/>
          </w:rPr>
          <w:tab/>
        </w:r>
        <w:r w:rsidR="00770FC5">
          <w:rPr>
            <w:webHidden/>
          </w:rPr>
          <w:fldChar w:fldCharType="begin"/>
        </w:r>
        <w:r w:rsidR="00770FC5">
          <w:rPr>
            <w:webHidden/>
          </w:rPr>
          <w:instrText xml:space="preserve"> PAGEREF _Toc9960141 \h </w:instrText>
        </w:r>
        <w:r w:rsidR="00770FC5">
          <w:rPr>
            <w:webHidden/>
          </w:rPr>
        </w:r>
        <w:r w:rsidR="00770FC5">
          <w:rPr>
            <w:webHidden/>
          </w:rPr>
          <w:fldChar w:fldCharType="separate"/>
        </w:r>
        <w:r w:rsidR="00C20C32">
          <w:rPr>
            <w:webHidden/>
          </w:rPr>
          <w:t>57</w:t>
        </w:r>
        <w:r w:rsidR="00770FC5">
          <w:rPr>
            <w:webHidden/>
          </w:rPr>
          <w:fldChar w:fldCharType="end"/>
        </w:r>
      </w:hyperlink>
    </w:p>
    <w:p w14:paraId="400D2E1F" w14:textId="77777777" w:rsidR="00770FC5" w:rsidRDefault="00DA3348">
      <w:pPr>
        <w:pStyle w:val="TableofFigures"/>
        <w:rPr>
          <w:rFonts w:asciiTheme="minorHAnsi" w:eastAsiaTheme="minorEastAsia" w:hAnsiTheme="minorHAnsi" w:cstheme="minorBidi"/>
          <w:sz w:val="22"/>
          <w:szCs w:val="22"/>
        </w:rPr>
      </w:pPr>
      <w:hyperlink w:anchor="_Toc9960142" w:history="1">
        <w:r w:rsidR="00770FC5" w:rsidRPr="0058691B">
          <w:rPr>
            <w:rStyle w:val="Hyperlink"/>
          </w:rPr>
          <w:t>Table 4.2</w:t>
        </w:r>
        <w:r w:rsidR="00770FC5">
          <w:rPr>
            <w:rFonts w:asciiTheme="minorHAnsi" w:eastAsiaTheme="minorEastAsia" w:hAnsiTheme="minorHAnsi" w:cstheme="minorBidi"/>
            <w:sz w:val="22"/>
            <w:szCs w:val="22"/>
          </w:rPr>
          <w:tab/>
        </w:r>
        <w:r w:rsidR="00770FC5" w:rsidRPr="0058691B">
          <w:rPr>
            <w:rStyle w:val="Hyperlink"/>
          </w:rPr>
          <w:t>Average difference percentile of 4</w:t>
        </w:r>
        <w:r w:rsidR="00770FC5" w:rsidRPr="0058691B">
          <w:rPr>
            <w:rStyle w:val="Hyperlink"/>
            <w:vertAlign w:val="superscript"/>
          </w:rPr>
          <w:t>th</w:t>
        </w:r>
        <w:r w:rsidR="00770FC5" w:rsidRPr="0058691B">
          <w:rPr>
            <w:rStyle w:val="Hyperlink"/>
          </w:rPr>
          <w:t xml:space="preserve"> order parallel-perpendicular case</w:t>
        </w:r>
        <w:r w:rsidR="00770FC5">
          <w:rPr>
            <w:webHidden/>
          </w:rPr>
          <w:tab/>
        </w:r>
        <w:r w:rsidR="00770FC5">
          <w:rPr>
            <w:webHidden/>
          </w:rPr>
          <w:fldChar w:fldCharType="begin"/>
        </w:r>
        <w:r w:rsidR="00770FC5">
          <w:rPr>
            <w:webHidden/>
          </w:rPr>
          <w:instrText xml:space="preserve"> PAGEREF _Toc9960142 \h </w:instrText>
        </w:r>
        <w:r w:rsidR="00770FC5">
          <w:rPr>
            <w:webHidden/>
          </w:rPr>
        </w:r>
        <w:r w:rsidR="00770FC5">
          <w:rPr>
            <w:webHidden/>
          </w:rPr>
          <w:fldChar w:fldCharType="separate"/>
        </w:r>
        <w:r w:rsidR="00C20C32">
          <w:rPr>
            <w:webHidden/>
          </w:rPr>
          <w:t>57</w:t>
        </w:r>
        <w:r w:rsidR="00770FC5">
          <w:rPr>
            <w:webHidden/>
          </w:rPr>
          <w:fldChar w:fldCharType="end"/>
        </w:r>
      </w:hyperlink>
    </w:p>
    <w:p w14:paraId="54AF309B" w14:textId="77777777" w:rsidR="00770FC5" w:rsidRDefault="00DA3348">
      <w:pPr>
        <w:pStyle w:val="TableofFigures"/>
        <w:rPr>
          <w:rFonts w:asciiTheme="minorHAnsi" w:eastAsiaTheme="minorEastAsia" w:hAnsiTheme="minorHAnsi" w:cstheme="minorBidi"/>
          <w:sz w:val="22"/>
          <w:szCs w:val="22"/>
        </w:rPr>
      </w:pPr>
      <w:hyperlink w:anchor="_Toc9960143" w:history="1">
        <w:r w:rsidR="00770FC5" w:rsidRPr="0058691B">
          <w:rPr>
            <w:rStyle w:val="Hyperlink"/>
          </w:rPr>
          <w:t>Table 4.3</w:t>
        </w:r>
        <w:r w:rsidR="00770FC5">
          <w:rPr>
            <w:rFonts w:asciiTheme="minorHAnsi" w:eastAsiaTheme="minorEastAsia" w:hAnsiTheme="minorHAnsi" w:cstheme="minorBidi"/>
            <w:sz w:val="22"/>
            <w:szCs w:val="22"/>
          </w:rPr>
          <w:tab/>
        </w:r>
        <w:r w:rsidR="00770FC5" w:rsidRPr="0058691B">
          <w:rPr>
            <w:rStyle w:val="Hyperlink"/>
          </w:rPr>
          <w:t>Field testing vs. simulation, units in meters</w:t>
        </w:r>
        <w:r w:rsidR="00770FC5">
          <w:rPr>
            <w:webHidden/>
          </w:rPr>
          <w:tab/>
        </w:r>
        <w:r w:rsidR="00770FC5">
          <w:rPr>
            <w:webHidden/>
          </w:rPr>
          <w:fldChar w:fldCharType="begin"/>
        </w:r>
        <w:r w:rsidR="00770FC5">
          <w:rPr>
            <w:webHidden/>
          </w:rPr>
          <w:instrText xml:space="preserve"> PAGEREF _Toc9960143 \h </w:instrText>
        </w:r>
        <w:r w:rsidR="00770FC5">
          <w:rPr>
            <w:webHidden/>
          </w:rPr>
        </w:r>
        <w:r w:rsidR="00770FC5">
          <w:rPr>
            <w:webHidden/>
          </w:rPr>
          <w:fldChar w:fldCharType="separate"/>
        </w:r>
        <w:r w:rsidR="00C20C32">
          <w:rPr>
            <w:webHidden/>
          </w:rPr>
          <w:t>58</w:t>
        </w:r>
        <w:r w:rsidR="00770FC5">
          <w:rPr>
            <w:webHidden/>
          </w:rPr>
          <w:fldChar w:fldCharType="end"/>
        </w:r>
      </w:hyperlink>
    </w:p>
    <w:p w14:paraId="5FE87FE0" w14:textId="77777777" w:rsidR="00572953" w:rsidRDefault="007B6887">
      <w:r>
        <w:fldChar w:fldCharType="end"/>
      </w:r>
    </w:p>
    <w:p w14:paraId="757E9ED8" w14:textId="77777777" w:rsidR="00572953" w:rsidRDefault="00572953">
      <w:pPr>
        <w:sectPr w:rsidR="00572953" w:rsidSect="006D6C94">
          <w:headerReference w:type="default" r:id="rId22"/>
          <w:footerReference w:type="default" r:id="rId23"/>
          <w:pgSz w:w="12240" w:h="15840"/>
          <w:pgMar w:top="1440" w:right="1440" w:bottom="1440" w:left="1440" w:header="720" w:footer="1440" w:gutter="0"/>
          <w:pgNumType w:fmt="lowerRoman"/>
          <w:cols w:space="720"/>
          <w:docGrid w:linePitch="360"/>
        </w:sectPr>
      </w:pPr>
    </w:p>
    <w:p w14:paraId="15A0C8F2" w14:textId="77777777" w:rsidR="00572953" w:rsidRDefault="009B0FB6" w:rsidP="00797222">
      <w:pPr>
        <w:pStyle w:val="PPH"/>
      </w:pPr>
      <w:bookmarkStart w:id="3" w:name="_Toc9960036"/>
      <w:r>
        <w:lastRenderedPageBreak/>
        <w:t>LIST OF FIGURES</w:t>
      </w:r>
      <w:bookmarkEnd w:id="3"/>
    </w:p>
    <w:p w14:paraId="5449A4C9" w14:textId="77777777" w:rsidR="00770FC5" w:rsidRDefault="007B6887">
      <w:pPr>
        <w:pStyle w:val="TableofFigures"/>
        <w:rPr>
          <w:rFonts w:asciiTheme="minorHAnsi" w:eastAsiaTheme="minorEastAsia" w:hAnsiTheme="minorHAnsi" w:cstheme="minorBidi"/>
          <w:sz w:val="22"/>
          <w:szCs w:val="22"/>
        </w:rPr>
      </w:pPr>
      <w:r>
        <w:fldChar w:fldCharType="begin"/>
      </w:r>
      <w:r>
        <w:instrText xml:space="preserve"> </w:instrText>
      </w:r>
      <w:r w:rsidRPr="00AE0515">
        <w:instrText>TOC \h \z \t "Figure Title, 1, Appendix Figure Title, 1" \c</w:instrText>
      </w:r>
      <w:r>
        <w:instrText xml:space="preserve"> </w:instrText>
      </w:r>
      <w:r>
        <w:fldChar w:fldCharType="separate"/>
      </w:r>
      <w:hyperlink w:anchor="_Toc9960144" w:history="1">
        <w:r w:rsidR="00770FC5" w:rsidRPr="00CD1D12">
          <w:rPr>
            <w:rStyle w:val="Hyperlink"/>
          </w:rPr>
          <w:t>Figure 2.1</w:t>
        </w:r>
        <w:r w:rsidR="00770FC5">
          <w:rPr>
            <w:rFonts w:asciiTheme="minorHAnsi" w:eastAsiaTheme="minorEastAsia" w:hAnsiTheme="minorHAnsi" w:cstheme="minorBidi"/>
            <w:sz w:val="22"/>
            <w:szCs w:val="22"/>
          </w:rPr>
          <w:tab/>
        </w:r>
        <w:r w:rsidR="00770FC5" w:rsidRPr="00CD1D12">
          <w:rPr>
            <w:rStyle w:val="Hyperlink"/>
          </w:rPr>
          <w:t>OpenRocket output vs. Briggs MATLAB output</w:t>
        </w:r>
        <w:r w:rsidR="00770FC5">
          <w:rPr>
            <w:webHidden/>
          </w:rPr>
          <w:tab/>
        </w:r>
        <w:r w:rsidR="00770FC5">
          <w:rPr>
            <w:webHidden/>
          </w:rPr>
          <w:fldChar w:fldCharType="begin"/>
        </w:r>
        <w:r w:rsidR="00770FC5">
          <w:rPr>
            <w:webHidden/>
          </w:rPr>
          <w:instrText xml:space="preserve"> PAGEREF _Toc9960144 \h </w:instrText>
        </w:r>
        <w:r w:rsidR="00770FC5">
          <w:rPr>
            <w:webHidden/>
          </w:rPr>
        </w:r>
        <w:r w:rsidR="00770FC5">
          <w:rPr>
            <w:webHidden/>
          </w:rPr>
          <w:fldChar w:fldCharType="separate"/>
        </w:r>
        <w:r w:rsidR="00C20C32">
          <w:rPr>
            <w:webHidden/>
          </w:rPr>
          <w:t>5</w:t>
        </w:r>
        <w:r w:rsidR="00770FC5">
          <w:rPr>
            <w:webHidden/>
          </w:rPr>
          <w:fldChar w:fldCharType="end"/>
        </w:r>
      </w:hyperlink>
    </w:p>
    <w:p w14:paraId="284387B1" w14:textId="77777777" w:rsidR="00770FC5" w:rsidRDefault="00DA3348">
      <w:pPr>
        <w:pStyle w:val="TableofFigures"/>
        <w:rPr>
          <w:rFonts w:asciiTheme="minorHAnsi" w:eastAsiaTheme="minorEastAsia" w:hAnsiTheme="minorHAnsi" w:cstheme="minorBidi"/>
          <w:sz w:val="22"/>
          <w:szCs w:val="22"/>
        </w:rPr>
      </w:pPr>
      <w:hyperlink w:anchor="_Toc9960145" w:history="1">
        <w:r w:rsidR="00770FC5" w:rsidRPr="00CD1D12">
          <w:rPr>
            <w:rStyle w:val="Hyperlink"/>
          </w:rPr>
          <w:t>Figure 2.2</w:t>
        </w:r>
        <w:r w:rsidR="00770FC5">
          <w:rPr>
            <w:rFonts w:asciiTheme="minorHAnsi" w:eastAsiaTheme="minorEastAsia" w:hAnsiTheme="minorHAnsi" w:cstheme="minorBidi"/>
            <w:sz w:val="22"/>
            <w:szCs w:val="22"/>
          </w:rPr>
          <w:tab/>
        </w:r>
        <w:r w:rsidR="00770FC5" w:rsidRPr="00CD1D12">
          <w:rPr>
            <w:rStyle w:val="Hyperlink"/>
          </w:rPr>
          <w:t>Modified Briggs model vs. OpenRocket</w:t>
        </w:r>
        <w:r w:rsidR="00770FC5">
          <w:rPr>
            <w:webHidden/>
          </w:rPr>
          <w:tab/>
        </w:r>
        <w:r w:rsidR="00770FC5">
          <w:rPr>
            <w:webHidden/>
          </w:rPr>
          <w:fldChar w:fldCharType="begin"/>
        </w:r>
        <w:r w:rsidR="00770FC5">
          <w:rPr>
            <w:webHidden/>
          </w:rPr>
          <w:instrText xml:space="preserve"> PAGEREF _Toc9960145 \h </w:instrText>
        </w:r>
        <w:r w:rsidR="00770FC5">
          <w:rPr>
            <w:webHidden/>
          </w:rPr>
        </w:r>
        <w:r w:rsidR="00770FC5">
          <w:rPr>
            <w:webHidden/>
          </w:rPr>
          <w:fldChar w:fldCharType="separate"/>
        </w:r>
        <w:r w:rsidR="00C20C32">
          <w:rPr>
            <w:webHidden/>
          </w:rPr>
          <w:t>6</w:t>
        </w:r>
        <w:r w:rsidR="00770FC5">
          <w:rPr>
            <w:webHidden/>
          </w:rPr>
          <w:fldChar w:fldCharType="end"/>
        </w:r>
      </w:hyperlink>
    </w:p>
    <w:p w14:paraId="41B94E84" w14:textId="77777777" w:rsidR="00770FC5" w:rsidRDefault="00DA3348">
      <w:pPr>
        <w:pStyle w:val="TableofFigures"/>
        <w:rPr>
          <w:rFonts w:asciiTheme="minorHAnsi" w:eastAsiaTheme="minorEastAsia" w:hAnsiTheme="minorHAnsi" w:cstheme="minorBidi"/>
          <w:sz w:val="22"/>
          <w:szCs w:val="22"/>
        </w:rPr>
      </w:pPr>
      <w:hyperlink w:anchor="_Toc9960146" w:history="1">
        <w:r w:rsidR="00770FC5" w:rsidRPr="00CD1D12">
          <w:rPr>
            <w:rStyle w:val="Hyperlink"/>
          </w:rPr>
          <w:t>Figure 2.3</w:t>
        </w:r>
        <w:r w:rsidR="00770FC5">
          <w:rPr>
            <w:rFonts w:asciiTheme="minorHAnsi" w:eastAsiaTheme="minorEastAsia" w:hAnsiTheme="minorHAnsi" w:cstheme="minorBidi"/>
            <w:sz w:val="22"/>
            <w:szCs w:val="22"/>
          </w:rPr>
          <w:tab/>
        </w:r>
        <w:r w:rsidR="00770FC5" w:rsidRPr="00CD1D12">
          <w:rPr>
            <w:rStyle w:val="Hyperlink"/>
          </w:rPr>
          <w:t>Rocket flight in 6-DOF system vs. point mass system.</w:t>
        </w:r>
        <w:r w:rsidR="00770FC5">
          <w:rPr>
            <w:webHidden/>
          </w:rPr>
          <w:tab/>
        </w:r>
        <w:r w:rsidR="00770FC5">
          <w:rPr>
            <w:webHidden/>
          </w:rPr>
          <w:fldChar w:fldCharType="begin"/>
        </w:r>
        <w:r w:rsidR="00770FC5">
          <w:rPr>
            <w:webHidden/>
          </w:rPr>
          <w:instrText xml:space="preserve"> PAGEREF _Toc9960146 \h </w:instrText>
        </w:r>
        <w:r w:rsidR="00770FC5">
          <w:rPr>
            <w:webHidden/>
          </w:rPr>
        </w:r>
        <w:r w:rsidR="00770FC5">
          <w:rPr>
            <w:webHidden/>
          </w:rPr>
          <w:fldChar w:fldCharType="separate"/>
        </w:r>
        <w:r w:rsidR="00C20C32">
          <w:rPr>
            <w:webHidden/>
          </w:rPr>
          <w:t>7</w:t>
        </w:r>
        <w:r w:rsidR="00770FC5">
          <w:rPr>
            <w:webHidden/>
          </w:rPr>
          <w:fldChar w:fldCharType="end"/>
        </w:r>
      </w:hyperlink>
    </w:p>
    <w:p w14:paraId="7D060726" w14:textId="77777777" w:rsidR="00770FC5" w:rsidRDefault="00DA3348">
      <w:pPr>
        <w:pStyle w:val="TableofFigures"/>
        <w:rPr>
          <w:rFonts w:asciiTheme="minorHAnsi" w:eastAsiaTheme="minorEastAsia" w:hAnsiTheme="minorHAnsi" w:cstheme="minorBidi"/>
          <w:sz w:val="22"/>
          <w:szCs w:val="22"/>
        </w:rPr>
      </w:pPr>
      <w:hyperlink w:anchor="_Toc9960147" w:history="1">
        <w:r w:rsidR="00770FC5" w:rsidRPr="00CD1D12">
          <w:rPr>
            <w:rStyle w:val="Hyperlink"/>
          </w:rPr>
          <w:t>Figure 2.4</w:t>
        </w:r>
        <w:r w:rsidR="00770FC5">
          <w:rPr>
            <w:rFonts w:asciiTheme="minorHAnsi" w:eastAsiaTheme="minorEastAsia" w:hAnsiTheme="minorHAnsi" w:cstheme="minorBidi"/>
            <w:sz w:val="22"/>
            <w:szCs w:val="22"/>
          </w:rPr>
          <w:tab/>
        </w:r>
        <w:r w:rsidR="00770FC5" w:rsidRPr="00CD1D12">
          <w:rPr>
            <w:rStyle w:val="Hyperlink"/>
          </w:rPr>
          <w:t xml:space="preserve">MATLAB output with </w:t>
        </w:r>
        <w:r w:rsidR="00770FC5" w:rsidRPr="00CD1D12">
          <w:rPr>
            <w:rStyle w:val="Hyperlink"/>
            <w:i/>
          </w:rPr>
          <w:t>V</w:t>
        </w:r>
        <w:r w:rsidR="00770FC5" w:rsidRPr="00CD1D12">
          <w:rPr>
            <w:rStyle w:val="Hyperlink"/>
            <w:i/>
            <w:vertAlign w:val="subscript"/>
          </w:rPr>
          <w:t xml:space="preserve">cr </w:t>
        </w:r>
        <w:r w:rsidR="00770FC5" w:rsidRPr="00CD1D12">
          <w:rPr>
            <w:rStyle w:val="Hyperlink"/>
          </w:rPr>
          <w:t>vs. OpenRocket</w:t>
        </w:r>
        <w:r w:rsidR="00770FC5">
          <w:rPr>
            <w:webHidden/>
          </w:rPr>
          <w:tab/>
        </w:r>
        <w:r w:rsidR="00770FC5">
          <w:rPr>
            <w:webHidden/>
          </w:rPr>
          <w:fldChar w:fldCharType="begin"/>
        </w:r>
        <w:r w:rsidR="00770FC5">
          <w:rPr>
            <w:webHidden/>
          </w:rPr>
          <w:instrText xml:space="preserve"> PAGEREF _Toc9960147 \h </w:instrText>
        </w:r>
        <w:r w:rsidR="00770FC5">
          <w:rPr>
            <w:webHidden/>
          </w:rPr>
        </w:r>
        <w:r w:rsidR="00770FC5">
          <w:rPr>
            <w:webHidden/>
          </w:rPr>
          <w:fldChar w:fldCharType="separate"/>
        </w:r>
        <w:r w:rsidR="00C20C32">
          <w:rPr>
            <w:webHidden/>
          </w:rPr>
          <w:t>9</w:t>
        </w:r>
        <w:r w:rsidR="00770FC5">
          <w:rPr>
            <w:webHidden/>
          </w:rPr>
          <w:fldChar w:fldCharType="end"/>
        </w:r>
      </w:hyperlink>
    </w:p>
    <w:p w14:paraId="6B4D3DE7" w14:textId="77777777" w:rsidR="00770FC5" w:rsidRDefault="00DA3348">
      <w:pPr>
        <w:pStyle w:val="TableofFigures"/>
        <w:rPr>
          <w:rFonts w:asciiTheme="minorHAnsi" w:eastAsiaTheme="minorEastAsia" w:hAnsiTheme="minorHAnsi" w:cstheme="minorBidi"/>
          <w:sz w:val="22"/>
          <w:szCs w:val="22"/>
        </w:rPr>
      </w:pPr>
      <w:hyperlink w:anchor="_Toc9960148" w:history="1">
        <w:r w:rsidR="00770FC5" w:rsidRPr="00CD1D12">
          <w:rPr>
            <w:rStyle w:val="Hyperlink"/>
          </w:rPr>
          <w:t>Figure 2.5</w:t>
        </w:r>
        <w:r w:rsidR="00770FC5">
          <w:rPr>
            <w:rFonts w:asciiTheme="minorHAnsi" w:eastAsiaTheme="minorEastAsia" w:hAnsiTheme="minorHAnsi" w:cstheme="minorBidi"/>
            <w:sz w:val="22"/>
            <w:szCs w:val="22"/>
          </w:rPr>
          <w:tab/>
        </w:r>
        <w:r w:rsidR="00770FC5" w:rsidRPr="00CD1D12">
          <w:rPr>
            <w:rStyle w:val="Hyperlink"/>
          </w:rPr>
          <w:t>Forces of parallel-perpendicular coordinate frame</w:t>
        </w:r>
        <w:r w:rsidR="00770FC5">
          <w:rPr>
            <w:webHidden/>
          </w:rPr>
          <w:tab/>
        </w:r>
        <w:r w:rsidR="00770FC5">
          <w:rPr>
            <w:webHidden/>
          </w:rPr>
          <w:fldChar w:fldCharType="begin"/>
        </w:r>
        <w:r w:rsidR="00770FC5">
          <w:rPr>
            <w:webHidden/>
          </w:rPr>
          <w:instrText xml:space="preserve"> PAGEREF _Toc9960148 \h </w:instrText>
        </w:r>
        <w:r w:rsidR="00770FC5">
          <w:rPr>
            <w:webHidden/>
          </w:rPr>
        </w:r>
        <w:r w:rsidR="00770FC5">
          <w:rPr>
            <w:webHidden/>
          </w:rPr>
          <w:fldChar w:fldCharType="separate"/>
        </w:r>
        <w:r w:rsidR="00C20C32">
          <w:rPr>
            <w:webHidden/>
          </w:rPr>
          <w:t>11</w:t>
        </w:r>
        <w:r w:rsidR="00770FC5">
          <w:rPr>
            <w:webHidden/>
          </w:rPr>
          <w:fldChar w:fldCharType="end"/>
        </w:r>
      </w:hyperlink>
    </w:p>
    <w:p w14:paraId="0D4CC5ED" w14:textId="77777777" w:rsidR="00770FC5" w:rsidRDefault="00DA3348">
      <w:pPr>
        <w:pStyle w:val="TableofFigures"/>
        <w:rPr>
          <w:rFonts w:asciiTheme="minorHAnsi" w:eastAsiaTheme="minorEastAsia" w:hAnsiTheme="minorHAnsi" w:cstheme="minorBidi"/>
          <w:sz w:val="22"/>
          <w:szCs w:val="22"/>
        </w:rPr>
      </w:pPr>
      <w:hyperlink w:anchor="_Toc9960149" w:history="1">
        <w:r w:rsidR="00770FC5" w:rsidRPr="00CD1D12">
          <w:rPr>
            <w:rStyle w:val="Hyperlink"/>
          </w:rPr>
          <w:t>Figure 2.6</w:t>
        </w:r>
        <w:r w:rsidR="00770FC5">
          <w:rPr>
            <w:rFonts w:asciiTheme="minorHAnsi" w:eastAsiaTheme="minorEastAsia" w:hAnsiTheme="minorHAnsi" w:cstheme="minorBidi"/>
            <w:sz w:val="22"/>
            <w:szCs w:val="22"/>
          </w:rPr>
          <w:tab/>
        </w:r>
        <w:r w:rsidR="00770FC5" w:rsidRPr="00CD1D12">
          <w:rPr>
            <w:rStyle w:val="Hyperlink"/>
          </w:rPr>
          <w:t>Forces of x-y coordinate frame</w:t>
        </w:r>
        <w:r w:rsidR="00770FC5">
          <w:rPr>
            <w:webHidden/>
          </w:rPr>
          <w:tab/>
        </w:r>
        <w:r w:rsidR="00770FC5">
          <w:rPr>
            <w:webHidden/>
          </w:rPr>
          <w:fldChar w:fldCharType="begin"/>
        </w:r>
        <w:r w:rsidR="00770FC5">
          <w:rPr>
            <w:webHidden/>
          </w:rPr>
          <w:instrText xml:space="preserve"> PAGEREF _Toc9960149 \h </w:instrText>
        </w:r>
        <w:r w:rsidR="00770FC5">
          <w:rPr>
            <w:webHidden/>
          </w:rPr>
        </w:r>
        <w:r w:rsidR="00770FC5">
          <w:rPr>
            <w:webHidden/>
          </w:rPr>
          <w:fldChar w:fldCharType="separate"/>
        </w:r>
        <w:r w:rsidR="00C20C32">
          <w:rPr>
            <w:webHidden/>
          </w:rPr>
          <w:t>14</w:t>
        </w:r>
        <w:r w:rsidR="00770FC5">
          <w:rPr>
            <w:webHidden/>
          </w:rPr>
          <w:fldChar w:fldCharType="end"/>
        </w:r>
      </w:hyperlink>
    </w:p>
    <w:p w14:paraId="5551C414" w14:textId="77777777" w:rsidR="00770FC5" w:rsidRDefault="00DA3348">
      <w:pPr>
        <w:pStyle w:val="TableofFigures"/>
        <w:rPr>
          <w:rFonts w:asciiTheme="minorHAnsi" w:eastAsiaTheme="minorEastAsia" w:hAnsiTheme="minorHAnsi" w:cstheme="minorBidi"/>
          <w:sz w:val="22"/>
          <w:szCs w:val="22"/>
        </w:rPr>
      </w:pPr>
      <w:hyperlink w:anchor="_Toc9960150" w:history="1">
        <w:r w:rsidR="00770FC5" w:rsidRPr="00CD1D12">
          <w:rPr>
            <w:rStyle w:val="Hyperlink"/>
          </w:rPr>
          <w:t>Figure 2.7</w:t>
        </w:r>
        <w:r w:rsidR="00770FC5">
          <w:rPr>
            <w:rFonts w:asciiTheme="minorHAnsi" w:eastAsiaTheme="minorEastAsia" w:hAnsiTheme="minorHAnsi" w:cstheme="minorBidi"/>
            <w:sz w:val="22"/>
            <w:szCs w:val="22"/>
          </w:rPr>
          <w:tab/>
        </w:r>
        <w:r w:rsidR="00770FC5" w:rsidRPr="00CD1D12">
          <w:rPr>
            <w:rStyle w:val="Hyperlink"/>
          </w:rPr>
          <w:t>Nose and fin designs (all dimensions in centimeters), Ref. 7</w:t>
        </w:r>
        <w:r w:rsidR="00770FC5">
          <w:rPr>
            <w:webHidden/>
          </w:rPr>
          <w:tab/>
        </w:r>
        <w:r w:rsidR="00770FC5">
          <w:rPr>
            <w:webHidden/>
          </w:rPr>
          <w:fldChar w:fldCharType="begin"/>
        </w:r>
        <w:r w:rsidR="00770FC5">
          <w:rPr>
            <w:webHidden/>
          </w:rPr>
          <w:instrText xml:space="preserve"> PAGEREF _Toc9960150 \h </w:instrText>
        </w:r>
        <w:r w:rsidR="00770FC5">
          <w:rPr>
            <w:webHidden/>
          </w:rPr>
        </w:r>
        <w:r w:rsidR="00770FC5">
          <w:rPr>
            <w:webHidden/>
          </w:rPr>
          <w:fldChar w:fldCharType="separate"/>
        </w:r>
        <w:r w:rsidR="00C20C32">
          <w:rPr>
            <w:webHidden/>
          </w:rPr>
          <w:t>17</w:t>
        </w:r>
        <w:r w:rsidR="00770FC5">
          <w:rPr>
            <w:webHidden/>
          </w:rPr>
          <w:fldChar w:fldCharType="end"/>
        </w:r>
      </w:hyperlink>
    </w:p>
    <w:p w14:paraId="3CDC08D6" w14:textId="77777777" w:rsidR="00770FC5" w:rsidRDefault="00DA3348">
      <w:pPr>
        <w:pStyle w:val="TableofFigures"/>
        <w:rPr>
          <w:rFonts w:asciiTheme="minorHAnsi" w:eastAsiaTheme="minorEastAsia" w:hAnsiTheme="minorHAnsi" w:cstheme="minorBidi"/>
          <w:sz w:val="22"/>
          <w:szCs w:val="22"/>
        </w:rPr>
      </w:pPr>
      <w:hyperlink w:anchor="_Toc9960151" w:history="1">
        <w:r w:rsidR="00770FC5" w:rsidRPr="00CD1D12">
          <w:rPr>
            <w:rStyle w:val="Hyperlink"/>
          </w:rPr>
          <w:t>Figure 2.8</w:t>
        </w:r>
        <w:r w:rsidR="00770FC5">
          <w:rPr>
            <w:rFonts w:asciiTheme="minorHAnsi" w:eastAsiaTheme="minorEastAsia" w:hAnsiTheme="minorHAnsi" w:cstheme="minorBidi"/>
            <w:sz w:val="22"/>
            <w:szCs w:val="22"/>
          </w:rPr>
          <w:tab/>
        </w:r>
        <w:r w:rsidR="00770FC5" w:rsidRPr="00CD1D12">
          <w:rPr>
            <w:rStyle w:val="Hyperlink"/>
          </w:rPr>
          <w:t>Axial force coefficient plot, edited for clarity, Ref. 10</w:t>
        </w:r>
        <w:r w:rsidR="00770FC5">
          <w:rPr>
            <w:webHidden/>
          </w:rPr>
          <w:tab/>
        </w:r>
        <w:r w:rsidR="00770FC5">
          <w:rPr>
            <w:webHidden/>
          </w:rPr>
          <w:fldChar w:fldCharType="begin"/>
        </w:r>
        <w:r w:rsidR="00770FC5">
          <w:rPr>
            <w:webHidden/>
          </w:rPr>
          <w:instrText xml:space="preserve"> PAGEREF _Toc9960151 \h </w:instrText>
        </w:r>
        <w:r w:rsidR="00770FC5">
          <w:rPr>
            <w:webHidden/>
          </w:rPr>
        </w:r>
        <w:r w:rsidR="00770FC5">
          <w:rPr>
            <w:webHidden/>
          </w:rPr>
          <w:fldChar w:fldCharType="separate"/>
        </w:r>
        <w:r w:rsidR="00C20C32">
          <w:rPr>
            <w:webHidden/>
          </w:rPr>
          <w:t>18</w:t>
        </w:r>
        <w:r w:rsidR="00770FC5">
          <w:rPr>
            <w:webHidden/>
          </w:rPr>
          <w:fldChar w:fldCharType="end"/>
        </w:r>
      </w:hyperlink>
    </w:p>
    <w:p w14:paraId="604BBDDA" w14:textId="77777777" w:rsidR="00770FC5" w:rsidRDefault="00DA3348">
      <w:pPr>
        <w:pStyle w:val="TableofFigures"/>
        <w:rPr>
          <w:rFonts w:asciiTheme="minorHAnsi" w:eastAsiaTheme="minorEastAsia" w:hAnsiTheme="minorHAnsi" w:cstheme="minorBidi"/>
          <w:sz w:val="22"/>
          <w:szCs w:val="22"/>
        </w:rPr>
      </w:pPr>
      <w:hyperlink w:anchor="_Toc9960152" w:history="1">
        <w:r w:rsidR="00770FC5" w:rsidRPr="00CD1D12">
          <w:rPr>
            <w:rStyle w:val="Hyperlink"/>
          </w:rPr>
          <w:t>Figure 2.9</w:t>
        </w:r>
        <w:r w:rsidR="00770FC5">
          <w:rPr>
            <w:rFonts w:asciiTheme="minorHAnsi" w:eastAsiaTheme="minorEastAsia" w:hAnsiTheme="minorHAnsi" w:cstheme="minorBidi"/>
            <w:sz w:val="22"/>
            <w:szCs w:val="22"/>
          </w:rPr>
          <w:tab/>
        </w:r>
        <w:r w:rsidR="00770FC5" w:rsidRPr="00CD1D12">
          <w:rPr>
            <w:rStyle w:val="Hyperlink"/>
          </w:rPr>
          <w:t>Base axial coefficient plot, Ref. 10</w:t>
        </w:r>
        <w:r w:rsidR="00770FC5">
          <w:rPr>
            <w:webHidden/>
          </w:rPr>
          <w:tab/>
        </w:r>
        <w:r w:rsidR="00770FC5">
          <w:rPr>
            <w:webHidden/>
          </w:rPr>
          <w:fldChar w:fldCharType="begin"/>
        </w:r>
        <w:r w:rsidR="00770FC5">
          <w:rPr>
            <w:webHidden/>
          </w:rPr>
          <w:instrText xml:space="preserve"> PAGEREF _Toc9960152 \h </w:instrText>
        </w:r>
        <w:r w:rsidR="00770FC5">
          <w:rPr>
            <w:webHidden/>
          </w:rPr>
        </w:r>
        <w:r w:rsidR="00770FC5">
          <w:rPr>
            <w:webHidden/>
          </w:rPr>
          <w:fldChar w:fldCharType="separate"/>
        </w:r>
        <w:r w:rsidR="00C20C32">
          <w:rPr>
            <w:webHidden/>
          </w:rPr>
          <w:t>19</w:t>
        </w:r>
        <w:r w:rsidR="00770FC5">
          <w:rPr>
            <w:webHidden/>
          </w:rPr>
          <w:fldChar w:fldCharType="end"/>
        </w:r>
      </w:hyperlink>
    </w:p>
    <w:p w14:paraId="54BF324E" w14:textId="77777777" w:rsidR="00770FC5" w:rsidRDefault="00DA3348">
      <w:pPr>
        <w:pStyle w:val="TableofFigures"/>
        <w:rPr>
          <w:rFonts w:asciiTheme="minorHAnsi" w:eastAsiaTheme="minorEastAsia" w:hAnsiTheme="minorHAnsi" w:cstheme="minorBidi"/>
          <w:sz w:val="22"/>
          <w:szCs w:val="22"/>
        </w:rPr>
      </w:pPr>
      <w:hyperlink w:anchor="_Toc9960153" w:history="1">
        <w:r w:rsidR="00770FC5" w:rsidRPr="00CD1D12">
          <w:rPr>
            <w:rStyle w:val="Hyperlink"/>
          </w:rPr>
          <w:t>Figure 2.10</w:t>
        </w:r>
        <w:r w:rsidR="00770FC5">
          <w:rPr>
            <w:rFonts w:asciiTheme="minorHAnsi" w:eastAsiaTheme="minorEastAsia" w:hAnsiTheme="minorHAnsi" w:cstheme="minorBidi"/>
            <w:sz w:val="22"/>
            <w:szCs w:val="22"/>
          </w:rPr>
          <w:tab/>
        </w:r>
        <w:r w:rsidR="00770FC5" w:rsidRPr="00CD1D12">
          <w:rPr>
            <w:rStyle w:val="Hyperlink"/>
          </w:rPr>
          <w:t>Long and short test models, dimensions in terms of diameter (5.72 cm), Ref. 5</w:t>
        </w:r>
        <w:r w:rsidR="00770FC5">
          <w:rPr>
            <w:webHidden/>
          </w:rPr>
          <w:tab/>
        </w:r>
        <w:r w:rsidR="00770FC5">
          <w:rPr>
            <w:webHidden/>
          </w:rPr>
          <w:fldChar w:fldCharType="begin"/>
        </w:r>
        <w:r w:rsidR="00770FC5">
          <w:rPr>
            <w:webHidden/>
          </w:rPr>
          <w:instrText xml:space="preserve"> PAGEREF _Toc9960153 \h </w:instrText>
        </w:r>
        <w:r w:rsidR="00770FC5">
          <w:rPr>
            <w:webHidden/>
          </w:rPr>
        </w:r>
        <w:r w:rsidR="00770FC5">
          <w:rPr>
            <w:webHidden/>
          </w:rPr>
          <w:fldChar w:fldCharType="separate"/>
        </w:r>
        <w:r w:rsidR="00C20C32">
          <w:rPr>
            <w:webHidden/>
          </w:rPr>
          <w:t>19</w:t>
        </w:r>
        <w:r w:rsidR="00770FC5">
          <w:rPr>
            <w:webHidden/>
          </w:rPr>
          <w:fldChar w:fldCharType="end"/>
        </w:r>
      </w:hyperlink>
    </w:p>
    <w:p w14:paraId="45F9B992" w14:textId="77777777" w:rsidR="00770FC5" w:rsidRDefault="00DA3348">
      <w:pPr>
        <w:pStyle w:val="TableofFigures"/>
        <w:rPr>
          <w:rFonts w:asciiTheme="minorHAnsi" w:eastAsiaTheme="minorEastAsia" w:hAnsiTheme="minorHAnsi" w:cstheme="minorBidi"/>
          <w:sz w:val="22"/>
          <w:szCs w:val="22"/>
        </w:rPr>
      </w:pPr>
      <w:hyperlink w:anchor="_Toc9960154" w:history="1">
        <w:r w:rsidR="00770FC5" w:rsidRPr="00CD1D12">
          <w:rPr>
            <w:rStyle w:val="Hyperlink"/>
          </w:rPr>
          <w:t>Figure 2.11</w:t>
        </w:r>
        <w:r w:rsidR="00770FC5">
          <w:rPr>
            <w:rFonts w:asciiTheme="minorHAnsi" w:eastAsiaTheme="minorEastAsia" w:hAnsiTheme="minorHAnsi" w:cstheme="minorBidi"/>
            <w:sz w:val="22"/>
            <w:szCs w:val="22"/>
          </w:rPr>
          <w:tab/>
        </w:r>
        <w:r w:rsidR="00770FC5" w:rsidRPr="00CD1D12">
          <w:rPr>
            <w:rStyle w:val="Hyperlink"/>
          </w:rPr>
          <w:t>Drag coefficient profiles for several body and fin configurations.</w:t>
        </w:r>
        <w:r w:rsidR="00770FC5">
          <w:rPr>
            <w:webHidden/>
          </w:rPr>
          <w:tab/>
        </w:r>
        <w:r w:rsidR="00770FC5">
          <w:rPr>
            <w:webHidden/>
          </w:rPr>
          <w:fldChar w:fldCharType="begin"/>
        </w:r>
        <w:r w:rsidR="00770FC5">
          <w:rPr>
            <w:webHidden/>
          </w:rPr>
          <w:instrText xml:space="preserve"> PAGEREF _Toc9960154 \h </w:instrText>
        </w:r>
        <w:r w:rsidR="00770FC5">
          <w:rPr>
            <w:webHidden/>
          </w:rPr>
        </w:r>
        <w:r w:rsidR="00770FC5">
          <w:rPr>
            <w:webHidden/>
          </w:rPr>
          <w:fldChar w:fldCharType="separate"/>
        </w:r>
        <w:r w:rsidR="00C20C32">
          <w:rPr>
            <w:webHidden/>
          </w:rPr>
          <w:t>20</w:t>
        </w:r>
        <w:r w:rsidR="00770FC5">
          <w:rPr>
            <w:webHidden/>
          </w:rPr>
          <w:fldChar w:fldCharType="end"/>
        </w:r>
      </w:hyperlink>
    </w:p>
    <w:p w14:paraId="1850EAB6" w14:textId="77777777" w:rsidR="00770FC5" w:rsidRDefault="00DA3348">
      <w:pPr>
        <w:pStyle w:val="TableofFigures"/>
        <w:rPr>
          <w:rFonts w:asciiTheme="minorHAnsi" w:eastAsiaTheme="minorEastAsia" w:hAnsiTheme="minorHAnsi" w:cstheme="minorBidi"/>
          <w:sz w:val="22"/>
          <w:szCs w:val="22"/>
        </w:rPr>
      </w:pPr>
      <w:hyperlink w:anchor="_Toc9960155" w:history="1">
        <w:r w:rsidR="00770FC5" w:rsidRPr="00CD1D12">
          <w:rPr>
            <w:rStyle w:val="Hyperlink"/>
          </w:rPr>
          <w:t>Figure 2.12</w:t>
        </w:r>
        <w:r w:rsidR="00770FC5">
          <w:rPr>
            <w:rFonts w:asciiTheme="minorHAnsi" w:eastAsiaTheme="minorEastAsia" w:hAnsiTheme="minorHAnsi" w:cstheme="minorBidi"/>
            <w:sz w:val="22"/>
            <w:szCs w:val="22"/>
          </w:rPr>
          <w:tab/>
        </w:r>
        <w:r w:rsidR="00770FC5" w:rsidRPr="00CD1D12">
          <w:rPr>
            <w:rStyle w:val="Hyperlink"/>
          </w:rPr>
          <w:t>Blue Scout, Ref. 13.</w:t>
        </w:r>
        <w:r w:rsidR="00770FC5">
          <w:rPr>
            <w:webHidden/>
          </w:rPr>
          <w:tab/>
        </w:r>
        <w:r w:rsidR="00770FC5">
          <w:rPr>
            <w:webHidden/>
          </w:rPr>
          <w:fldChar w:fldCharType="begin"/>
        </w:r>
        <w:r w:rsidR="00770FC5">
          <w:rPr>
            <w:webHidden/>
          </w:rPr>
          <w:instrText xml:space="preserve"> PAGEREF _Toc9960155 \h </w:instrText>
        </w:r>
        <w:r w:rsidR="00770FC5">
          <w:rPr>
            <w:webHidden/>
          </w:rPr>
        </w:r>
        <w:r w:rsidR="00770FC5">
          <w:rPr>
            <w:webHidden/>
          </w:rPr>
          <w:fldChar w:fldCharType="separate"/>
        </w:r>
        <w:r w:rsidR="00C20C32">
          <w:rPr>
            <w:webHidden/>
          </w:rPr>
          <w:t>22</w:t>
        </w:r>
        <w:r w:rsidR="00770FC5">
          <w:rPr>
            <w:webHidden/>
          </w:rPr>
          <w:fldChar w:fldCharType="end"/>
        </w:r>
      </w:hyperlink>
    </w:p>
    <w:p w14:paraId="73490555" w14:textId="77777777" w:rsidR="00770FC5" w:rsidRDefault="00DA3348">
      <w:pPr>
        <w:pStyle w:val="TableofFigures"/>
        <w:rPr>
          <w:rFonts w:asciiTheme="minorHAnsi" w:eastAsiaTheme="minorEastAsia" w:hAnsiTheme="minorHAnsi" w:cstheme="minorBidi"/>
          <w:sz w:val="22"/>
          <w:szCs w:val="22"/>
        </w:rPr>
      </w:pPr>
      <w:hyperlink w:anchor="_Toc9960156" w:history="1">
        <w:r w:rsidR="00770FC5" w:rsidRPr="00CD1D12">
          <w:rPr>
            <w:rStyle w:val="Hyperlink"/>
          </w:rPr>
          <w:t>Figure 2.13</w:t>
        </w:r>
        <w:r w:rsidR="00770FC5">
          <w:rPr>
            <w:rFonts w:asciiTheme="minorHAnsi" w:eastAsiaTheme="minorEastAsia" w:hAnsiTheme="minorHAnsi" w:cstheme="minorBidi"/>
            <w:sz w:val="22"/>
            <w:szCs w:val="22"/>
          </w:rPr>
          <w:tab/>
        </w:r>
        <w:r w:rsidR="00770FC5" w:rsidRPr="00CD1D12">
          <w:rPr>
            <w:rStyle w:val="Hyperlink"/>
          </w:rPr>
          <w:t>Blue Scout fin design, Ref. 13.</w:t>
        </w:r>
        <w:r w:rsidR="00770FC5">
          <w:rPr>
            <w:webHidden/>
          </w:rPr>
          <w:tab/>
        </w:r>
        <w:r w:rsidR="00770FC5">
          <w:rPr>
            <w:webHidden/>
          </w:rPr>
          <w:fldChar w:fldCharType="begin"/>
        </w:r>
        <w:r w:rsidR="00770FC5">
          <w:rPr>
            <w:webHidden/>
          </w:rPr>
          <w:instrText xml:space="preserve"> PAGEREF _Toc9960156 \h </w:instrText>
        </w:r>
        <w:r w:rsidR="00770FC5">
          <w:rPr>
            <w:webHidden/>
          </w:rPr>
        </w:r>
        <w:r w:rsidR="00770FC5">
          <w:rPr>
            <w:webHidden/>
          </w:rPr>
          <w:fldChar w:fldCharType="separate"/>
        </w:r>
        <w:r w:rsidR="00C20C32">
          <w:rPr>
            <w:webHidden/>
          </w:rPr>
          <w:t>22</w:t>
        </w:r>
        <w:r w:rsidR="00770FC5">
          <w:rPr>
            <w:webHidden/>
          </w:rPr>
          <w:fldChar w:fldCharType="end"/>
        </w:r>
      </w:hyperlink>
    </w:p>
    <w:p w14:paraId="535E7714" w14:textId="77777777" w:rsidR="00770FC5" w:rsidRDefault="00DA3348">
      <w:pPr>
        <w:pStyle w:val="TableofFigures"/>
        <w:rPr>
          <w:rFonts w:asciiTheme="minorHAnsi" w:eastAsiaTheme="minorEastAsia" w:hAnsiTheme="minorHAnsi" w:cstheme="minorBidi"/>
          <w:sz w:val="22"/>
          <w:szCs w:val="22"/>
        </w:rPr>
      </w:pPr>
      <w:hyperlink w:anchor="_Toc9960157" w:history="1">
        <w:r w:rsidR="00770FC5" w:rsidRPr="00CD1D12">
          <w:rPr>
            <w:rStyle w:val="Hyperlink"/>
          </w:rPr>
          <w:t>Figure 2.14</w:t>
        </w:r>
        <w:r w:rsidR="00770FC5">
          <w:rPr>
            <w:rFonts w:asciiTheme="minorHAnsi" w:eastAsiaTheme="minorEastAsia" w:hAnsiTheme="minorHAnsi" w:cstheme="minorBidi"/>
            <w:sz w:val="22"/>
            <w:szCs w:val="22"/>
          </w:rPr>
          <w:tab/>
        </w:r>
        <w:r w:rsidR="00770FC5" w:rsidRPr="00CD1D12">
          <w:rPr>
            <w:rStyle w:val="Hyperlink"/>
          </w:rPr>
          <w:t>Two and three stage rocket, dimensions in centimeters, Ref. 6</w:t>
        </w:r>
        <w:r w:rsidR="00770FC5">
          <w:rPr>
            <w:webHidden/>
          </w:rPr>
          <w:tab/>
        </w:r>
        <w:r w:rsidR="00770FC5">
          <w:rPr>
            <w:webHidden/>
          </w:rPr>
          <w:fldChar w:fldCharType="begin"/>
        </w:r>
        <w:r w:rsidR="00770FC5">
          <w:rPr>
            <w:webHidden/>
          </w:rPr>
          <w:instrText xml:space="preserve"> PAGEREF _Toc9960157 \h </w:instrText>
        </w:r>
        <w:r w:rsidR="00770FC5">
          <w:rPr>
            <w:webHidden/>
          </w:rPr>
        </w:r>
        <w:r w:rsidR="00770FC5">
          <w:rPr>
            <w:webHidden/>
          </w:rPr>
          <w:fldChar w:fldCharType="separate"/>
        </w:r>
        <w:r w:rsidR="00C20C32">
          <w:rPr>
            <w:webHidden/>
          </w:rPr>
          <w:t>23</w:t>
        </w:r>
        <w:r w:rsidR="00770FC5">
          <w:rPr>
            <w:webHidden/>
          </w:rPr>
          <w:fldChar w:fldCharType="end"/>
        </w:r>
      </w:hyperlink>
    </w:p>
    <w:p w14:paraId="6A0B1500" w14:textId="77777777" w:rsidR="00770FC5" w:rsidRDefault="00DA3348">
      <w:pPr>
        <w:pStyle w:val="TableofFigures"/>
        <w:rPr>
          <w:rFonts w:asciiTheme="minorHAnsi" w:eastAsiaTheme="minorEastAsia" w:hAnsiTheme="minorHAnsi" w:cstheme="minorBidi"/>
          <w:sz w:val="22"/>
          <w:szCs w:val="22"/>
        </w:rPr>
      </w:pPr>
      <w:hyperlink w:anchor="_Toc9960158" w:history="1">
        <w:r w:rsidR="00770FC5" w:rsidRPr="00CD1D12">
          <w:rPr>
            <w:rStyle w:val="Hyperlink"/>
          </w:rPr>
          <w:t>Figure 2.15</w:t>
        </w:r>
        <w:r w:rsidR="00770FC5">
          <w:rPr>
            <w:rFonts w:asciiTheme="minorHAnsi" w:eastAsiaTheme="minorEastAsia" w:hAnsiTheme="minorHAnsi" w:cstheme="minorBidi"/>
            <w:sz w:val="22"/>
            <w:szCs w:val="22"/>
          </w:rPr>
          <w:tab/>
        </w:r>
        <w:r w:rsidR="00770FC5" w:rsidRPr="00CD1D12">
          <w:rPr>
            <w:rStyle w:val="Hyperlink"/>
          </w:rPr>
          <w:t>Four stage rocket, dimensions in centimeters, Ref. 11.</w:t>
        </w:r>
        <w:r w:rsidR="00770FC5">
          <w:rPr>
            <w:webHidden/>
          </w:rPr>
          <w:tab/>
        </w:r>
        <w:r w:rsidR="00770FC5">
          <w:rPr>
            <w:webHidden/>
          </w:rPr>
          <w:fldChar w:fldCharType="begin"/>
        </w:r>
        <w:r w:rsidR="00770FC5">
          <w:rPr>
            <w:webHidden/>
          </w:rPr>
          <w:instrText xml:space="preserve"> PAGEREF _Toc9960158 \h </w:instrText>
        </w:r>
        <w:r w:rsidR="00770FC5">
          <w:rPr>
            <w:webHidden/>
          </w:rPr>
        </w:r>
        <w:r w:rsidR="00770FC5">
          <w:rPr>
            <w:webHidden/>
          </w:rPr>
          <w:fldChar w:fldCharType="separate"/>
        </w:r>
        <w:r w:rsidR="00C20C32">
          <w:rPr>
            <w:webHidden/>
          </w:rPr>
          <w:t>23</w:t>
        </w:r>
        <w:r w:rsidR="00770FC5">
          <w:rPr>
            <w:webHidden/>
          </w:rPr>
          <w:fldChar w:fldCharType="end"/>
        </w:r>
      </w:hyperlink>
    </w:p>
    <w:p w14:paraId="46319FEE" w14:textId="77777777" w:rsidR="00770FC5" w:rsidRDefault="00DA3348">
      <w:pPr>
        <w:pStyle w:val="TableofFigures"/>
        <w:rPr>
          <w:rFonts w:asciiTheme="minorHAnsi" w:eastAsiaTheme="minorEastAsia" w:hAnsiTheme="minorHAnsi" w:cstheme="minorBidi"/>
          <w:sz w:val="22"/>
          <w:szCs w:val="22"/>
        </w:rPr>
      </w:pPr>
      <w:hyperlink w:anchor="_Toc9960159" w:history="1">
        <w:r w:rsidR="00770FC5" w:rsidRPr="00CD1D12">
          <w:rPr>
            <w:rStyle w:val="Hyperlink"/>
          </w:rPr>
          <w:t>Figure 2.16</w:t>
        </w:r>
        <w:r w:rsidR="00770FC5">
          <w:rPr>
            <w:rFonts w:asciiTheme="minorHAnsi" w:eastAsiaTheme="minorEastAsia" w:hAnsiTheme="minorHAnsi" w:cstheme="minorBidi"/>
            <w:sz w:val="22"/>
            <w:szCs w:val="22"/>
          </w:rPr>
          <w:tab/>
        </w:r>
        <w:r w:rsidR="00770FC5" w:rsidRPr="00CD1D12">
          <w:rPr>
            <w:rStyle w:val="Hyperlink"/>
          </w:rPr>
          <w:t>Delta planform fin, dimensions in centimeters, Ref. 10</w:t>
        </w:r>
        <w:r w:rsidR="00770FC5">
          <w:rPr>
            <w:webHidden/>
          </w:rPr>
          <w:tab/>
        </w:r>
        <w:r w:rsidR="00770FC5">
          <w:rPr>
            <w:webHidden/>
          </w:rPr>
          <w:fldChar w:fldCharType="begin"/>
        </w:r>
        <w:r w:rsidR="00770FC5">
          <w:rPr>
            <w:webHidden/>
          </w:rPr>
          <w:instrText xml:space="preserve"> PAGEREF _Toc9960159 \h </w:instrText>
        </w:r>
        <w:r w:rsidR="00770FC5">
          <w:rPr>
            <w:webHidden/>
          </w:rPr>
        </w:r>
        <w:r w:rsidR="00770FC5">
          <w:rPr>
            <w:webHidden/>
          </w:rPr>
          <w:fldChar w:fldCharType="separate"/>
        </w:r>
        <w:r w:rsidR="00C20C32">
          <w:rPr>
            <w:webHidden/>
          </w:rPr>
          <w:t>24</w:t>
        </w:r>
        <w:r w:rsidR="00770FC5">
          <w:rPr>
            <w:webHidden/>
          </w:rPr>
          <w:fldChar w:fldCharType="end"/>
        </w:r>
      </w:hyperlink>
    </w:p>
    <w:p w14:paraId="78D13BC2" w14:textId="77777777" w:rsidR="00770FC5" w:rsidRDefault="00DA3348">
      <w:pPr>
        <w:pStyle w:val="TableofFigures"/>
        <w:rPr>
          <w:rFonts w:asciiTheme="minorHAnsi" w:eastAsiaTheme="minorEastAsia" w:hAnsiTheme="minorHAnsi" w:cstheme="minorBidi"/>
          <w:sz w:val="22"/>
          <w:szCs w:val="22"/>
        </w:rPr>
      </w:pPr>
      <w:hyperlink w:anchor="_Toc9960160" w:history="1">
        <w:r w:rsidR="00770FC5" w:rsidRPr="00CD1D12">
          <w:rPr>
            <w:rStyle w:val="Hyperlink"/>
          </w:rPr>
          <w:t>Figure 2.17</w:t>
        </w:r>
        <w:r w:rsidR="00770FC5">
          <w:rPr>
            <w:rFonts w:asciiTheme="minorHAnsi" w:eastAsiaTheme="minorEastAsia" w:hAnsiTheme="minorHAnsi" w:cstheme="minorBidi"/>
            <w:sz w:val="22"/>
            <w:szCs w:val="22"/>
          </w:rPr>
          <w:tab/>
        </w:r>
        <w:r w:rsidR="00770FC5" w:rsidRPr="00CD1D12">
          <w:rPr>
            <w:rStyle w:val="Hyperlink"/>
          </w:rPr>
          <w:t>Drag profiles</w:t>
        </w:r>
        <w:r w:rsidR="00770FC5">
          <w:rPr>
            <w:webHidden/>
          </w:rPr>
          <w:tab/>
        </w:r>
        <w:r w:rsidR="00770FC5">
          <w:rPr>
            <w:webHidden/>
          </w:rPr>
          <w:fldChar w:fldCharType="begin"/>
        </w:r>
        <w:r w:rsidR="00770FC5">
          <w:rPr>
            <w:webHidden/>
          </w:rPr>
          <w:instrText xml:space="preserve"> PAGEREF _Toc9960160 \h </w:instrText>
        </w:r>
        <w:r w:rsidR="00770FC5">
          <w:rPr>
            <w:webHidden/>
          </w:rPr>
        </w:r>
        <w:r w:rsidR="00770FC5">
          <w:rPr>
            <w:webHidden/>
          </w:rPr>
          <w:fldChar w:fldCharType="separate"/>
        </w:r>
        <w:r w:rsidR="00C20C32">
          <w:rPr>
            <w:webHidden/>
          </w:rPr>
          <w:t>25</w:t>
        </w:r>
        <w:r w:rsidR="00770FC5">
          <w:rPr>
            <w:webHidden/>
          </w:rPr>
          <w:fldChar w:fldCharType="end"/>
        </w:r>
      </w:hyperlink>
    </w:p>
    <w:p w14:paraId="0DEE7A90" w14:textId="77777777" w:rsidR="00770FC5" w:rsidRDefault="00DA3348">
      <w:pPr>
        <w:pStyle w:val="TableofFigures"/>
        <w:rPr>
          <w:rFonts w:asciiTheme="minorHAnsi" w:eastAsiaTheme="minorEastAsia" w:hAnsiTheme="minorHAnsi" w:cstheme="minorBidi"/>
          <w:sz w:val="22"/>
          <w:szCs w:val="22"/>
        </w:rPr>
      </w:pPr>
      <w:hyperlink w:anchor="_Toc9960161" w:history="1">
        <w:r w:rsidR="00770FC5" w:rsidRPr="00CD1D12">
          <w:rPr>
            <w:rStyle w:val="Hyperlink"/>
          </w:rPr>
          <w:t>Figure 3.1</w:t>
        </w:r>
        <w:r w:rsidR="00770FC5">
          <w:rPr>
            <w:rFonts w:asciiTheme="minorHAnsi" w:eastAsiaTheme="minorEastAsia" w:hAnsiTheme="minorHAnsi" w:cstheme="minorBidi"/>
            <w:sz w:val="22"/>
            <w:szCs w:val="22"/>
          </w:rPr>
          <w:tab/>
        </w:r>
        <w:r w:rsidR="00770FC5" w:rsidRPr="00CD1D12">
          <w:rPr>
            <w:rStyle w:val="Hyperlink"/>
          </w:rPr>
          <w:t>Nomenclature for program flowchart</w:t>
        </w:r>
        <w:r w:rsidR="00770FC5">
          <w:rPr>
            <w:webHidden/>
          </w:rPr>
          <w:tab/>
        </w:r>
        <w:r w:rsidR="00770FC5">
          <w:rPr>
            <w:webHidden/>
          </w:rPr>
          <w:fldChar w:fldCharType="begin"/>
        </w:r>
        <w:r w:rsidR="00770FC5">
          <w:rPr>
            <w:webHidden/>
          </w:rPr>
          <w:instrText xml:space="preserve"> PAGEREF _Toc9960161 \h </w:instrText>
        </w:r>
        <w:r w:rsidR="00770FC5">
          <w:rPr>
            <w:webHidden/>
          </w:rPr>
        </w:r>
        <w:r w:rsidR="00770FC5">
          <w:rPr>
            <w:webHidden/>
          </w:rPr>
          <w:fldChar w:fldCharType="separate"/>
        </w:r>
        <w:r w:rsidR="00C20C32">
          <w:rPr>
            <w:webHidden/>
          </w:rPr>
          <w:t>26</w:t>
        </w:r>
        <w:r w:rsidR="00770FC5">
          <w:rPr>
            <w:webHidden/>
          </w:rPr>
          <w:fldChar w:fldCharType="end"/>
        </w:r>
      </w:hyperlink>
    </w:p>
    <w:p w14:paraId="10E0AE2C" w14:textId="77777777" w:rsidR="00770FC5" w:rsidRDefault="00DA3348">
      <w:pPr>
        <w:pStyle w:val="TableofFigures"/>
        <w:rPr>
          <w:rFonts w:asciiTheme="minorHAnsi" w:eastAsiaTheme="minorEastAsia" w:hAnsiTheme="minorHAnsi" w:cstheme="minorBidi"/>
          <w:sz w:val="22"/>
          <w:szCs w:val="22"/>
        </w:rPr>
      </w:pPr>
      <w:hyperlink w:anchor="_Toc9960162" w:history="1">
        <w:r w:rsidR="00770FC5" w:rsidRPr="00CD1D12">
          <w:rPr>
            <w:rStyle w:val="Hyperlink"/>
          </w:rPr>
          <w:t>Figure 3.2</w:t>
        </w:r>
        <w:r w:rsidR="00770FC5">
          <w:rPr>
            <w:rFonts w:asciiTheme="minorHAnsi" w:eastAsiaTheme="minorEastAsia" w:hAnsiTheme="minorHAnsi" w:cstheme="minorBidi"/>
            <w:sz w:val="22"/>
            <w:szCs w:val="22"/>
          </w:rPr>
          <w:tab/>
        </w:r>
        <w:r w:rsidR="00770FC5" w:rsidRPr="00CD1D12">
          <w:rPr>
            <w:rStyle w:val="Hyperlink"/>
          </w:rPr>
          <w:t>A simplistic sequence of events showing the overall process of the program.</w:t>
        </w:r>
        <w:r w:rsidR="00770FC5">
          <w:rPr>
            <w:webHidden/>
          </w:rPr>
          <w:tab/>
        </w:r>
        <w:r w:rsidR="00770FC5">
          <w:rPr>
            <w:webHidden/>
          </w:rPr>
          <w:fldChar w:fldCharType="begin"/>
        </w:r>
        <w:r w:rsidR="00770FC5">
          <w:rPr>
            <w:webHidden/>
          </w:rPr>
          <w:instrText xml:space="preserve"> PAGEREF _Toc9960162 \h </w:instrText>
        </w:r>
        <w:r w:rsidR="00770FC5">
          <w:rPr>
            <w:webHidden/>
          </w:rPr>
        </w:r>
        <w:r w:rsidR="00770FC5">
          <w:rPr>
            <w:webHidden/>
          </w:rPr>
          <w:fldChar w:fldCharType="separate"/>
        </w:r>
        <w:r w:rsidR="00C20C32">
          <w:rPr>
            <w:webHidden/>
          </w:rPr>
          <w:t>27</w:t>
        </w:r>
        <w:r w:rsidR="00770FC5">
          <w:rPr>
            <w:webHidden/>
          </w:rPr>
          <w:fldChar w:fldCharType="end"/>
        </w:r>
      </w:hyperlink>
    </w:p>
    <w:p w14:paraId="168688E2" w14:textId="77777777" w:rsidR="00770FC5" w:rsidRDefault="00DA3348">
      <w:pPr>
        <w:pStyle w:val="TableofFigures"/>
        <w:rPr>
          <w:rFonts w:asciiTheme="minorHAnsi" w:eastAsiaTheme="minorEastAsia" w:hAnsiTheme="minorHAnsi" w:cstheme="minorBidi"/>
          <w:sz w:val="22"/>
          <w:szCs w:val="22"/>
        </w:rPr>
      </w:pPr>
      <w:hyperlink w:anchor="_Toc9960163" w:history="1">
        <w:r w:rsidR="00770FC5" w:rsidRPr="00CD1D12">
          <w:rPr>
            <w:rStyle w:val="Hyperlink"/>
          </w:rPr>
          <w:t>Figure 3.3</w:t>
        </w:r>
        <w:r w:rsidR="00770FC5">
          <w:rPr>
            <w:rFonts w:asciiTheme="minorHAnsi" w:eastAsiaTheme="minorEastAsia" w:hAnsiTheme="minorHAnsi" w:cstheme="minorBidi"/>
            <w:sz w:val="22"/>
            <w:szCs w:val="22"/>
          </w:rPr>
          <w:tab/>
        </w:r>
        <w:r w:rsidR="00770FC5" w:rsidRPr="00CD1D12">
          <w:rPr>
            <w:rStyle w:val="Hyperlink"/>
          </w:rPr>
          <w:t>Startup sequence that proceeds from the main file to the menu options</w:t>
        </w:r>
        <w:r w:rsidR="00770FC5">
          <w:rPr>
            <w:webHidden/>
          </w:rPr>
          <w:tab/>
        </w:r>
        <w:r w:rsidR="00770FC5">
          <w:rPr>
            <w:webHidden/>
          </w:rPr>
          <w:fldChar w:fldCharType="begin"/>
        </w:r>
        <w:r w:rsidR="00770FC5">
          <w:rPr>
            <w:webHidden/>
          </w:rPr>
          <w:instrText xml:space="preserve"> PAGEREF _Toc9960163 \h </w:instrText>
        </w:r>
        <w:r w:rsidR="00770FC5">
          <w:rPr>
            <w:webHidden/>
          </w:rPr>
        </w:r>
        <w:r w:rsidR="00770FC5">
          <w:rPr>
            <w:webHidden/>
          </w:rPr>
          <w:fldChar w:fldCharType="separate"/>
        </w:r>
        <w:r w:rsidR="00C20C32">
          <w:rPr>
            <w:webHidden/>
          </w:rPr>
          <w:t>28</w:t>
        </w:r>
        <w:r w:rsidR="00770FC5">
          <w:rPr>
            <w:webHidden/>
          </w:rPr>
          <w:fldChar w:fldCharType="end"/>
        </w:r>
      </w:hyperlink>
    </w:p>
    <w:p w14:paraId="423DF0BC" w14:textId="77777777" w:rsidR="00770FC5" w:rsidRDefault="00DA3348">
      <w:pPr>
        <w:pStyle w:val="TableofFigures"/>
        <w:rPr>
          <w:rFonts w:asciiTheme="minorHAnsi" w:eastAsiaTheme="minorEastAsia" w:hAnsiTheme="minorHAnsi" w:cstheme="minorBidi"/>
          <w:sz w:val="22"/>
          <w:szCs w:val="22"/>
        </w:rPr>
      </w:pPr>
      <w:hyperlink w:anchor="_Toc9960164" w:history="1">
        <w:r w:rsidR="00770FC5" w:rsidRPr="00CD1D12">
          <w:rPr>
            <w:rStyle w:val="Hyperlink"/>
          </w:rPr>
          <w:t>Figure 3.4</w:t>
        </w:r>
        <w:r w:rsidR="00770FC5">
          <w:rPr>
            <w:rFonts w:asciiTheme="minorHAnsi" w:eastAsiaTheme="minorEastAsia" w:hAnsiTheme="minorHAnsi" w:cstheme="minorBidi"/>
            <w:sz w:val="22"/>
            <w:szCs w:val="22"/>
          </w:rPr>
          <w:tab/>
        </w:r>
        <w:r w:rsidR="00770FC5" w:rsidRPr="00CD1D12">
          <w:rPr>
            <w:rStyle w:val="Hyperlink"/>
          </w:rPr>
          <w:t>Simulator startup message</w:t>
        </w:r>
        <w:r w:rsidR="00770FC5">
          <w:rPr>
            <w:webHidden/>
          </w:rPr>
          <w:tab/>
        </w:r>
        <w:r w:rsidR="00770FC5">
          <w:rPr>
            <w:webHidden/>
          </w:rPr>
          <w:fldChar w:fldCharType="begin"/>
        </w:r>
        <w:r w:rsidR="00770FC5">
          <w:rPr>
            <w:webHidden/>
          </w:rPr>
          <w:instrText xml:space="preserve"> PAGEREF _Toc9960164 \h </w:instrText>
        </w:r>
        <w:r w:rsidR="00770FC5">
          <w:rPr>
            <w:webHidden/>
          </w:rPr>
        </w:r>
        <w:r w:rsidR="00770FC5">
          <w:rPr>
            <w:webHidden/>
          </w:rPr>
          <w:fldChar w:fldCharType="separate"/>
        </w:r>
        <w:r w:rsidR="00C20C32">
          <w:rPr>
            <w:webHidden/>
          </w:rPr>
          <w:t>29</w:t>
        </w:r>
        <w:r w:rsidR="00770FC5">
          <w:rPr>
            <w:webHidden/>
          </w:rPr>
          <w:fldChar w:fldCharType="end"/>
        </w:r>
      </w:hyperlink>
    </w:p>
    <w:p w14:paraId="5D4943B2" w14:textId="77777777" w:rsidR="00770FC5" w:rsidRDefault="00DA3348">
      <w:pPr>
        <w:pStyle w:val="TableofFigures"/>
        <w:rPr>
          <w:rFonts w:asciiTheme="minorHAnsi" w:eastAsiaTheme="minorEastAsia" w:hAnsiTheme="minorHAnsi" w:cstheme="minorBidi"/>
          <w:sz w:val="22"/>
          <w:szCs w:val="22"/>
        </w:rPr>
      </w:pPr>
      <w:hyperlink w:anchor="_Toc9960165" w:history="1">
        <w:r w:rsidR="00770FC5" w:rsidRPr="00CD1D12">
          <w:rPr>
            <w:rStyle w:val="Hyperlink"/>
          </w:rPr>
          <w:t>Figure 3.5</w:t>
        </w:r>
        <w:r w:rsidR="00770FC5">
          <w:rPr>
            <w:rFonts w:asciiTheme="minorHAnsi" w:eastAsiaTheme="minorEastAsia" w:hAnsiTheme="minorHAnsi" w:cstheme="minorBidi"/>
            <w:sz w:val="22"/>
            <w:szCs w:val="22"/>
          </w:rPr>
          <w:tab/>
        </w:r>
        <w:r w:rsidR="00770FC5" w:rsidRPr="00CD1D12">
          <w:rPr>
            <w:rStyle w:val="Hyperlink"/>
          </w:rPr>
          <w:t>Startup dialogue box</w:t>
        </w:r>
        <w:r w:rsidR="00770FC5">
          <w:rPr>
            <w:webHidden/>
          </w:rPr>
          <w:tab/>
        </w:r>
        <w:r w:rsidR="00770FC5">
          <w:rPr>
            <w:webHidden/>
          </w:rPr>
          <w:fldChar w:fldCharType="begin"/>
        </w:r>
        <w:r w:rsidR="00770FC5">
          <w:rPr>
            <w:webHidden/>
          </w:rPr>
          <w:instrText xml:space="preserve"> PAGEREF _Toc9960165 \h </w:instrText>
        </w:r>
        <w:r w:rsidR="00770FC5">
          <w:rPr>
            <w:webHidden/>
          </w:rPr>
        </w:r>
        <w:r w:rsidR="00770FC5">
          <w:rPr>
            <w:webHidden/>
          </w:rPr>
          <w:fldChar w:fldCharType="separate"/>
        </w:r>
        <w:r w:rsidR="00C20C32">
          <w:rPr>
            <w:webHidden/>
          </w:rPr>
          <w:t>30</w:t>
        </w:r>
        <w:r w:rsidR="00770FC5">
          <w:rPr>
            <w:webHidden/>
          </w:rPr>
          <w:fldChar w:fldCharType="end"/>
        </w:r>
      </w:hyperlink>
    </w:p>
    <w:p w14:paraId="5EB6F6FA" w14:textId="77777777" w:rsidR="00770FC5" w:rsidRDefault="00DA3348">
      <w:pPr>
        <w:pStyle w:val="TableofFigures"/>
        <w:rPr>
          <w:rFonts w:asciiTheme="minorHAnsi" w:eastAsiaTheme="minorEastAsia" w:hAnsiTheme="minorHAnsi" w:cstheme="minorBidi"/>
          <w:sz w:val="22"/>
          <w:szCs w:val="22"/>
        </w:rPr>
      </w:pPr>
      <w:hyperlink w:anchor="_Toc9960166" w:history="1">
        <w:r w:rsidR="00770FC5" w:rsidRPr="00CD1D12">
          <w:rPr>
            <w:rStyle w:val="Hyperlink"/>
          </w:rPr>
          <w:t>Figure 3.6</w:t>
        </w:r>
        <w:r w:rsidR="00770FC5">
          <w:rPr>
            <w:rFonts w:asciiTheme="minorHAnsi" w:eastAsiaTheme="minorEastAsia" w:hAnsiTheme="minorHAnsi" w:cstheme="minorBidi"/>
            <w:sz w:val="22"/>
            <w:szCs w:val="22"/>
          </w:rPr>
          <w:tab/>
        </w:r>
        <w:r w:rsidR="00770FC5" w:rsidRPr="00CD1D12">
          <w:rPr>
            <w:rStyle w:val="Hyperlink"/>
          </w:rPr>
          <w:t>Main Menu display</w:t>
        </w:r>
        <w:r w:rsidR="00770FC5">
          <w:rPr>
            <w:webHidden/>
          </w:rPr>
          <w:tab/>
        </w:r>
        <w:r w:rsidR="00770FC5">
          <w:rPr>
            <w:webHidden/>
          </w:rPr>
          <w:fldChar w:fldCharType="begin"/>
        </w:r>
        <w:r w:rsidR="00770FC5">
          <w:rPr>
            <w:webHidden/>
          </w:rPr>
          <w:instrText xml:space="preserve"> PAGEREF _Toc9960166 \h </w:instrText>
        </w:r>
        <w:r w:rsidR="00770FC5">
          <w:rPr>
            <w:webHidden/>
          </w:rPr>
        </w:r>
        <w:r w:rsidR="00770FC5">
          <w:rPr>
            <w:webHidden/>
          </w:rPr>
          <w:fldChar w:fldCharType="separate"/>
        </w:r>
        <w:r w:rsidR="00C20C32">
          <w:rPr>
            <w:webHidden/>
          </w:rPr>
          <w:t>30</w:t>
        </w:r>
        <w:r w:rsidR="00770FC5">
          <w:rPr>
            <w:webHidden/>
          </w:rPr>
          <w:fldChar w:fldCharType="end"/>
        </w:r>
      </w:hyperlink>
    </w:p>
    <w:p w14:paraId="2C2DC391" w14:textId="77777777" w:rsidR="00770FC5" w:rsidRDefault="00DA3348">
      <w:pPr>
        <w:pStyle w:val="TableofFigures"/>
        <w:rPr>
          <w:rFonts w:asciiTheme="minorHAnsi" w:eastAsiaTheme="minorEastAsia" w:hAnsiTheme="minorHAnsi" w:cstheme="minorBidi"/>
          <w:sz w:val="22"/>
          <w:szCs w:val="22"/>
        </w:rPr>
      </w:pPr>
      <w:hyperlink w:anchor="_Toc9960167" w:history="1">
        <w:r w:rsidR="00770FC5" w:rsidRPr="00CD1D12">
          <w:rPr>
            <w:rStyle w:val="Hyperlink"/>
          </w:rPr>
          <w:t>Figure 3.7</w:t>
        </w:r>
        <w:r w:rsidR="00770FC5">
          <w:rPr>
            <w:rFonts w:asciiTheme="minorHAnsi" w:eastAsiaTheme="minorEastAsia" w:hAnsiTheme="minorHAnsi" w:cstheme="minorBidi"/>
            <w:sz w:val="22"/>
            <w:szCs w:val="22"/>
          </w:rPr>
          <w:tab/>
        </w:r>
        <w:r w:rsidR="00770FC5" w:rsidRPr="00CD1D12">
          <w:rPr>
            <w:rStyle w:val="Hyperlink"/>
          </w:rPr>
          <w:t>Parameters Menu</w:t>
        </w:r>
        <w:r w:rsidR="00770FC5">
          <w:rPr>
            <w:webHidden/>
          </w:rPr>
          <w:tab/>
        </w:r>
        <w:r w:rsidR="00770FC5">
          <w:rPr>
            <w:webHidden/>
          </w:rPr>
          <w:fldChar w:fldCharType="begin"/>
        </w:r>
        <w:r w:rsidR="00770FC5">
          <w:rPr>
            <w:webHidden/>
          </w:rPr>
          <w:instrText xml:space="preserve"> PAGEREF _Toc9960167 \h </w:instrText>
        </w:r>
        <w:r w:rsidR="00770FC5">
          <w:rPr>
            <w:webHidden/>
          </w:rPr>
        </w:r>
        <w:r w:rsidR="00770FC5">
          <w:rPr>
            <w:webHidden/>
          </w:rPr>
          <w:fldChar w:fldCharType="separate"/>
        </w:r>
        <w:r w:rsidR="00C20C32">
          <w:rPr>
            <w:webHidden/>
          </w:rPr>
          <w:t>31</w:t>
        </w:r>
        <w:r w:rsidR="00770FC5">
          <w:rPr>
            <w:webHidden/>
          </w:rPr>
          <w:fldChar w:fldCharType="end"/>
        </w:r>
      </w:hyperlink>
    </w:p>
    <w:p w14:paraId="72B456FB" w14:textId="77777777" w:rsidR="00770FC5" w:rsidRDefault="00DA3348">
      <w:pPr>
        <w:pStyle w:val="TableofFigures"/>
        <w:rPr>
          <w:rFonts w:asciiTheme="minorHAnsi" w:eastAsiaTheme="minorEastAsia" w:hAnsiTheme="minorHAnsi" w:cstheme="minorBidi"/>
          <w:sz w:val="22"/>
          <w:szCs w:val="22"/>
        </w:rPr>
      </w:pPr>
      <w:hyperlink w:anchor="_Toc9960168" w:history="1">
        <w:r w:rsidR="00770FC5" w:rsidRPr="00CD1D12">
          <w:rPr>
            <w:rStyle w:val="Hyperlink"/>
          </w:rPr>
          <w:t>Figure 3.8</w:t>
        </w:r>
        <w:r w:rsidR="00770FC5">
          <w:rPr>
            <w:rFonts w:asciiTheme="minorHAnsi" w:eastAsiaTheme="minorEastAsia" w:hAnsiTheme="minorHAnsi" w:cstheme="minorBidi"/>
            <w:sz w:val="22"/>
            <w:szCs w:val="22"/>
          </w:rPr>
          <w:tab/>
        </w:r>
        <w:r w:rsidR="00770FC5" w:rsidRPr="00CD1D12">
          <w:rPr>
            <w:rStyle w:val="Hyperlink"/>
          </w:rPr>
          <w:t>Program selection menu</w:t>
        </w:r>
        <w:r w:rsidR="00770FC5">
          <w:rPr>
            <w:webHidden/>
          </w:rPr>
          <w:tab/>
        </w:r>
        <w:r w:rsidR="00770FC5">
          <w:rPr>
            <w:webHidden/>
          </w:rPr>
          <w:fldChar w:fldCharType="begin"/>
        </w:r>
        <w:r w:rsidR="00770FC5">
          <w:rPr>
            <w:webHidden/>
          </w:rPr>
          <w:instrText xml:space="preserve"> PAGEREF _Toc9960168 \h </w:instrText>
        </w:r>
        <w:r w:rsidR="00770FC5">
          <w:rPr>
            <w:webHidden/>
          </w:rPr>
        </w:r>
        <w:r w:rsidR="00770FC5">
          <w:rPr>
            <w:webHidden/>
          </w:rPr>
          <w:fldChar w:fldCharType="separate"/>
        </w:r>
        <w:r w:rsidR="00C20C32">
          <w:rPr>
            <w:webHidden/>
          </w:rPr>
          <w:t>32</w:t>
        </w:r>
        <w:r w:rsidR="00770FC5">
          <w:rPr>
            <w:webHidden/>
          </w:rPr>
          <w:fldChar w:fldCharType="end"/>
        </w:r>
      </w:hyperlink>
    </w:p>
    <w:p w14:paraId="0B79DC10" w14:textId="77777777" w:rsidR="00770FC5" w:rsidRDefault="00DA3348">
      <w:pPr>
        <w:pStyle w:val="TableofFigures"/>
        <w:rPr>
          <w:rFonts w:asciiTheme="minorHAnsi" w:eastAsiaTheme="minorEastAsia" w:hAnsiTheme="minorHAnsi" w:cstheme="minorBidi"/>
          <w:sz w:val="22"/>
          <w:szCs w:val="22"/>
        </w:rPr>
      </w:pPr>
      <w:hyperlink w:anchor="_Toc9960169" w:history="1">
        <w:r w:rsidR="00770FC5" w:rsidRPr="00CD1D12">
          <w:rPr>
            <w:rStyle w:val="Hyperlink"/>
          </w:rPr>
          <w:t>Figure 3.9</w:t>
        </w:r>
        <w:r w:rsidR="00770FC5">
          <w:rPr>
            <w:rFonts w:asciiTheme="minorHAnsi" w:eastAsiaTheme="minorEastAsia" w:hAnsiTheme="minorHAnsi" w:cstheme="minorBidi"/>
            <w:sz w:val="22"/>
            <w:szCs w:val="22"/>
          </w:rPr>
          <w:tab/>
        </w:r>
        <w:r w:rsidR="00770FC5" w:rsidRPr="00CD1D12">
          <w:rPr>
            <w:rStyle w:val="Hyperlink"/>
          </w:rPr>
          <w:t>Program Editor Menu</w:t>
        </w:r>
        <w:r w:rsidR="00770FC5">
          <w:rPr>
            <w:webHidden/>
          </w:rPr>
          <w:tab/>
        </w:r>
        <w:r w:rsidR="00770FC5">
          <w:rPr>
            <w:webHidden/>
          </w:rPr>
          <w:fldChar w:fldCharType="begin"/>
        </w:r>
        <w:r w:rsidR="00770FC5">
          <w:rPr>
            <w:webHidden/>
          </w:rPr>
          <w:instrText xml:space="preserve"> PAGEREF _Toc9960169 \h </w:instrText>
        </w:r>
        <w:r w:rsidR="00770FC5">
          <w:rPr>
            <w:webHidden/>
          </w:rPr>
        </w:r>
        <w:r w:rsidR="00770FC5">
          <w:rPr>
            <w:webHidden/>
          </w:rPr>
          <w:fldChar w:fldCharType="separate"/>
        </w:r>
        <w:r w:rsidR="00C20C32">
          <w:rPr>
            <w:webHidden/>
          </w:rPr>
          <w:t>33</w:t>
        </w:r>
        <w:r w:rsidR="00770FC5">
          <w:rPr>
            <w:webHidden/>
          </w:rPr>
          <w:fldChar w:fldCharType="end"/>
        </w:r>
      </w:hyperlink>
    </w:p>
    <w:p w14:paraId="5CFC1579" w14:textId="77777777" w:rsidR="00770FC5" w:rsidRDefault="00DA3348">
      <w:pPr>
        <w:pStyle w:val="TableofFigures"/>
        <w:rPr>
          <w:rFonts w:asciiTheme="minorHAnsi" w:eastAsiaTheme="minorEastAsia" w:hAnsiTheme="minorHAnsi" w:cstheme="minorBidi"/>
          <w:sz w:val="22"/>
          <w:szCs w:val="22"/>
        </w:rPr>
      </w:pPr>
      <w:hyperlink w:anchor="_Toc9960170" w:history="1">
        <w:r w:rsidR="00770FC5" w:rsidRPr="00CD1D12">
          <w:rPr>
            <w:rStyle w:val="Hyperlink"/>
          </w:rPr>
          <w:t>Figure 3.10</w:t>
        </w:r>
        <w:r w:rsidR="00770FC5">
          <w:rPr>
            <w:rFonts w:asciiTheme="minorHAnsi" w:eastAsiaTheme="minorEastAsia" w:hAnsiTheme="minorHAnsi" w:cstheme="minorBidi"/>
            <w:sz w:val="22"/>
            <w:szCs w:val="22"/>
          </w:rPr>
          <w:tab/>
        </w:r>
        <w:r w:rsidR="00770FC5" w:rsidRPr="00CD1D12">
          <w:rPr>
            <w:rStyle w:val="Hyperlink"/>
          </w:rPr>
          <w:t>Initialization sequence</w:t>
        </w:r>
        <w:r w:rsidR="00770FC5">
          <w:rPr>
            <w:webHidden/>
          </w:rPr>
          <w:tab/>
        </w:r>
        <w:r w:rsidR="00770FC5">
          <w:rPr>
            <w:webHidden/>
          </w:rPr>
          <w:fldChar w:fldCharType="begin"/>
        </w:r>
        <w:r w:rsidR="00770FC5">
          <w:rPr>
            <w:webHidden/>
          </w:rPr>
          <w:instrText xml:space="preserve"> PAGEREF _Toc9960170 \h </w:instrText>
        </w:r>
        <w:r w:rsidR="00770FC5">
          <w:rPr>
            <w:webHidden/>
          </w:rPr>
        </w:r>
        <w:r w:rsidR="00770FC5">
          <w:rPr>
            <w:webHidden/>
          </w:rPr>
          <w:fldChar w:fldCharType="separate"/>
        </w:r>
        <w:r w:rsidR="00C20C32">
          <w:rPr>
            <w:webHidden/>
          </w:rPr>
          <w:t>34</w:t>
        </w:r>
        <w:r w:rsidR="00770FC5">
          <w:rPr>
            <w:webHidden/>
          </w:rPr>
          <w:fldChar w:fldCharType="end"/>
        </w:r>
      </w:hyperlink>
    </w:p>
    <w:p w14:paraId="4DD09D9F" w14:textId="77777777" w:rsidR="00770FC5" w:rsidRDefault="00DA3348">
      <w:pPr>
        <w:pStyle w:val="TableofFigures"/>
        <w:rPr>
          <w:rFonts w:asciiTheme="minorHAnsi" w:eastAsiaTheme="minorEastAsia" w:hAnsiTheme="minorHAnsi" w:cstheme="minorBidi"/>
          <w:sz w:val="22"/>
          <w:szCs w:val="22"/>
        </w:rPr>
      </w:pPr>
      <w:hyperlink w:anchor="_Toc9960171" w:history="1">
        <w:r w:rsidR="00770FC5" w:rsidRPr="00CD1D12">
          <w:rPr>
            <w:rStyle w:val="Hyperlink"/>
          </w:rPr>
          <w:t>Figure 3.11</w:t>
        </w:r>
        <w:r w:rsidR="00770FC5">
          <w:rPr>
            <w:rFonts w:asciiTheme="minorHAnsi" w:eastAsiaTheme="minorEastAsia" w:hAnsiTheme="minorHAnsi" w:cstheme="minorBidi"/>
            <w:sz w:val="22"/>
            <w:szCs w:val="22"/>
          </w:rPr>
          <w:tab/>
        </w:r>
        <w:r w:rsidR="00770FC5" w:rsidRPr="00CD1D12">
          <w:rPr>
            <w:rStyle w:val="Hyperlink"/>
          </w:rPr>
          <w:t>Preloaded rocket recommendation</w:t>
        </w:r>
        <w:r w:rsidR="00770FC5">
          <w:rPr>
            <w:webHidden/>
          </w:rPr>
          <w:tab/>
        </w:r>
        <w:r w:rsidR="00770FC5">
          <w:rPr>
            <w:webHidden/>
          </w:rPr>
          <w:fldChar w:fldCharType="begin"/>
        </w:r>
        <w:r w:rsidR="00770FC5">
          <w:rPr>
            <w:webHidden/>
          </w:rPr>
          <w:instrText xml:space="preserve"> PAGEREF _Toc9960171 \h </w:instrText>
        </w:r>
        <w:r w:rsidR="00770FC5">
          <w:rPr>
            <w:webHidden/>
          </w:rPr>
        </w:r>
        <w:r w:rsidR="00770FC5">
          <w:rPr>
            <w:webHidden/>
          </w:rPr>
          <w:fldChar w:fldCharType="separate"/>
        </w:r>
        <w:r w:rsidR="00C20C32">
          <w:rPr>
            <w:webHidden/>
          </w:rPr>
          <w:t>35</w:t>
        </w:r>
        <w:r w:rsidR="00770FC5">
          <w:rPr>
            <w:webHidden/>
          </w:rPr>
          <w:fldChar w:fldCharType="end"/>
        </w:r>
      </w:hyperlink>
    </w:p>
    <w:p w14:paraId="573BAE5C" w14:textId="77777777" w:rsidR="00770FC5" w:rsidRDefault="00DA3348">
      <w:pPr>
        <w:pStyle w:val="TableofFigures"/>
        <w:rPr>
          <w:rFonts w:asciiTheme="minorHAnsi" w:eastAsiaTheme="minorEastAsia" w:hAnsiTheme="minorHAnsi" w:cstheme="minorBidi"/>
          <w:sz w:val="22"/>
          <w:szCs w:val="22"/>
        </w:rPr>
      </w:pPr>
      <w:hyperlink w:anchor="_Toc9960172" w:history="1">
        <w:r w:rsidR="00770FC5" w:rsidRPr="00CD1D12">
          <w:rPr>
            <w:rStyle w:val="Hyperlink"/>
          </w:rPr>
          <w:t>Figure 3.12</w:t>
        </w:r>
        <w:r w:rsidR="00770FC5">
          <w:rPr>
            <w:rFonts w:asciiTheme="minorHAnsi" w:eastAsiaTheme="minorEastAsia" w:hAnsiTheme="minorHAnsi" w:cstheme="minorBidi"/>
            <w:sz w:val="22"/>
            <w:szCs w:val="22"/>
          </w:rPr>
          <w:tab/>
        </w:r>
        <w:r w:rsidR="00770FC5" w:rsidRPr="00CD1D12">
          <w:rPr>
            <w:rStyle w:val="Hyperlink"/>
          </w:rPr>
          <w:t>Custom input box</w:t>
        </w:r>
        <w:r w:rsidR="00770FC5">
          <w:rPr>
            <w:webHidden/>
          </w:rPr>
          <w:tab/>
        </w:r>
        <w:r w:rsidR="00770FC5">
          <w:rPr>
            <w:webHidden/>
          </w:rPr>
          <w:fldChar w:fldCharType="begin"/>
        </w:r>
        <w:r w:rsidR="00770FC5">
          <w:rPr>
            <w:webHidden/>
          </w:rPr>
          <w:instrText xml:space="preserve"> PAGEREF _Toc9960172 \h </w:instrText>
        </w:r>
        <w:r w:rsidR="00770FC5">
          <w:rPr>
            <w:webHidden/>
          </w:rPr>
        </w:r>
        <w:r w:rsidR="00770FC5">
          <w:rPr>
            <w:webHidden/>
          </w:rPr>
          <w:fldChar w:fldCharType="separate"/>
        </w:r>
        <w:r w:rsidR="00C20C32">
          <w:rPr>
            <w:webHidden/>
          </w:rPr>
          <w:t>35</w:t>
        </w:r>
        <w:r w:rsidR="00770FC5">
          <w:rPr>
            <w:webHidden/>
          </w:rPr>
          <w:fldChar w:fldCharType="end"/>
        </w:r>
      </w:hyperlink>
    </w:p>
    <w:p w14:paraId="279CD1D8" w14:textId="77777777" w:rsidR="00770FC5" w:rsidRDefault="00DA3348">
      <w:pPr>
        <w:pStyle w:val="TableofFigures"/>
        <w:rPr>
          <w:rFonts w:asciiTheme="minorHAnsi" w:eastAsiaTheme="minorEastAsia" w:hAnsiTheme="minorHAnsi" w:cstheme="minorBidi"/>
          <w:sz w:val="22"/>
          <w:szCs w:val="22"/>
        </w:rPr>
      </w:pPr>
      <w:hyperlink w:anchor="_Toc9960173" w:history="1">
        <w:r w:rsidR="00770FC5" w:rsidRPr="00CD1D12">
          <w:rPr>
            <w:rStyle w:val="Hyperlink"/>
          </w:rPr>
          <w:t>Figure 3.13</w:t>
        </w:r>
        <w:r w:rsidR="00770FC5">
          <w:rPr>
            <w:rFonts w:asciiTheme="minorHAnsi" w:eastAsiaTheme="minorEastAsia" w:hAnsiTheme="minorHAnsi" w:cstheme="minorBidi"/>
            <w:sz w:val="22"/>
            <w:szCs w:val="22"/>
          </w:rPr>
          <w:tab/>
        </w:r>
        <w:r w:rsidR="00770FC5" w:rsidRPr="00CD1D12">
          <w:rPr>
            <w:rStyle w:val="Hyperlink"/>
          </w:rPr>
          <w:t>Time step and flight angle prompt</w:t>
        </w:r>
        <w:r w:rsidR="00770FC5">
          <w:rPr>
            <w:webHidden/>
          </w:rPr>
          <w:tab/>
        </w:r>
        <w:r w:rsidR="00770FC5">
          <w:rPr>
            <w:webHidden/>
          </w:rPr>
          <w:fldChar w:fldCharType="begin"/>
        </w:r>
        <w:r w:rsidR="00770FC5">
          <w:rPr>
            <w:webHidden/>
          </w:rPr>
          <w:instrText xml:space="preserve"> PAGEREF _Toc9960173 \h </w:instrText>
        </w:r>
        <w:r w:rsidR="00770FC5">
          <w:rPr>
            <w:webHidden/>
          </w:rPr>
        </w:r>
        <w:r w:rsidR="00770FC5">
          <w:rPr>
            <w:webHidden/>
          </w:rPr>
          <w:fldChar w:fldCharType="separate"/>
        </w:r>
        <w:r w:rsidR="00C20C32">
          <w:rPr>
            <w:webHidden/>
          </w:rPr>
          <w:t>37</w:t>
        </w:r>
        <w:r w:rsidR="00770FC5">
          <w:rPr>
            <w:webHidden/>
          </w:rPr>
          <w:fldChar w:fldCharType="end"/>
        </w:r>
      </w:hyperlink>
    </w:p>
    <w:p w14:paraId="462B1DD1" w14:textId="77777777" w:rsidR="00770FC5" w:rsidRDefault="00DA3348">
      <w:pPr>
        <w:pStyle w:val="TableofFigures"/>
        <w:rPr>
          <w:rFonts w:asciiTheme="minorHAnsi" w:eastAsiaTheme="minorEastAsia" w:hAnsiTheme="minorHAnsi" w:cstheme="minorBidi"/>
          <w:sz w:val="22"/>
          <w:szCs w:val="22"/>
        </w:rPr>
      </w:pPr>
      <w:hyperlink w:anchor="_Toc9960174" w:history="1">
        <w:r w:rsidR="00770FC5" w:rsidRPr="00CD1D12">
          <w:rPr>
            <w:rStyle w:val="Hyperlink"/>
          </w:rPr>
          <w:t>Figure 3.14</w:t>
        </w:r>
        <w:r w:rsidR="00770FC5">
          <w:rPr>
            <w:rFonts w:asciiTheme="minorHAnsi" w:eastAsiaTheme="minorEastAsia" w:hAnsiTheme="minorHAnsi" w:cstheme="minorBidi"/>
            <w:sz w:val="22"/>
            <w:szCs w:val="22"/>
          </w:rPr>
          <w:tab/>
        </w:r>
        <w:r w:rsidR="00770FC5" w:rsidRPr="00CD1D12">
          <w:rPr>
            <w:rStyle w:val="Hyperlink"/>
          </w:rPr>
          <w:t>Rod deflection box</w:t>
        </w:r>
        <w:r w:rsidR="00770FC5">
          <w:rPr>
            <w:webHidden/>
          </w:rPr>
          <w:tab/>
        </w:r>
        <w:r w:rsidR="00770FC5">
          <w:rPr>
            <w:webHidden/>
          </w:rPr>
          <w:fldChar w:fldCharType="begin"/>
        </w:r>
        <w:r w:rsidR="00770FC5">
          <w:rPr>
            <w:webHidden/>
          </w:rPr>
          <w:instrText xml:space="preserve"> PAGEREF _Toc9960174 \h </w:instrText>
        </w:r>
        <w:r w:rsidR="00770FC5">
          <w:rPr>
            <w:webHidden/>
          </w:rPr>
        </w:r>
        <w:r w:rsidR="00770FC5">
          <w:rPr>
            <w:webHidden/>
          </w:rPr>
          <w:fldChar w:fldCharType="separate"/>
        </w:r>
        <w:r w:rsidR="00C20C32">
          <w:rPr>
            <w:webHidden/>
          </w:rPr>
          <w:t>38</w:t>
        </w:r>
        <w:r w:rsidR="00770FC5">
          <w:rPr>
            <w:webHidden/>
          </w:rPr>
          <w:fldChar w:fldCharType="end"/>
        </w:r>
      </w:hyperlink>
    </w:p>
    <w:p w14:paraId="7F23A64D" w14:textId="77777777" w:rsidR="00770FC5" w:rsidRDefault="00DA3348">
      <w:pPr>
        <w:pStyle w:val="TableofFigures"/>
        <w:rPr>
          <w:rFonts w:asciiTheme="minorHAnsi" w:eastAsiaTheme="minorEastAsia" w:hAnsiTheme="minorHAnsi" w:cstheme="minorBidi"/>
          <w:sz w:val="22"/>
          <w:szCs w:val="22"/>
        </w:rPr>
      </w:pPr>
      <w:hyperlink w:anchor="_Toc9960175" w:history="1">
        <w:r w:rsidR="00770FC5" w:rsidRPr="00CD1D12">
          <w:rPr>
            <w:rStyle w:val="Hyperlink"/>
          </w:rPr>
          <w:t>Figure 3.15</w:t>
        </w:r>
        <w:r w:rsidR="00770FC5">
          <w:rPr>
            <w:rFonts w:asciiTheme="minorHAnsi" w:eastAsiaTheme="minorEastAsia" w:hAnsiTheme="minorHAnsi" w:cstheme="minorBidi"/>
            <w:sz w:val="22"/>
            <w:szCs w:val="22"/>
          </w:rPr>
          <w:tab/>
        </w:r>
        <w:r w:rsidR="00770FC5" w:rsidRPr="00CD1D12">
          <w:rPr>
            <w:rStyle w:val="Hyperlink"/>
          </w:rPr>
          <w:t>Deflection display</w:t>
        </w:r>
        <w:r w:rsidR="00770FC5">
          <w:rPr>
            <w:webHidden/>
          </w:rPr>
          <w:tab/>
        </w:r>
        <w:r w:rsidR="00770FC5">
          <w:rPr>
            <w:webHidden/>
          </w:rPr>
          <w:fldChar w:fldCharType="begin"/>
        </w:r>
        <w:r w:rsidR="00770FC5">
          <w:rPr>
            <w:webHidden/>
          </w:rPr>
          <w:instrText xml:space="preserve"> PAGEREF _Toc9960175 \h </w:instrText>
        </w:r>
        <w:r w:rsidR="00770FC5">
          <w:rPr>
            <w:webHidden/>
          </w:rPr>
        </w:r>
        <w:r w:rsidR="00770FC5">
          <w:rPr>
            <w:webHidden/>
          </w:rPr>
          <w:fldChar w:fldCharType="separate"/>
        </w:r>
        <w:r w:rsidR="00C20C32">
          <w:rPr>
            <w:webHidden/>
          </w:rPr>
          <w:t>38</w:t>
        </w:r>
        <w:r w:rsidR="00770FC5">
          <w:rPr>
            <w:webHidden/>
          </w:rPr>
          <w:fldChar w:fldCharType="end"/>
        </w:r>
      </w:hyperlink>
    </w:p>
    <w:p w14:paraId="15AFCDD6" w14:textId="77777777" w:rsidR="00770FC5" w:rsidRDefault="00DA3348">
      <w:pPr>
        <w:pStyle w:val="TableofFigures"/>
        <w:rPr>
          <w:rFonts w:asciiTheme="minorHAnsi" w:eastAsiaTheme="minorEastAsia" w:hAnsiTheme="minorHAnsi" w:cstheme="minorBidi"/>
          <w:sz w:val="22"/>
          <w:szCs w:val="22"/>
        </w:rPr>
      </w:pPr>
      <w:hyperlink w:anchor="_Toc9960176" w:history="1">
        <w:r w:rsidR="00770FC5" w:rsidRPr="00CD1D12">
          <w:rPr>
            <w:rStyle w:val="Hyperlink"/>
          </w:rPr>
          <w:t>Figure 3.16</w:t>
        </w:r>
        <w:r w:rsidR="00770FC5">
          <w:rPr>
            <w:rFonts w:asciiTheme="minorHAnsi" w:eastAsiaTheme="minorEastAsia" w:hAnsiTheme="minorHAnsi" w:cstheme="minorBidi"/>
            <w:sz w:val="22"/>
            <w:szCs w:val="22"/>
          </w:rPr>
          <w:tab/>
        </w:r>
        <w:r w:rsidR="00770FC5" w:rsidRPr="00CD1D12">
          <w:rPr>
            <w:rStyle w:val="Hyperlink"/>
          </w:rPr>
          <w:t>Thrust Selection flowchart.</w:t>
        </w:r>
        <w:r w:rsidR="00770FC5">
          <w:rPr>
            <w:webHidden/>
          </w:rPr>
          <w:tab/>
        </w:r>
        <w:r w:rsidR="00770FC5">
          <w:rPr>
            <w:webHidden/>
          </w:rPr>
          <w:fldChar w:fldCharType="begin"/>
        </w:r>
        <w:r w:rsidR="00770FC5">
          <w:rPr>
            <w:webHidden/>
          </w:rPr>
          <w:instrText xml:space="preserve"> PAGEREF _Toc9960176 \h </w:instrText>
        </w:r>
        <w:r w:rsidR="00770FC5">
          <w:rPr>
            <w:webHidden/>
          </w:rPr>
        </w:r>
        <w:r w:rsidR="00770FC5">
          <w:rPr>
            <w:webHidden/>
          </w:rPr>
          <w:fldChar w:fldCharType="separate"/>
        </w:r>
        <w:r w:rsidR="00C20C32">
          <w:rPr>
            <w:webHidden/>
          </w:rPr>
          <w:t>40</w:t>
        </w:r>
        <w:r w:rsidR="00770FC5">
          <w:rPr>
            <w:webHidden/>
          </w:rPr>
          <w:fldChar w:fldCharType="end"/>
        </w:r>
      </w:hyperlink>
    </w:p>
    <w:p w14:paraId="147859F2" w14:textId="77777777" w:rsidR="00770FC5" w:rsidRDefault="00DA3348">
      <w:pPr>
        <w:pStyle w:val="TableofFigures"/>
        <w:rPr>
          <w:rFonts w:asciiTheme="minorHAnsi" w:eastAsiaTheme="minorEastAsia" w:hAnsiTheme="minorHAnsi" w:cstheme="minorBidi"/>
          <w:sz w:val="22"/>
          <w:szCs w:val="22"/>
        </w:rPr>
      </w:pPr>
      <w:hyperlink w:anchor="_Toc9960177" w:history="1">
        <w:r w:rsidR="00770FC5" w:rsidRPr="00CD1D12">
          <w:rPr>
            <w:rStyle w:val="Hyperlink"/>
          </w:rPr>
          <w:t>Figure 3.17</w:t>
        </w:r>
        <w:r w:rsidR="00770FC5">
          <w:rPr>
            <w:rFonts w:asciiTheme="minorHAnsi" w:eastAsiaTheme="minorEastAsia" w:hAnsiTheme="minorHAnsi" w:cstheme="minorBidi"/>
            <w:sz w:val="22"/>
            <w:szCs w:val="22"/>
          </w:rPr>
          <w:tab/>
        </w:r>
        <w:r w:rsidR="00770FC5" w:rsidRPr="00CD1D12">
          <w:rPr>
            <w:rStyle w:val="Hyperlink"/>
          </w:rPr>
          <w:t>Thrust Selection dialogue box</w:t>
        </w:r>
        <w:r w:rsidR="00770FC5">
          <w:rPr>
            <w:webHidden/>
          </w:rPr>
          <w:tab/>
        </w:r>
        <w:r w:rsidR="00770FC5">
          <w:rPr>
            <w:webHidden/>
          </w:rPr>
          <w:fldChar w:fldCharType="begin"/>
        </w:r>
        <w:r w:rsidR="00770FC5">
          <w:rPr>
            <w:webHidden/>
          </w:rPr>
          <w:instrText xml:space="preserve"> PAGEREF _Toc9960177 \h </w:instrText>
        </w:r>
        <w:r w:rsidR="00770FC5">
          <w:rPr>
            <w:webHidden/>
          </w:rPr>
        </w:r>
        <w:r w:rsidR="00770FC5">
          <w:rPr>
            <w:webHidden/>
          </w:rPr>
          <w:fldChar w:fldCharType="separate"/>
        </w:r>
        <w:r w:rsidR="00C20C32">
          <w:rPr>
            <w:webHidden/>
          </w:rPr>
          <w:t>41</w:t>
        </w:r>
        <w:r w:rsidR="00770FC5">
          <w:rPr>
            <w:webHidden/>
          </w:rPr>
          <w:fldChar w:fldCharType="end"/>
        </w:r>
      </w:hyperlink>
    </w:p>
    <w:p w14:paraId="681F4C2A" w14:textId="77777777" w:rsidR="00770FC5" w:rsidRDefault="00DA3348">
      <w:pPr>
        <w:pStyle w:val="TableofFigures"/>
        <w:rPr>
          <w:rFonts w:asciiTheme="minorHAnsi" w:eastAsiaTheme="minorEastAsia" w:hAnsiTheme="minorHAnsi" w:cstheme="minorBidi"/>
          <w:sz w:val="22"/>
          <w:szCs w:val="22"/>
        </w:rPr>
      </w:pPr>
      <w:hyperlink w:anchor="_Toc9960178" w:history="1">
        <w:r w:rsidR="00770FC5" w:rsidRPr="00CD1D12">
          <w:rPr>
            <w:rStyle w:val="Hyperlink"/>
          </w:rPr>
          <w:t>Figure 3.18</w:t>
        </w:r>
        <w:r w:rsidR="00770FC5">
          <w:rPr>
            <w:rFonts w:asciiTheme="minorHAnsi" w:eastAsiaTheme="minorEastAsia" w:hAnsiTheme="minorHAnsi" w:cstheme="minorBidi"/>
            <w:sz w:val="22"/>
            <w:szCs w:val="22"/>
          </w:rPr>
          <w:tab/>
        </w:r>
        <w:r w:rsidR="00770FC5" w:rsidRPr="00CD1D12">
          <w:rPr>
            <w:rStyle w:val="Hyperlink"/>
          </w:rPr>
          <w:t>File selection window</w:t>
        </w:r>
        <w:r w:rsidR="00770FC5">
          <w:rPr>
            <w:webHidden/>
          </w:rPr>
          <w:tab/>
        </w:r>
        <w:r w:rsidR="00770FC5">
          <w:rPr>
            <w:webHidden/>
          </w:rPr>
          <w:fldChar w:fldCharType="begin"/>
        </w:r>
        <w:r w:rsidR="00770FC5">
          <w:rPr>
            <w:webHidden/>
          </w:rPr>
          <w:instrText xml:space="preserve"> PAGEREF _Toc9960178 \h </w:instrText>
        </w:r>
        <w:r w:rsidR="00770FC5">
          <w:rPr>
            <w:webHidden/>
          </w:rPr>
        </w:r>
        <w:r w:rsidR="00770FC5">
          <w:rPr>
            <w:webHidden/>
          </w:rPr>
          <w:fldChar w:fldCharType="separate"/>
        </w:r>
        <w:r w:rsidR="00C20C32">
          <w:rPr>
            <w:webHidden/>
          </w:rPr>
          <w:t>42</w:t>
        </w:r>
        <w:r w:rsidR="00770FC5">
          <w:rPr>
            <w:webHidden/>
          </w:rPr>
          <w:fldChar w:fldCharType="end"/>
        </w:r>
      </w:hyperlink>
    </w:p>
    <w:p w14:paraId="13B9CA64" w14:textId="77777777" w:rsidR="00770FC5" w:rsidRDefault="00DA3348">
      <w:pPr>
        <w:pStyle w:val="TableofFigures"/>
        <w:rPr>
          <w:rFonts w:asciiTheme="minorHAnsi" w:eastAsiaTheme="minorEastAsia" w:hAnsiTheme="minorHAnsi" w:cstheme="minorBidi"/>
          <w:sz w:val="22"/>
          <w:szCs w:val="22"/>
        </w:rPr>
      </w:pPr>
      <w:hyperlink w:anchor="_Toc9960179" w:history="1">
        <w:r w:rsidR="00770FC5" w:rsidRPr="00CD1D12">
          <w:rPr>
            <w:rStyle w:val="Hyperlink"/>
          </w:rPr>
          <w:t>Figure 3.19</w:t>
        </w:r>
        <w:r w:rsidR="00770FC5">
          <w:rPr>
            <w:rFonts w:asciiTheme="minorHAnsi" w:eastAsiaTheme="minorEastAsia" w:hAnsiTheme="minorHAnsi" w:cstheme="minorBidi"/>
            <w:sz w:val="22"/>
            <w:szCs w:val="22"/>
          </w:rPr>
          <w:tab/>
        </w:r>
        <w:r w:rsidR="00770FC5" w:rsidRPr="00CD1D12">
          <w:rPr>
            <w:rStyle w:val="Hyperlink"/>
          </w:rPr>
          <w:t>Drag Selection flowchart</w:t>
        </w:r>
        <w:r w:rsidR="00770FC5">
          <w:rPr>
            <w:webHidden/>
          </w:rPr>
          <w:tab/>
        </w:r>
        <w:r w:rsidR="00770FC5">
          <w:rPr>
            <w:webHidden/>
          </w:rPr>
          <w:fldChar w:fldCharType="begin"/>
        </w:r>
        <w:r w:rsidR="00770FC5">
          <w:rPr>
            <w:webHidden/>
          </w:rPr>
          <w:instrText xml:space="preserve"> PAGEREF _Toc9960179 \h </w:instrText>
        </w:r>
        <w:r w:rsidR="00770FC5">
          <w:rPr>
            <w:webHidden/>
          </w:rPr>
        </w:r>
        <w:r w:rsidR="00770FC5">
          <w:rPr>
            <w:webHidden/>
          </w:rPr>
          <w:fldChar w:fldCharType="separate"/>
        </w:r>
        <w:r w:rsidR="00C20C32">
          <w:rPr>
            <w:webHidden/>
          </w:rPr>
          <w:t>43</w:t>
        </w:r>
        <w:r w:rsidR="00770FC5">
          <w:rPr>
            <w:webHidden/>
          </w:rPr>
          <w:fldChar w:fldCharType="end"/>
        </w:r>
      </w:hyperlink>
    </w:p>
    <w:p w14:paraId="59961DB7" w14:textId="77777777" w:rsidR="00770FC5" w:rsidRDefault="00DA3348">
      <w:pPr>
        <w:pStyle w:val="TableofFigures"/>
        <w:rPr>
          <w:rFonts w:asciiTheme="minorHAnsi" w:eastAsiaTheme="minorEastAsia" w:hAnsiTheme="minorHAnsi" w:cstheme="minorBidi"/>
          <w:sz w:val="22"/>
          <w:szCs w:val="22"/>
        </w:rPr>
      </w:pPr>
      <w:hyperlink w:anchor="_Toc9960180" w:history="1">
        <w:r w:rsidR="00770FC5" w:rsidRPr="00CD1D12">
          <w:rPr>
            <w:rStyle w:val="Hyperlink"/>
          </w:rPr>
          <w:t>Figure 3.20</w:t>
        </w:r>
        <w:r w:rsidR="00770FC5">
          <w:rPr>
            <w:rFonts w:asciiTheme="minorHAnsi" w:eastAsiaTheme="minorEastAsia" w:hAnsiTheme="minorHAnsi" w:cstheme="minorBidi"/>
            <w:sz w:val="22"/>
            <w:szCs w:val="22"/>
          </w:rPr>
          <w:tab/>
        </w:r>
        <w:r w:rsidR="00770FC5" w:rsidRPr="00CD1D12">
          <w:rPr>
            <w:rStyle w:val="Hyperlink"/>
          </w:rPr>
          <w:t>Drag Selection dialogue box</w:t>
        </w:r>
        <w:r w:rsidR="00770FC5">
          <w:rPr>
            <w:webHidden/>
          </w:rPr>
          <w:tab/>
        </w:r>
        <w:r w:rsidR="00770FC5">
          <w:rPr>
            <w:webHidden/>
          </w:rPr>
          <w:fldChar w:fldCharType="begin"/>
        </w:r>
        <w:r w:rsidR="00770FC5">
          <w:rPr>
            <w:webHidden/>
          </w:rPr>
          <w:instrText xml:space="preserve"> PAGEREF _Toc9960180 \h </w:instrText>
        </w:r>
        <w:r w:rsidR="00770FC5">
          <w:rPr>
            <w:webHidden/>
          </w:rPr>
        </w:r>
        <w:r w:rsidR="00770FC5">
          <w:rPr>
            <w:webHidden/>
          </w:rPr>
          <w:fldChar w:fldCharType="separate"/>
        </w:r>
        <w:r w:rsidR="00C20C32">
          <w:rPr>
            <w:webHidden/>
          </w:rPr>
          <w:t>44</w:t>
        </w:r>
        <w:r w:rsidR="00770FC5">
          <w:rPr>
            <w:webHidden/>
          </w:rPr>
          <w:fldChar w:fldCharType="end"/>
        </w:r>
      </w:hyperlink>
    </w:p>
    <w:p w14:paraId="6EFEE8F1" w14:textId="77777777" w:rsidR="00770FC5" w:rsidRDefault="00DA3348">
      <w:pPr>
        <w:pStyle w:val="TableofFigures"/>
        <w:rPr>
          <w:rFonts w:asciiTheme="minorHAnsi" w:eastAsiaTheme="minorEastAsia" w:hAnsiTheme="minorHAnsi" w:cstheme="minorBidi"/>
          <w:sz w:val="22"/>
          <w:szCs w:val="22"/>
        </w:rPr>
      </w:pPr>
      <w:hyperlink w:anchor="_Toc9960181" w:history="1">
        <w:r w:rsidR="00770FC5" w:rsidRPr="00CD1D12">
          <w:rPr>
            <w:rStyle w:val="Hyperlink"/>
          </w:rPr>
          <w:t>Figure 3.21</w:t>
        </w:r>
        <w:r w:rsidR="00770FC5">
          <w:rPr>
            <w:rFonts w:asciiTheme="minorHAnsi" w:eastAsiaTheme="minorEastAsia" w:hAnsiTheme="minorHAnsi" w:cstheme="minorBidi"/>
            <w:sz w:val="22"/>
            <w:szCs w:val="22"/>
          </w:rPr>
          <w:tab/>
        </w:r>
        <w:r w:rsidR="00770FC5" w:rsidRPr="00CD1D12">
          <w:rPr>
            <w:rStyle w:val="Hyperlink"/>
          </w:rPr>
          <w:t>Profile selection box.</w:t>
        </w:r>
        <w:r w:rsidR="00770FC5">
          <w:rPr>
            <w:webHidden/>
          </w:rPr>
          <w:tab/>
        </w:r>
        <w:r w:rsidR="00770FC5">
          <w:rPr>
            <w:webHidden/>
          </w:rPr>
          <w:fldChar w:fldCharType="begin"/>
        </w:r>
        <w:r w:rsidR="00770FC5">
          <w:rPr>
            <w:webHidden/>
          </w:rPr>
          <w:instrText xml:space="preserve"> PAGEREF _Toc9960181 \h </w:instrText>
        </w:r>
        <w:r w:rsidR="00770FC5">
          <w:rPr>
            <w:webHidden/>
          </w:rPr>
        </w:r>
        <w:r w:rsidR="00770FC5">
          <w:rPr>
            <w:webHidden/>
          </w:rPr>
          <w:fldChar w:fldCharType="separate"/>
        </w:r>
        <w:r w:rsidR="00C20C32">
          <w:rPr>
            <w:webHidden/>
          </w:rPr>
          <w:t>45</w:t>
        </w:r>
        <w:r w:rsidR="00770FC5">
          <w:rPr>
            <w:webHidden/>
          </w:rPr>
          <w:fldChar w:fldCharType="end"/>
        </w:r>
      </w:hyperlink>
    </w:p>
    <w:p w14:paraId="443B623B" w14:textId="77777777" w:rsidR="00770FC5" w:rsidRDefault="00DA3348">
      <w:pPr>
        <w:pStyle w:val="TableofFigures"/>
        <w:rPr>
          <w:rFonts w:asciiTheme="minorHAnsi" w:eastAsiaTheme="minorEastAsia" w:hAnsiTheme="minorHAnsi" w:cstheme="minorBidi"/>
          <w:sz w:val="22"/>
          <w:szCs w:val="22"/>
        </w:rPr>
      </w:pPr>
      <w:hyperlink w:anchor="_Toc9960182" w:history="1">
        <w:r w:rsidR="00770FC5" w:rsidRPr="00CD1D12">
          <w:rPr>
            <w:rStyle w:val="Hyperlink"/>
          </w:rPr>
          <w:t>Figure 3.22</w:t>
        </w:r>
        <w:r w:rsidR="00770FC5">
          <w:rPr>
            <w:rFonts w:asciiTheme="minorHAnsi" w:eastAsiaTheme="minorEastAsia" w:hAnsiTheme="minorHAnsi" w:cstheme="minorBidi"/>
            <w:sz w:val="22"/>
            <w:szCs w:val="22"/>
          </w:rPr>
          <w:tab/>
        </w:r>
        <w:r w:rsidR="00770FC5" w:rsidRPr="00CD1D12">
          <w:rPr>
            <w:rStyle w:val="Hyperlink"/>
          </w:rPr>
          <w:t>No Fins warning message</w:t>
        </w:r>
        <w:r w:rsidR="00770FC5">
          <w:rPr>
            <w:webHidden/>
          </w:rPr>
          <w:tab/>
        </w:r>
        <w:r w:rsidR="00770FC5">
          <w:rPr>
            <w:webHidden/>
          </w:rPr>
          <w:fldChar w:fldCharType="begin"/>
        </w:r>
        <w:r w:rsidR="00770FC5">
          <w:rPr>
            <w:webHidden/>
          </w:rPr>
          <w:instrText xml:space="preserve"> PAGEREF _Toc9960182 \h </w:instrText>
        </w:r>
        <w:r w:rsidR="00770FC5">
          <w:rPr>
            <w:webHidden/>
          </w:rPr>
        </w:r>
        <w:r w:rsidR="00770FC5">
          <w:rPr>
            <w:webHidden/>
          </w:rPr>
          <w:fldChar w:fldCharType="separate"/>
        </w:r>
        <w:r w:rsidR="00C20C32">
          <w:rPr>
            <w:webHidden/>
          </w:rPr>
          <w:t>45</w:t>
        </w:r>
        <w:r w:rsidR="00770FC5">
          <w:rPr>
            <w:webHidden/>
          </w:rPr>
          <w:fldChar w:fldCharType="end"/>
        </w:r>
      </w:hyperlink>
    </w:p>
    <w:p w14:paraId="353454DD" w14:textId="77777777" w:rsidR="00770FC5" w:rsidRDefault="00DA3348">
      <w:pPr>
        <w:pStyle w:val="TableofFigures"/>
        <w:rPr>
          <w:rFonts w:asciiTheme="minorHAnsi" w:eastAsiaTheme="minorEastAsia" w:hAnsiTheme="minorHAnsi" w:cstheme="minorBidi"/>
          <w:sz w:val="22"/>
          <w:szCs w:val="22"/>
        </w:rPr>
      </w:pPr>
      <w:hyperlink w:anchor="_Toc9960183" w:history="1">
        <w:r w:rsidR="00770FC5" w:rsidRPr="00CD1D12">
          <w:rPr>
            <w:rStyle w:val="Hyperlink"/>
          </w:rPr>
          <w:t>Figure 3.23</w:t>
        </w:r>
        <w:r w:rsidR="00770FC5">
          <w:rPr>
            <w:rFonts w:asciiTheme="minorHAnsi" w:eastAsiaTheme="minorEastAsia" w:hAnsiTheme="minorHAnsi" w:cstheme="minorBidi"/>
            <w:sz w:val="22"/>
            <w:szCs w:val="22"/>
          </w:rPr>
          <w:tab/>
        </w:r>
        <w:r w:rsidR="00770FC5" w:rsidRPr="00CD1D12">
          <w:rPr>
            <w:rStyle w:val="Hyperlink"/>
          </w:rPr>
          <w:t>Fin Type selection box</w:t>
        </w:r>
        <w:r w:rsidR="00770FC5">
          <w:rPr>
            <w:webHidden/>
          </w:rPr>
          <w:tab/>
        </w:r>
        <w:r w:rsidR="00770FC5">
          <w:rPr>
            <w:webHidden/>
          </w:rPr>
          <w:fldChar w:fldCharType="begin"/>
        </w:r>
        <w:r w:rsidR="00770FC5">
          <w:rPr>
            <w:webHidden/>
          </w:rPr>
          <w:instrText xml:space="preserve"> PAGEREF _Toc9960183 \h </w:instrText>
        </w:r>
        <w:r w:rsidR="00770FC5">
          <w:rPr>
            <w:webHidden/>
          </w:rPr>
        </w:r>
        <w:r w:rsidR="00770FC5">
          <w:rPr>
            <w:webHidden/>
          </w:rPr>
          <w:fldChar w:fldCharType="separate"/>
        </w:r>
        <w:r w:rsidR="00C20C32">
          <w:rPr>
            <w:webHidden/>
          </w:rPr>
          <w:t>46</w:t>
        </w:r>
        <w:r w:rsidR="00770FC5">
          <w:rPr>
            <w:webHidden/>
          </w:rPr>
          <w:fldChar w:fldCharType="end"/>
        </w:r>
      </w:hyperlink>
    </w:p>
    <w:p w14:paraId="33A87D8D" w14:textId="77777777" w:rsidR="00770FC5" w:rsidRDefault="00DA3348">
      <w:pPr>
        <w:pStyle w:val="TableofFigures"/>
        <w:rPr>
          <w:rFonts w:asciiTheme="minorHAnsi" w:eastAsiaTheme="minorEastAsia" w:hAnsiTheme="minorHAnsi" w:cstheme="minorBidi"/>
          <w:sz w:val="22"/>
          <w:szCs w:val="22"/>
        </w:rPr>
      </w:pPr>
      <w:hyperlink w:anchor="_Toc9960184" w:history="1">
        <w:r w:rsidR="00770FC5" w:rsidRPr="00CD1D12">
          <w:rPr>
            <w:rStyle w:val="Hyperlink"/>
          </w:rPr>
          <w:t>Figure 3.24</w:t>
        </w:r>
        <w:r w:rsidR="00770FC5">
          <w:rPr>
            <w:rFonts w:asciiTheme="minorHAnsi" w:eastAsiaTheme="minorEastAsia" w:hAnsiTheme="minorHAnsi" w:cstheme="minorBidi"/>
            <w:sz w:val="22"/>
            <w:szCs w:val="22"/>
          </w:rPr>
          <w:tab/>
        </w:r>
        <w:r w:rsidR="00770FC5" w:rsidRPr="00CD1D12">
          <w:rPr>
            <w:rStyle w:val="Hyperlink"/>
          </w:rPr>
          <w:t>Euler method solution scripts flowchart</w:t>
        </w:r>
        <w:r w:rsidR="00770FC5">
          <w:rPr>
            <w:webHidden/>
          </w:rPr>
          <w:tab/>
        </w:r>
        <w:r w:rsidR="00770FC5">
          <w:rPr>
            <w:webHidden/>
          </w:rPr>
          <w:fldChar w:fldCharType="begin"/>
        </w:r>
        <w:r w:rsidR="00770FC5">
          <w:rPr>
            <w:webHidden/>
          </w:rPr>
          <w:instrText xml:space="preserve"> PAGEREF _Toc9960184 \h </w:instrText>
        </w:r>
        <w:r w:rsidR="00770FC5">
          <w:rPr>
            <w:webHidden/>
          </w:rPr>
        </w:r>
        <w:r w:rsidR="00770FC5">
          <w:rPr>
            <w:webHidden/>
          </w:rPr>
          <w:fldChar w:fldCharType="separate"/>
        </w:r>
        <w:r w:rsidR="00C20C32">
          <w:rPr>
            <w:webHidden/>
          </w:rPr>
          <w:t>48</w:t>
        </w:r>
        <w:r w:rsidR="00770FC5">
          <w:rPr>
            <w:webHidden/>
          </w:rPr>
          <w:fldChar w:fldCharType="end"/>
        </w:r>
      </w:hyperlink>
    </w:p>
    <w:p w14:paraId="61E546D7" w14:textId="77777777" w:rsidR="00770FC5" w:rsidRDefault="00DA3348">
      <w:pPr>
        <w:pStyle w:val="TableofFigures"/>
        <w:rPr>
          <w:rFonts w:asciiTheme="minorHAnsi" w:eastAsiaTheme="minorEastAsia" w:hAnsiTheme="minorHAnsi" w:cstheme="minorBidi"/>
          <w:sz w:val="22"/>
          <w:szCs w:val="22"/>
        </w:rPr>
      </w:pPr>
      <w:hyperlink w:anchor="_Toc9960185" w:history="1">
        <w:r w:rsidR="00770FC5" w:rsidRPr="00CD1D12">
          <w:rPr>
            <w:rStyle w:val="Hyperlink"/>
          </w:rPr>
          <w:t>Figure 3.25</w:t>
        </w:r>
        <w:r w:rsidR="00770FC5">
          <w:rPr>
            <w:rFonts w:asciiTheme="minorHAnsi" w:eastAsiaTheme="minorEastAsia" w:hAnsiTheme="minorHAnsi" w:cstheme="minorBidi"/>
            <w:sz w:val="22"/>
            <w:szCs w:val="22"/>
          </w:rPr>
          <w:tab/>
        </w:r>
        <w:r w:rsidR="00770FC5" w:rsidRPr="00CD1D12">
          <w:rPr>
            <w:rStyle w:val="Hyperlink"/>
          </w:rPr>
          <w:t>Drag coefficient prompt</w:t>
        </w:r>
        <w:r w:rsidR="00770FC5">
          <w:rPr>
            <w:webHidden/>
          </w:rPr>
          <w:tab/>
        </w:r>
        <w:r w:rsidR="00770FC5">
          <w:rPr>
            <w:webHidden/>
          </w:rPr>
          <w:fldChar w:fldCharType="begin"/>
        </w:r>
        <w:r w:rsidR="00770FC5">
          <w:rPr>
            <w:webHidden/>
          </w:rPr>
          <w:instrText xml:space="preserve"> PAGEREF _Toc9960185 \h </w:instrText>
        </w:r>
        <w:r w:rsidR="00770FC5">
          <w:rPr>
            <w:webHidden/>
          </w:rPr>
        </w:r>
        <w:r w:rsidR="00770FC5">
          <w:rPr>
            <w:webHidden/>
          </w:rPr>
          <w:fldChar w:fldCharType="separate"/>
        </w:r>
        <w:r w:rsidR="00C20C32">
          <w:rPr>
            <w:webHidden/>
          </w:rPr>
          <w:t>49</w:t>
        </w:r>
        <w:r w:rsidR="00770FC5">
          <w:rPr>
            <w:webHidden/>
          </w:rPr>
          <w:fldChar w:fldCharType="end"/>
        </w:r>
      </w:hyperlink>
    </w:p>
    <w:p w14:paraId="33DB7DEC" w14:textId="77777777" w:rsidR="00770FC5" w:rsidRDefault="00DA3348">
      <w:pPr>
        <w:pStyle w:val="TableofFigures"/>
        <w:rPr>
          <w:rFonts w:asciiTheme="minorHAnsi" w:eastAsiaTheme="minorEastAsia" w:hAnsiTheme="minorHAnsi" w:cstheme="minorBidi"/>
          <w:sz w:val="22"/>
          <w:szCs w:val="22"/>
        </w:rPr>
      </w:pPr>
      <w:hyperlink w:anchor="_Toc9960186" w:history="1">
        <w:r w:rsidR="00770FC5" w:rsidRPr="00CD1D12">
          <w:rPr>
            <w:rStyle w:val="Hyperlink"/>
          </w:rPr>
          <w:t>Figure 3.26</w:t>
        </w:r>
        <w:r w:rsidR="00770FC5">
          <w:rPr>
            <w:rFonts w:asciiTheme="minorHAnsi" w:eastAsiaTheme="minorEastAsia" w:hAnsiTheme="minorHAnsi" w:cstheme="minorBidi"/>
            <w:sz w:val="22"/>
            <w:szCs w:val="22"/>
          </w:rPr>
          <w:tab/>
        </w:r>
        <w:r w:rsidR="00770FC5" w:rsidRPr="00CD1D12">
          <w:rPr>
            <w:rStyle w:val="Hyperlink"/>
          </w:rPr>
          <w:t>Final Command Window display</w:t>
        </w:r>
        <w:r w:rsidR="00770FC5">
          <w:rPr>
            <w:webHidden/>
          </w:rPr>
          <w:tab/>
        </w:r>
        <w:r w:rsidR="00770FC5">
          <w:rPr>
            <w:webHidden/>
          </w:rPr>
          <w:fldChar w:fldCharType="begin"/>
        </w:r>
        <w:r w:rsidR="00770FC5">
          <w:rPr>
            <w:webHidden/>
          </w:rPr>
          <w:instrText xml:space="preserve"> PAGEREF _Toc9960186 \h </w:instrText>
        </w:r>
        <w:r w:rsidR="00770FC5">
          <w:rPr>
            <w:webHidden/>
          </w:rPr>
        </w:r>
        <w:r w:rsidR="00770FC5">
          <w:rPr>
            <w:webHidden/>
          </w:rPr>
          <w:fldChar w:fldCharType="separate"/>
        </w:r>
        <w:r w:rsidR="00C20C32">
          <w:rPr>
            <w:webHidden/>
          </w:rPr>
          <w:t>51</w:t>
        </w:r>
        <w:r w:rsidR="00770FC5">
          <w:rPr>
            <w:webHidden/>
          </w:rPr>
          <w:fldChar w:fldCharType="end"/>
        </w:r>
      </w:hyperlink>
    </w:p>
    <w:p w14:paraId="067A9C15" w14:textId="77777777" w:rsidR="00770FC5" w:rsidRDefault="00DA3348">
      <w:pPr>
        <w:pStyle w:val="TableofFigures"/>
        <w:rPr>
          <w:rFonts w:asciiTheme="minorHAnsi" w:eastAsiaTheme="minorEastAsia" w:hAnsiTheme="minorHAnsi" w:cstheme="minorBidi"/>
          <w:sz w:val="22"/>
          <w:szCs w:val="22"/>
        </w:rPr>
      </w:pPr>
      <w:hyperlink w:anchor="_Toc9960187" w:history="1">
        <w:r w:rsidR="00770FC5" w:rsidRPr="00CD1D12">
          <w:rPr>
            <w:rStyle w:val="Hyperlink"/>
          </w:rPr>
          <w:t>Figure 3.27</w:t>
        </w:r>
        <w:r w:rsidR="00770FC5">
          <w:rPr>
            <w:rFonts w:asciiTheme="minorHAnsi" w:eastAsiaTheme="minorEastAsia" w:hAnsiTheme="minorHAnsi" w:cstheme="minorBidi"/>
            <w:sz w:val="22"/>
            <w:szCs w:val="22"/>
          </w:rPr>
          <w:tab/>
        </w:r>
        <w:r w:rsidR="00770FC5" w:rsidRPr="00CD1D12">
          <w:rPr>
            <w:rStyle w:val="Hyperlink"/>
          </w:rPr>
          <w:t>Flight path plot</w:t>
        </w:r>
        <w:r w:rsidR="00770FC5">
          <w:rPr>
            <w:webHidden/>
          </w:rPr>
          <w:tab/>
        </w:r>
        <w:r w:rsidR="00770FC5">
          <w:rPr>
            <w:webHidden/>
          </w:rPr>
          <w:fldChar w:fldCharType="begin"/>
        </w:r>
        <w:r w:rsidR="00770FC5">
          <w:rPr>
            <w:webHidden/>
          </w:rPr>
          <w:instrText xml:space="preserve"> PAGEREF _Toc9960187 \h </w:instrText>
        </w:r>
        <w:r w:rsidR="00770FC5">
          <w:rPr>
            <w:webHidden/>
          </w:rPr>
        </w:r>
        <w:r w:rsidR="00770FC5">
          <w:rPr>
            <w:webHidden/>
          </w:rPr>
          <w:fldChar w:fldCharType="separate"/>
        </w:r>
        <w:r w:rsidR="00C20C32">
          <w:rPr>
            <w:webHidden/>
          </w:rPr>
          <w:t>51</w:t>
        </w:r>
        <w:r w:rsidR="00770FC5">
          <w:rPr>
            <w:webHidden/>
          </w:rPr>
          <w:fldChar w:fldCharType="end"/>
        </w:r>
      </w:hyperlink>
    </w:p>
    <w:p w14:paraId="28C280D6" w14:textId="77777777" w:rsidR="00770FC5" w:rsidRDefault="00DA3348">
      <w:pPr>
        <w:pStyle w:val="TableofFigures"/>
        <w:rPr>
          <w:rFonts w:asciiTheme="minorHAnsi" w:eastAsiaTheme="minorEastAsia" w:hAnsiTheme="minorHAnsi" w:cstheme="minorBidi"/>
          <w:sz w:val="22"/>
          <w:szCs w:val="22"/>
        </w:rPr>
      </w:pPr>
      <w:hyperlink w:anchor="_Toc9960188" w:history="1">
        <w:r w:rsidR="00770FC5" w:rsidRPr="00CD1D12">
          <w:rPr>
            <w:rStyle w:val="Hyperlink"/>
          </w:rPr>
          <w:t>Figure 3.28</w:t>
        </w:r>
        <w:r w:rsidR="00770FC5">
          <w:rPr>
            <w:rFonts w:asciiTheme="minorHAnsi" w:eastAsiaTheme="minorEastAsia" w:hAnsiTheme="minorHAnsi" w:cstheme="minorBidi"/>
            <w:sz w:val="22"/>
            <w:szCs w:val="22"/>
          </w:rPr>
          <w:tab/>
        </w:r>
        <w:r w:rsidR="00770FC5" w:rsidRPr="00CD1D12">
          <w:rPr>
            <w:rStyle w:val="Hyperlink"/>
          </w:rPr>
          <w:t>ODE Solution Flowchart</w:t>
        </w:r>
        <w:r w:rsidR="00770FC5">
          <w:rPr>
            <w:webHidden/>
          </w:rPr>
          <w:tab/>
        </w:r>
        <w:r w:rsidR="00770FC5">
          <w:rPr>
            <w:webHidden/>
          </w:rPr>
          <w:fldChar w:fldCharType="begin"/>
        </w:r>
        <w:r w:rsidR="00770FC5">
          <w:rPr>
            <w:webHidden/>
          </w:rPr>
          <w:instrText xml:space="preserve"> PAGEREF _Toc9960188 \h </w:instrText>
        </w:r>
        <w:r w:rsidR="00770FC5">
          <w:rPr>
            <w:webHidden/>
          </w:rPr>
        </w:r>
        <w:r w:rsidR="00770FC5">
          <w:rPr>
            <w:webHidden/>
          </w:rPr>
          <w:fldChar w:fldCharType="separate"/>
        </w:r>
        <w:r w:rsidR="00C20C32">
          <w:rPr>
            <w:webHidden/>
          </w:rPr>
          <w:t>52</w:t>
        </w:r>
        <w:r w:rsidR="00770FC5">
          <w:rPr>
            <w:webHidden/>
          </w:rPr>
          <w:fldChar w:fldCharType="end"/>
        </w:r>
      </w:hyperlink>
    </w:p>
    <w:p w14:paraId="48D555DA" w14:textId="77777777" w:rsidR="00770FC5" w:rsidRDefault="00DA3348">
      <w:pPr>
        <w:pStyle w:val="TableofFigures"/>
        <w:rPr>
          <w:rFonts w:asciiTheme="minorHAnsi" w:eastAsiaTheme="minorEastAsia" w:hAnsiTheme="minorHAnsi" w:cstheme="minorBidi"/>
          <w:sz w:val="22"/>
          <w:szCs w:val="22"/>
        </w:rPr>
      </w:pPr>
      <w:hyperlink w:anchor="_Toc9960189" w:history="1">
        <w:r w:rsidR="00770FC5" w:rsidRPr="00CD1D12">
          <w:rPr>
            <w:rStyle w:val="Hyperlink"/>
          </w:rPr>
          <w:t>Figure 4.1</w:t>
        </w:r>
        <w:r w:rsidR="00770FC5">
          <w:rPr>
            <w:rFonts w:asciiTheme="minorHAnsi" w:eastAsiaTheme="minorEastAsia" w:hAnsiTheme="minorHAnsi" w:cstheme="minorBidi"/>
            <w:sz w:val="22"/>
            <w:szCs w:val="22"/>
          </w:rPr>
          <w:tab/>
        </w:r>
        <w:r w:rsidR="00770FC5" w:rsidRPr="00CD1D12">
          <w:rPr>
            <w:rStyle w:val="Hyperlink"/>
          </w:rPr>
          <w:t>Enterprise rocket, Ref. 14</w:t>
        </w:r>
        <w:r w:rsidR="00770FC5">
          <w:rPr>
            <w:webHidden/>
          </w:rPr>
          <w:tab/>
        </w:r>
        <w:r w:rsidR="00770FC5">
          <w:rPr>
            <w:webHidden/>
          </w:rPr>
          <w:fldChar w:fldCharType="begin"/>
        </w:r>
        <w:r w:rsidR="00770FC5">
          <w:rPr>
            <w:webHidden/>
          </w:rPr>
          <w:instrText xml:space="preserve"> PAGEREF _Toc9960189 \h </w:instrText>
        </w:r>
        <w:r w:rsidR="00770FC5">
          <w:rPr>
            <w:webHidden/>
          </w:rPr>
        </w:r>
        <w:r w:rsidR="00770FC5">
          <w:rPr>
            <w:webHidden/>
          </w:rPr>
          <w:fldChar w:fldCharType="separate"/>
        </w:r>
        <w:r w:rsidR="00C20C32">
          <w:rPr>
            <w:webHidden/>
          </w:rPr>
          <w:t>56</w:t>
        </w:r>
        <w:r w:rsidR="00770FC5">
          <w:rPr>
            <w:webHidden/>
          </w:rPr>
          <w:fldChar w:fldCharType="end"/>
        </w:r>
      </w:hyperlink>
    </w:p>
    <w:p w14:paraId="3B4B6A4E" w14:textId="77777777" w:rsidR="00770FC5" w:rsidRDefault="00DA3348">
      <w:pPr>
        <w:pStyle w:val="TableofFigures"/>
        <w:rPr>
          <w:rFonts w:asciiTheme="minorHAnsi" w:eastAsiaTheme="minorEastAsia" w:hAnsiTheme="minorHAnsi" w:cstheme="minorBidi"/>
          <w:sz w:val="22"/>
          <w:szCs w:val="22"/>
        </w:rPr>
      </w:pPr>
      <w:hyperlink w:anchor="_Toc9960190" w:history="1">
        <w:r w:rsidR="00770FC5" w:rsidRPr="00CD1D12">
          <w:rPr>
            <w:rStyle w:val="Hyperlink"/>
          </w:rPr>
          <w:t>Figure 4.2</w:t>
        </w:r>
        <w:r w:rsidR="00770FC5">
          <w:rPr>
            <w:rFonts w:asciiTheme="minorHAnsi" w:eastAsiaTheme="minorEastAsia" w:hAnsiTheme="minorHAnsi" w:cstheme="minorBidi"/>
            <w:sz w:val="22"/>
            <w:szCs w:val="22"/>
          </w:rPr>
          <w:tab/>
        </w:r>
        <w:r w:rsidR="00770FC5" w:rsidRPr="00CD1D12">
          <w:rPr>
            <w:rStyle w:val="Hyperlink"/>
            <w:i/>
          </w:rPr>
          <w:t>Mostly Harmless</w:t>
        </w:r>
        <w:r w:rsidR="00770FC5" w:rsidRPr="00CD1D12">
          <w:rPr>
            <w:rStyle w:val="Hyperlink"/>
          </w:rPr>
          <w:t xml:space="preserve"> rocket, Ref. 15</w:t>
        </w:r>
        <w:r w:rsidR="00770FC5">
          <w:rPr>
            <w:webHidden/>
          </w:rPr>
          <w:tab/>
        </w:r>
        <w:r w:rsidR="00770FC5">
          <w:rPr>
            <w:webHidden/>
          </w:rPr>
          <w:fldChar w:fldCharType="begin"/>
        </w:r>
        <w:r w:rsidR="00770FC5">
          <w:rPr>
            <w:webHidden/>
          </w:rPr>
          <w:instrText xml:space="preserve"> PAGEREF _Toc9960190 \h </w:instrText>
        </w:r>
        <w:r w:rsidR="00770FC5">
          <w:rPr>
            <w:webHidden/>
          </w:rPr>
        </w:r>
        <w:r w:rsidR="00770FC5">
          <w:rPr>
            <w:webHidden/>
          </w:rPr>
          <w:fldChar w:fldCharType="separate"/>
        </w:r>
        <w:r w:rsidR="00C20C32">
          <w:rPr>
            <w:webHidden/>
          </w:rPr>
          <w:t>57</w:t>
        </w:r>
        <w:r w:rsidR="00770FC5">
          <w:rPr>
            <w:webHidden/>
          </w:rPr>
          <w:fldChar w:fldCharType="end"/>
        </w:r>
      </w:hyperlink>
    </w:p>
    <w:p w14:paraId="573A1192" w14:textId="77777777" w:rsidR="00770FC5" w:rsidRDefault="00DA3348">
      <w:pPr>
        <w:pStyle w:val="TableofFigures"/>
        <w:rPr>
          <w:rFonts w:asciiTheme="minorHAnsi" w:eastAsiaTheme="minorEastAsia" w:hAnsiTheme="minorHAnsi" w:cstheme="minorBidi"/>
          <w:sz w:val="22"/>
          <w:szCs w:val="22"/>
        </w:rPr>
      </w:pPr>
      <w:hyperlink w:anchor="_Toc9960191" w:history="1">
        <w:r w:rsidR="00770FC5" w:rsidRPr="00CD1D12">
          <w:rPr>
            <w:rStyle w:val="Hyperlink"/>
          </w:rPr>
          <w:t>Figure 4.3</w:t>
        </w:r>
        <w:r w:rsidR="00770FC5">
          <w:rPr>
            <w:rFonts w:asciiTheme="minorHAnsi" w:eastAsiaTheme="minorEastAsia" w:hAnsiTheme="minorHAnsi" w:cstheme="minorBidi"/>
            <w:sz w:val="22"/>
            <w:szCs w:val="22"/>
          </w:rPr>
          <w:tab/>
        </w:r>
        <w:r w:rsidR="00770FC5" w:rsidRPr="00CD1D12">
          <w:rPr>
            <w:rStyle w:val="Hyperlink"/>
          </w:rPr>
          <w:t>Freshman class test plot</w:t>
        </w:r>
        <w:r w:rsidR="00770FC5">
          <w:rPr>
            <w:webHidden/>
          </w:rPr>
          <w:tab/>
        </w:r>
        <w:r w:rsidR="00770FC5">
          <w:rPr>
            <w:webHidden/>
          </w:rPr>
          <w:fldChar w:fldCharType="begin"/>
        </w:r>
        <w:r w:rsidR="00770FC5">
          <w:rPr>
            <w:webHidden/>
          </w:rPr>
          <w:instrText xml:space="preserve"> PAGEREF _Toc9960191 \h </w:instrText>
        </w:r>
        <w:r w:rsidR="00770FC5">
          <w:rPr>
            <w:webHidden/>
          </w:rPr>
        </w:r>
        <w:r w:rsidR="00770FC5">
          <w:rPr>
            <w:webHidden/>
          </w:rPr>
          <w:fldChar w:fldCharType="separate"/>
        </w:r>
        <w:r w:rsidR="00C20C32">
          <w:rPr>
            <w:webHidden/>
          </w:rPr>
          <w:t>59</w:t>
        </w:r>
        <w:r w:rsidR="00770FC5">
          <w:rPr>
            <w:webHidden/>
          </w:rPr>
          <w:fldChar w:fldCharType="end"/>
        </w:r>
      </w:hyperlink>
    </w:p>
    <w:p w14:paraId="69C0E2B5" w14:textId="77777777" w:rsidR="00770FC5" w:rsidRDefault="00DA3348">
      <w:pPr>
        <w:pStyle w:val="TableofFigures"/>
        <w:rPr>
          <w:rFonts w:asciiTheme="minorHAnsi" w:eastAsiaTheme="minorEastAsia" w:hAnsiTheme="minorHAnsi" w:cstheme="minorBidi"/>
          <w:sz w:val="22"/>
          <w:szCs w:val="22"/>
        </w:rPr>
      </w:pPr>
      <w:hyperlink w:anchor="_Toc9960192" w:history="1">
        <w:r w:rsidR="00770FC5" w:rsidRPr="00CD1D12">
          <w:rPr>
            <w:rStyle w:val="Hyperlink"/>
          </w:rPr>
          <w:t>Figure 4.4</w:t>
        </w:r>
        <w:r w:rsidR="00770FC5">
          <w:rPr>
            <w:rFonts w:asciiTheme="minorHAnsi" w:eastAsiaTheme="minorEastAsia" w:hAnsiTheme="minorHAnsi" w:cstheme="minorBidi"/>
            <w:sz w:val="22"/>
            <w:szCs w:val="22"/>
          </w:rPr>
          <w:tab/>
        </w:r>
        <w:r w:rsidR="00770FC5" w:rsidRPr="00CD1D12">
          <w:rPr>
            <w:rStyle w:val="Hyperlink"/>
          </w:rPr>
          <w:t>Personal rocket resting</w:t>
        </w:r>
        <w:r w:rsidR="00770FC5">
          <w:rPr>
            <w:webHidden/>
          </w:rPr>
          <w:tab/>
        </w:r>
        <w:r w:rsidR="00770FC5">
          <w:rPr>
            <w:webHidden/>
          </w:rPr>
          <w:fldChar w:fldCharType="begin"/>
        </w:r>
        <w:r w:rsidR="00770FC5">
          <w:rPr>
            <w:webHidden/>
          </w:rPr>
          <w:instrText xml:space="preserve"> PAGEREF _Toc9960192 \h </w:instrText>
        </w:r>
        <w:r w:rsidR="00770FC5">
          <w:rPr>
            <w:webHidden/>
          </w:rPr>
        </w:r>
        <w:r w:rsidR="00770FC5">
          <w:rPr>
            <w:webHidden/>
          </w:rPr>
          <w:fldChar w:fldCharType="separate"/>
        </w:r>
        <w:r w:rsidR="00C20C32">
          <w:rPr>
            <w:webHidden/>
          </w:rPr>
          <w:t>60</w:t>
        </w:r>
        <w:r w:rsidR="00770FC5">
          <w:rPr>
            <w:webHidden/>
          </w:rPr>
          <w:fldChar w:fldCharType="end"/>
        </w:r>
      </w:hyperlink>
    </w:p>
    <w:p w14:paraId="27C61D56" w14:textId="77777777" w:rsidR="00770FC5" w:rsidRDefault="00DA3348">
      <w:pPr>
        <w:pStyle w:val="TableofFigures"/>
        <w:rPr>
          <w:rFonts w:asciiTheme="minorHAnsi" w:eastAsiaTheme="minorEastAsia" w:hAnsiTheme="minorHAnsi" w:cstheme="minorBidi"/>
          <w:sz w:val="22"/>
          <w:szCs w:val="22"/>
        </w:rPr>
      </w:pPr>
      <w:hyperlink w:anchor="_Toc9960193" w:history="1">
        <w:r w:rsidR="00770FC5" w:rsidRPr="00CD1D12">
          <w:rPr>
            <w:rStyle w:val="Hyperlink"/>
          </w:rPr>
          <w:t>Figure 4.5</w:t>
        </w:r>
        <w:r w:rsidR="00770FC5">
          <w:rPr>
            <w:rFonts w:asciiTheme="minorHAnsi" w:eastAsiaTheme="minorEastAsia" w:hAnsiTheme="minorHAnsi" w:cstheme="minorBidi"/>
            <w:sz w:val="22"/>
            <w:szCs w:val="22"/>
          </w:rPr>
          <w:tab/>
        </w:r>
        <w:r w:rsidR="00770FC5" w:rsidRPr="00CD1D12">
          <w:rPr>
            <w:rStyle w:val="Hyperlink"/>
          </w:rPr>
          <w:t>Combined data plots</w:t>
        </w:r>
        <w:r w:rsidR="00770FC5">
          <w:rPr>
            <w:webHidden/>
          </w:rPr>
          <w:tab/>
        </w:r>
        <w:r w:rsidR="00770FC5">
          <w:rPr>
            <w:webHidden/>
          </w:rPr>
          <w:fldChar w:fldCharType="begin"/>
        </w:r>
        <w:r w:rsidR="00770FC5">
          <w:rPr>
            <w:webHidden/>
          </w:rPr>
          <w:instrText xml:space="preserve"> PAGEREF _Toc9960193 \h </w:instrText>
        </w:r>
        <w:r w:rsidR="00770FC5">
          <w:rPr>
            <w:webHidden/>
          </w:rPr>
        </w:r>
        <w:r w:rsidR="00770FC5">
          <w:rPr>
            <w:webHidden/>
          </w:rPr>
          <w:fldChar w:fldCharType="separate"/>
        </w:r>
        <w:r w:rsidR="00C20C32">
          <w:rPr>
            <w:webHidden/>
          </w:rPr>
          <w:t>61</w:t>
        </w:r>
        <w:r w:rsidR="00770FC5">
          <w:rPr>
            <w:webHidden/>
          </w:rPr>
          <w:fldChar w:fldCharType="end"/>
        </w:r>
      </w:hyperlink>
    </w:p>
    <w:p w14:paraId="76602F13" w14:textId="77777777" w:rsidR="00770FC5" w:rsidRDefault="00DA3348">
      <w:pPr>
        <w:pStyle w:val="TableofFigures"/>
        <w:rPr>
          <w:rFonts w:asciiTheme="minorHAnsi" w:eastAsiaTheme="minorEastAsia" w:hAnsiTheme="minorHAnsi" w:cstheme="minorBidi"/>
          <w:sz w:val="22"/>
          <w:szCs w:val="22"/>
        </w:rPr>
      </w:pPr>
      <w:hyperlink w:anchor="_Toc9960194" w:history="1">
        <w:r w:rsidR="00770FC5" w:rsidRPr="00CD1D12">
          <w:rPr>
            <w:rStyle w:val="Hyperlink"/>
          </w:rPr>
          <w:t>Figure B.1</w:t>
        </w:r>
        <w:r w:rsidR="00770FC5">
          <w:rPr>
            <w:rFonts w:asciiTheme="minorHAnsi" w:eastAsiaTheme="minorEastAsia" w:hAnsiTheme="minorHAnsi" w:cstheme="minorBidi"/>
            <w:sz w:val="22"/>
            <w:szCs w:val="22"/>
          </w:rPr>
          <w:tab/>
        </w:r>
        <w:r w:rsidR="00770FC5" w:rsidRPr="00CD1D12">
          <w:rPr>
            <w:rStyle w:val="Hyperlink"/>
          </w:rPr>
          <w:t xml:space="preserve">Example of Chart used to find </w:t>
        </w:r>
        <w:r w:rsidR="00770FC5" w:rsidRPr="00CD1D12">
          <w:rPr>
            <w:rStyle w:val="Hyperlink"/>
            <w:i/>
          </w:rPr>
          <w:t>C</w:t>
        </w:r>
        <w:r w:rsidR="00770FC5" w:rsidRPr="00CD1D12">
          <w:rPr>
            <w:rStyle w:val="Hyperlink"/>
            <w:i/>
            <w:vertAlign w:val="subscript"/>
          </w:rPr>
          <w:t xml:space="preserve">N </w:t>
        </w:r>
        <w:r w:rsidR="00770FC5" w:rsidRPr="00CD1D12">
          <w:rPr>
            <w:rStyle w:val="Hyperlink"/>
          </w:rPr>
          <w:t>Values</w:t>
        </w:r>
        <w:r w:rsidR="00770FC5">
          <w:rPr>
            <w:webHidden/>
          </w:rPr>
          <w:tab/>
        </w:r>
        <w:r w:rsidR="00770FC5">
          <w:rPr>
            <w:webHidden/>
          </w:rPr>
          <w:fldChar w:fldCharType="begin"/>
        </w:r>
        <w:r w:rsidR="00770FC5">
          <w:rPr>
            <w:webHidden/>
          </w:rPr>
          <w:instrText xml:space="preserve"> PAGEREF _Toc9960194 \h </w:instrText>
        </w:r>
        <w:r w:rsidR="00770FC5">
          <w:rPr>
            <w:webHidden/>
          </w:rPr>
        </w:r>
        <w:r w:rsidR="00770FC5">
          <w:rPr>
            <w:webHidden/>
          </w:rPr>
          <w:fldChar w:fldCharType="separate"/>
        </w:r>
        <w:r w:rsidR="00C20C32">
          <w:rPr>
            <w:webHidden/>
          </w:rPr>
          <w:t>103</w:t>
        </w:r>
        <w:r w:rsidR="00770FC5">
          <w:rPr>
            <w:webHidden/>
          </w:rPr>
          <w:fldChar w:fldCharType="end"/>
        </w:r>
      </w:hyperlink>
    </w:p>
    <w:p w14:paraId="62FAED01" w14:textId="77777777" w:rsidR="002138F9" w:rsidRDefault="007B6887">
      <w:pPr>
        <w:sectPr w:rsidR="002138F9" w:rsidSect="006D6C94">
          <w:headerReference w:type="default" r:id="rId24"/>
          <w:footerReference w:type="default" r:id="rId25"/>
          <w:pgSz w:w="12240" w:h="15840"/>
          <w:pgMar w:top="1440" w:right="1440" w:bottom="1440" w:left="1440" w:header="720" w:footer="1440" w:gutter="0"/>
          <w:pgNumType w:fmt="lowerRoman"/>
          <w:cols w:space="720"/>
          <w:docGrid w:linePitch="360"/>
        </w:sectPr>
      </w:pPr>
      <w:r>
        <w:fldChar w:fldCharType="end"/>
      </w:r>
    </w:p>
    <w:p w14:paraId="4F631801" w14:textId="77777777" w:rsidR="001F34CC" w:rsidRDefault="001F34CC" w:rsidP="001F34CC">
      <w:pPr>
        <w:pStyle w:val="PPH"/>
      </w:pPr>
      <w:bookmarkStart w:id="4" w:name="_Toc9960037"/>
      <w:r>
        <w:lastRenderedPageBreak/>
        <w:t>NOMENCLATURE</w:t>
      </w:r>
      <w:bookmarkEnd w:id="4"/>
    </w:p>
    <w:p w14:paraId="279CB3A2" w14:textId="77777777" w:rsidR="001F34CC" w:rsidRDefault="001F34CC" w:rsidP="001F34CC">
      <w:pPr>
        <w:widowControl w:val="0"/>
        <w:tabs>
          <w:tab w:val="left" w:pos="864"/>
          <w:tab w:val="left" w:pos="1152"/>
        </w:tabs>
        <w:spacing w:line="240" w:lineRule="auto"/>
        <w:jc w:val="both"/>
        <w:rPr>
          <w:rFonts w:eastAsia="Times New Roman"/>
          <w:i/>
          <w:sz w:val="20"/>
          <w:szCs w:val="20"/>
        </w:rPr>
        <w:sectPr w:rsidR="001F34CC" w:rsidSect="006D6C94">
          <w:pgSz w:w="12240" w:h="15840"/>
          <w:pgMar w:top="1440" w:right="1440" w:bottom="1440" w:left="1440" w:header="720" w:footer="1440" w:gutter="0"/>
          <w:pgNumType w:fmt="lowerRoman"/>
          <w:cols w:space="720"/>
          <w:docGrid w:linePitch="360"/>
        </w:sectPr>
      </w:pPr>
    </w:p>
    <w:p w14:paraId="41A41C74"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A</w:t>
      </w:r>
      <w:r w:rsidRPr="008C42B7">
        <w:rPr>
          <w:rFonts w:eastAsia="Times New Roman"/>
          <w:i/>
          <w:sz w:val="20"/>
          <w:szCs w:val="20"/>
        </w:rPr>
        <w:tab/>
      </w:r>
      <w:r w:rsidRPr="008C42B7">
        <w:rPr>
          <w:rFonts w:eastAsia="Times New Roman"/>
          <w:sz w:val="20"/>
          <w:szCs w:val="20"/>
        </w:rPr>
        <w:t>=</w:t>
      </w:r>
      <w:r w:rsidRPr="008C42B7">
        <w:rPr>
          <w:rFonts w:eastAsia="Times New Roman"/>
          <w:sz w:val="20"/>
          <w:szCs w:val="20"/>
        </w:rPr>
        <w:tab/>
        <w:t>area</w:t>
      </w:r>
    </w:p>
    <w:p w14:paraId="4FE4565F"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a</w:t>
      </w:r>
      <w:r w:rsidRPr="008C42B7">
        <w:rPr>
          <w:rFonts w:eastAsia="Times New Roman"/>
          <w:i/>
          <w:sz w:val="20"/>
          <w:szCs w:val="20"/>
        </w:rPr>
        <w:tab/>
      </w:r>
      <w:r w:rsidRPr="008C42B7">
        <w:rPr>
          <w:rFonts w:eastAsia="Times New Roman"/>
          <w:sz w:val="20"/>
          <w:szCs w:val="20"/>
        </w:rPr>
        <w:t>=</w:t>
      </w:r>
      <w:r w:rsidRPr="008C42B7">
        <w:rPr>
          <w:rFonts w:eastAsia="Times New Roman"/>
          <w:sz w:val="20"/>
          <w:szCs w:val="20"/>
        </w:rPr>
        <w:tab/>
      </w:r>
      <w:r>
        <w:rPr>
          <w:rFonts w:eastAsia="Times New Roman"/>
          <w:sz w:val="20"/>
          <w:szCs w:val="20"/>
        </w:rPr>
        <w:t>acceleration</w:t>
      </w:r>
    </w:p>
    <w:p w14:paraId="05D25840"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α</w:t>
      </w:r>
      <w:r w:rsidRPr="008C42B7">
        <w:rPr>
          <w:rFonts w:eastAsia="Times New Roman"/>
          <w:sz w:val="20"/>
          <w:szCs w:val="20"/>
        </w:rPr>
        <w:tab/>
        <w:t>=</w:t>
      </w:r>
      <w:r w:rsidRPr="008C42B7">
        <w:rPr>
          <w:rFonts w:eastAsia="Times New Roman"/>
          <w:sz w:val="20"/>
          <w:szCs w:val="20"/>
        </w:rPr>
        <w:tab/>
        <w:t>angle of attack</w:t>
      </w:r>
    </w:p>
    <w:p w14:paraId="71904BA4"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 xml:space="preserve">c </w:t>
      </w:r>
      <w:r>
        <w:rPr>
          <w:rFonts w:eastAsia="Times New Roman"/>
          <w:i/>
          <w:sz w:val="20"/>
          <w:szCs w:val="20"/>
        </w:rPr>
        <w:tab/>
      </w:r>
      <w:r>
        <w:rPr>
          <w:rFonts w:eastAsia="Times New Roman"/>
          <w:sz w:val="20"/>
          <w:szCs w:val="20"/>
        </w:rPr>
        <w:t>=</w:t>
      </w:r>
      <w:r>
        <w:rPr>
          <w:rFonts w:eastAsia="Times New Roman"/>
          <w:sz w:val="20"/>
          <w:szCs w:val="20"/>
        </w:rPr>
        <w:tab/>
        <w:t>speed of sound</w:t>
      </w:r>
    </w:p>
    <w:p w14:paraId="47B2BBDA"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C</w:t>
      </w:r>
      <w:r>
        <w:rPr>
          <w:rFonts w:eastAsia="Times New Roman"/>
          <w:i/>
          <w:sz w:val="20"/>
          <w:szCs w:val="20"/>
          <w:vertAlign w:val="subscript"/>
        </w:rPr>
        <w:t>A</w:t>
      </w:r>
      <w:r>
        <w:rPr>
          <w:rFonts w:eastAsia="Times New Roman"/>
          <w:sz w:val="20"/>
          <w:szCs w:val="20"/>
        </w:rPr>
        <w:tab/>
        <w:t>=</w:t>
      </w:r>
      <w:r>
        <w:rPr>
          <w:rFonts w:eastAsia="Times New Roman"/>
          <w:sz w:val="20"/>
          <w:szCs w:val="20"/>
        </w:rPr>
        <w:tab/>
        <w:t>axial force coefficient</w:t>
      </w:r>
    </w:p>
    <w:p w14:paraId="2EDD7BFA"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C</w:t>
      </w:r>
      <w:r>
        <w:rPr>
          <w:rFonts w:eastAsia="Times New Roman"/>
          <w:i/>
          <w:sz w:val="20"/>
          <w:szCs w:val="20"/>
          <w:vertAlign w:val="subscript"/>
        </w:rPr>
        <w:t>A,b</w:t>
      </w:r>
      <w:proofErr w:type="spellEnd"/>
      <w:r>
        <w:rPr>
          <w:rFonts w:eastAsia="Times New Roman"/>
          <w:sz w:val="20"/>
          <w:szCs w:val="20"/>
        </w:rPr>
        <w:tab/>
        <w:t>=</w:t>
      </w:r>
      <w:r>
        <w:rPr>
          <w:rFonts w:eastAsia="Times New Roman"/>
          <w:sz w:val="20"/>
          <w:szCs w:val="20"/>
        </w:rPr>
        <w:tab/>
        <w:t>base axial force coefficient</w:t>
      </w:r>
    </w:p>
    <w:p w14:paraId="01EA013D" w14:textId="77777777" w:rsidR="001F34CC" w:rsidRPr="005671E4"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C</w:t>
      </w:r>
      <w:r>
        <w:rPr>
          <w:rFonts w:eastAsia="Times New Roman"/>
          <w:i/>
          <w:sz w:val="20"/>
          <w:szCs w:val="20"/>
          <w:vertAlign w:val="subscript"/>
        </w:rPr>
        <w:t>A,f</w:t>
      </w:r>
      <w:proofErr w:type="spellEnd"/>
      <w:r>
        <w:rPr>
          <w:rFonts w:eastAsia="Times New Roman"/>
          <w:sz w:val="20"/>
          <w:szCs w:val="20"/>
        </w:rPr>
        <w:tab/>
        <w:t>=</w:t>
      </w:r>
      <w:r>
        <w:rPr>
          <w:rFonts w:eastAsia="Times New Roman"/>
          <w:sz w:val="20"/>
          <w:szCs w:val="20"/>
        </w:rPr>
        <w:tab/>
        <w:t>forward axial force coefficient</w:t>
      </w:r>
    </w:p>
    <w:p w14:paraId="093E255B"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C</w:t>
      </w:r>
      <w:r w:rsidR="00601EC4">
        <w:rPr>
          <w:rFonts w:eastAsia="Times New Roman"/>
          <w:i/>
          <w:sz w:val="20"/>
          <w:szCs w:val="20"/>
          <w:vertAlign w:val="subscript"/>
        </w:rPr>
        <w:t>D</w:t>
      </w:r>
      <w:r w:rsidRPr="008C42B7">
        <w:rPr>
          <w:rFonts w:eastAsia="Times New Roman"/>
          <w:sz w:val="20"/>
          <w:szCs w:val="20"/>
          <w:vertAlign w:val="subscript"/>
        </w:rPr>
        <w:tab/>
      </w:r>
      <w:r w:rsidRPr="008C42B7">
        <w:rPr>
          <w:rFonts w:eastAsia="Times New Roman"/>
          <w:sz w:val="20"/>
          <w:szCs w:val="20"/>
        </w:rPr>
        <w:t>=</w:t>
      </w:r>
      <w:r w:rsidRPr="008C42B7">
        <w:rPr>
          <w:rFonts w:eastAsia="Times New Roman"/>
          <w:sz w:val="20"/>
          <w:szCs w:val="20"/>
        </w:rPr>
        <w:tab/>
        <w:t>drag coefficient</w:t>
      </w:r>
    </w:p>
    <w:p w14:paraId="302BBD46"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C</w:t>
      </w:r>
      <w:r w:rsidRPr="00104C36">
        <w:rPr>
          <w:rFonts w:eastAsia="Times New Roman"/>
          <w:i/>
          <w:sz w:val="20"/>
          <w:szCs w:val="20"/>
          <w:vertAlign w:val="subscript"/>
        </w:rPr>
        <w:t>N</w:t>
      </w:r>
      <w:r>
        <w:rPr>
          <w:rFonts w:eastAsia="Times New Roman"/>
          <w:sz w:val="20"/>
          <w:szCs w:val="20"/>
        </w:rPr>
        <w:tab/>
        <w:t>=</w:t>
      </w:r>
      <w:r>
        <w:rPr>
          <w:rFonts w:eastAsia="Times New Roman"/>
          <w:sz w:val="20"/>
          <w:szCs w:val="20"/>
        </w:rPr>
        <w:tab/>
        <w:t>normal force coefficient</w:t>
      </w:r>
    </w:p>
    <w:p w14:paraId="1908ED28" w14:textId="77777777" w:rsidR="001F34CC" w:rsidRPr="0094644A"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 xml:space="preserve">D </w:t>
      </w:r>
      <w:r>
        <w:rPr>
          <w:rFonts w:eastAsia="Times New Roman"/>
          <w:i/>
          <w:sz w:val="20"/>
          <w:szCs w:val="20"/>
        </w:rPr>
        <w:tab/>
      </w:r>
      <w:r>
        <w:rPr>
          <w:rFonts w:eastAsia="Times New Roman"/>
          <w:sz w:val="20"/>
          <w:szCs w:val="20"/>
        </w:rPr>
        <w:t xml:space="preserve">= </w:t>
      </w:r>
      <w:r>
        <w:rPr>
          <w:rFonts w:eastAsia="Times New Roman"/>
          <w:sz w:val="20"/>
          <w:szCs w:val="20"/>
        </w:rPr>
        <w:tab/>
        <w:t>drag force</w:t>
      </w:r>
    </w:p>
    <w:p w14:paraId="067ECDBF" w14:textId="77777777" w:rsidR="001F34CC" w:rsidRPr="00145A1D"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D</w:t>
      </w:r>
      <w:r w:rsidRPr="00145A1D">
        <w:rPr>
          <w:rFonts w:eastAsia="Times New Roman"/>
          <w:i/>
          <w:sz w:val="20"/>
          <w:szCs w:val="20"/>
          <w:vertAlign w:val="subscript"/>
        </w:rPr>
        <w:t>f</w:t>
      </w:r>
      <w:r>
        <w:rPr>
          <w:rFonts w:eastAsia="Times New Roman"/>
          <w:i/>
          <w:sz w:val="20"/>
          <w:szCs w:val="20"/>
        </w:rPr>
        <w:t xml:space="preserve"> </w:t>
      </w:r>
      <w:r>
        <w:rPr>
          <w:rFonts w:eastAsia="Times New Roman"/>
          <w:i/>
          <w:sz w:val="20"/>
          <w:szCs w:val="20"/>
        </w:rPr>
        <w:tab/>
      </w:r>
      <w:r>
        <w:rPr>
          <w:rFonts w:eastAsia="Times New Roman"/>
          <w:sz w:val="20"/>
          <w:szCs w:val="20"/>
        </w:rPr>
        <w:t xml:space="preserve">= </w:t>
      </w:r>
      <w:r>
        <w:rPr>
          <w:rFonts w:eastAsia="Times New Roman"/>
          <w:sz w:val="20"/>
          <w:szCs w:val="20"/>
        </w:rPr>
        <w:tab/>
        <w:t>diameter of fuselage</w:t>
      </w:r>
    </w:p>
    <w:p w14:paraId="49A7C8AE"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dt</w:t>
      </w:r>
      <w:r w:rsidRPr="008C42B7">
        <w:rPr>
          <w:rFonts w:eastAsia="Times New Roman"/>
          <w:sz w:val="20"/>
          <w:szCs w:val="20"/>
        </w:rPr>
        <w:tab/>
        <w:t>=</w:t>
      </w:r>
      <w:r w:rsidRPr="008C42B7">
        <w:rPr>
          <w:rFonts w:eastAsia="Times New Roman"/>
          <w:sz w:val="20"/>
          <w:szCs w:val="20"/>
        </w:rPr>
        <w:tab/>
        <w:t>time differential</w:t>
      </w:r>
    </w:p>
    <w:p w14:paraId="44CA8474" w14:textId="77777777" w:rsidR="001F34CC" w:rsidRPr="009C73F0" w:rsidRDefault="001F34CC" w:rsidP="001F34CC">
      <w:pPr>
        <w:widowControl w:val="0"/>
        <w:tabs>
          <w:tab w:val="left" w:pos="864"/>
          <w:tab w:val="left" w:pos="1152"/>
        </w:tabs>
        <w:spacing w:line="240" w:lineRule="auto"/>
        <w:jc w:val="both"/>
        <w:rPr>
          <w:rFonts w:eastAsia="Times New Roman"/>
          <w:sz w:val="20"/>
          <w:szCs w:val="20"/>
        </w:rPr>
      </w:pPr>
      <w:r w:rsidRPr="009C73F0">
        <w:rPr>
          <w:rFonts w:eastAsia="Times New Roman"/>
          <w:i/>
          <w:sz w:val="20"/>
          <w:szCs w:val="20"/>
        </w:rPr>
        <w:t>δ</w:t>
      </w:r>
      <w:r>
        <w:rPr>
          <w:rFonts w:eastAsia="Times New Roman"/>
          <w:i/>
          <w:sz w:val="20"/>
          <w:szCs w:val="20"/>
        </w:rPr>
        <w:tab/>
      </w:r>
      <w:r>
        <w:rPr>
          <w:rFonts w:eastAsia="Times New Roman"/>
          <w:sz w:val="20"/>
          <w:szCs w:val="20"/>
        </w:rPr>
        <w:t>=</w:t>
      </w:r>
      <w:r>
        <w:rPr>
          <w:rFonts w:eastAsia="Times New Roman"/>
          <w:sz w:val="20"/>
          <w:szCs w:val="20"/>
        </w:rPr>
        <w:tab/>
        <w:t>angle of deflection</w:t>
      </w:r>
    </w:p>
    <w:p w14:paraId="28483201" w14:textId="77777777" w:rsidR="001F34CC" w:rsidRPr="009C3B36"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E</w:t>
      </w:r>
      <w:r>
        <w:rPr>
          <w:rFonts w:eastAsia="Times New Roman"/>
          <w:sz w:val="20"/>
          <w:szCs w:val="20"/>
        </w:rPr>
        <w:tab/>
        <w:t>=</w:t>
      </w:r>
      <w:r>
        <w:rPr>
          <w:rFonts w:eastAsia="Times New Roman"/>
          <w:sz w:val="20"/>
          <w:szCs w:val="20"/>
        </w:rPr>
        <w:tab/>
        <w:t>Young’s modulus of elasticity</w:t>
      </w:r>
    </w:p>
    <w:p w14:paraId="74B31E5C"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F</w:t>
      </w:r>
      <w:r w:rsidRPr="008C42B7">
        <w:rPr>
          <w:rFonts w:eastAsia="Times New Roman"/>
          <w:sz w:val="20"/>
          <w:szCs w:val="20"/>
        </w:rPr>
        <w:tab/>
        <w:t>=</w:t>
      </w:r>
      <w:r w:rsidRPr="008C42B7">
        <w:rPr>
          <w:rFonts w:eastAsia="Times New Roman"/>
          <w:sz w:val="20"/>
          <w:szCs w:val="20"/>
        </w:rPr>
        <w:tab/>
        <w:t>thrust</w:t>
      </w:r>
    </w:p>
    <w:p w14:paraId="16A0B300"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g</w:t>
      </w:r>
      <w:r w:rsidRPr="008C42B7">
        <w:rPr>
          <w:rFonts w:eastAsia="Times New Roman"/>
          <w:sz w:val="20"/>
          <w:szCs w:val="20"/>
        </w:rPr>
        <w:tab/>
        <w:t>=</w:t>
      </w:r>
      <w:r w:rsidRPr="008C42B7">
        <w:rPr>
          <w:rFonts w:eastAsia="Times New Roman"/>
          <w:sz w:val="20"/>
          <w:szCs w:val="20"/>
        </w:rPr>
        <w:tab/>
        <w:t>gravitational acceleration</w:t>
      </w:r>
    </w:p>
    <w:p w14:paraId="2DFFB8FB"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g</w:t>
      </w:r>
      <w:r w:rsidRPr="008C42B7">
        <w:rPr>
          <w:rFonts w:eastAsia="Times New Roman"/>
          <w:i/>
          <w:sz w:val="20"/>
          <w:szCs w:val="20"/>
          <w:vertAlign w:val="subscript"/>
        </w:rPr>
        <w:t>0</w:t>
      </w:r>
      <w:r w:rsidRPr="008C42B7">
        <w:rPr>
          <w:rFonts w:eastAsia="Times New Roman"/>
          <w:sz w:val="20"/>
          <w:szCs w:val="20"/>
        </w:rPr>
        <w:tab/>
        <w:t>=</w:t>
      </w:r>
      <w:r w:rsidRPr="008C42B7">
        <w:rPr>
          <w:rFonts w:eastAsia="Times New Roman"/>
          <w:sz w:val="20"/>
          <w:szCs w:val="20"/>
        </w:rPr>
        <w:tab/>
        <w:t>sea-level gravitational acceleration</w:t>
      </w:r>
    </w:p>
    <w:p w14:paraId="46682E94"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γ</w:t>
      </w:r>
      <w:r w:rsidRPr="008C42B7">
        <w:rPr>
          <w:rFonts w:eastAsia="Times New Roman"/>
          <w:sz w:val="20"/>
          <w:szCs w:val="20"/>
        </w:rPr>
        <w:tab/>
        <w:t>=</w:t>
      </w:r>
      <w:r w:rsidRPr="008C42B7">
        <w:rPr>
          <w:rFonts w:eastAsia="Times New Roman"/>
          <w:sz w:val="20"/>
          <w:szCs w:val="20"/>
        </w:rPr>
        <w:tab/>
        <w:t>specific hear ratio</w:t>
      </w:r>
    </w:p>
    <w:p w14:paraId="25CFC2DA"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I</w:t>
      </w:r>
      <w:r>
        <w:rPr>
          <w:rFonts w:eastAsia="Times New Roman"/>
          <w:i/>
          <w:sz w:val="20"/>
          <w:szCs w:val="20"/>
        </w:rPr>
        <w:tab/>
      </w:r>
      <w:r>
        <w:rPr>
          <w:rFonts w:eastAsia="Times New Roman"/>
          <w:sz w:val="20"/>
          <w:szCs w:val="20"/>
        </w:rPr>
        <w:t>=</w:t>
      </w:r>
      <w:r>
        <w:rPr>
          <w:rFonts w:eastAsia="Times New Roman"/>
          <w:sz w:val="20"/>
          <w:szCs w:val="20"/>
        </w:rPr>
        <w:tab/>
        <w:t>moment of inertia</w:t>
      </w:r>
    </w:p>
    <w:p w14:paraId="2E72EBEE"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k</w:t>
      </w:r>
      <w:r>
        <w:rPr>
          <w:rFonts w:eastAsia="Times New Roman"/>
          <w:i/>
          <w:sz w:val="20"/>
          <w:szCs w:val="20"/>
          <w:vertAlign w:val="subscript"/>
        </w:rPr>
        <w:t>d</w:t>
      </w:r>
      <w:proofErr w:type="spellEnd"/>
      <w:r>
        <w:rPr>
          <w:rFonts w:eastAsia="Times New Roman"/>
          <w:i/>
          <w:sz w:val="20"/>
          <w:szCs w:val="20"/>
          <w:vertAlign w:val="subscript"/>
        </w:rPr>
        <w:tab/>
      </w:r>
      <w:r>
        <w:rPr>
          <w:rFonts w:eastAsia="Times New Roman"/>
          <w:sz w:val="20"/>
          <w:szCs w:val="20"/>
        </w:rPr>
        <w:t>=</w:t>
      </w:r>
      <w:r>
        <w:rPr>
          <w:rFonts w:eastAsia="Times New Roman"/>
          <w:sz w:val="20"/>
          <w:szCs w:val="20"/>
        </w:rPr>
        <w:tab/>
        <w:t>ballistic coefficient</w:t>
      </w:r>
    </w:p>
    <w:p w14:paraId="09D1CEEC" w14:textId="77777777" w:rsidR="001F34CC" w:rsidRPr="00BC3629"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k</w:t>
      </w:r>
      <w:r>
        <w:rPr>
          <w:rFonts w:eastAsia="Times New Roman"/>
          <w:i/>
          <w:sz w:val="20"/>
          <w:szCs w:val="20"/>
          <w:vertAlign w:val="subscript"/>
        </w:rPr>
        <w:t>t</w:t>
      </w:r>
      <w:r>
        <w:rPr>
          <w:rFonts w:eastAsia="Times New Roman"/>
          <w:i/>
          <w:sz w:val="20"/>
          <w:szCs w:val="20"/>
        </w:rPr>
        <w:tab/>
      </w:r>
      <w:r>
        <w:rPr>
          <w:rFonts w:eastAsia="Times New Roman"/>
          <w:sz w:val="20"/>
          <w:szCs w:val="20"/>
        </w:rPr>
        <w:t>=</w:t>
      </w:r>
      <w:r>
        <w:rPr>
          <w:rFonts w:eastAsia="Times New Roman"/>
          <w:sz w:val="20"/>
          <w:szCs w:val="20"/>
        </w:rPr>
        <w:tab/>
        <w:t xml:space="preserve">‘thrust coefficient’ </w:t>
      </w:r>
    </w:p>
    <w:p w14:paraId="50FBF5D2"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L</w:t>
      </w:r>
      <w:r w:rsidRPr="008C42B7">
        <w:rPr>
          <w:rFonts w:eastAsia="Times New Roman"/>
          <w:sz w:val="20"/>
          <w:szCs w:val="20"/>
        </w:rPr>
        <w:tab/>
        <w:t>=</w:t>
      </w:r>
      <w:r w:rsidRPr="008C42B7">
        <w:rPr>
          <w:rFonts w:eastAsia="Times New Roman"/>
          <w:sz w:val="20"/>
          <w:szCs w:val="20"/>
        </w:rPr>
        <w:tab/>
        <w:t>lapse rate</w:t>
      </w:r>
    </w:p>
    <w:p w14:paraId="6D125B11"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L</w:t>
      </w:r>
      <w:r>
        <w:rPr>
          <w:rFonts w:eastAsia="Times New Roman"/>
          <w:i/>
          <w:sz w:val="20"/>
          <w:szCs w:val="20"/>
          <w:vertAlign w:val="subscript"/>
        </w:rPr>
        <w:t>r</w:t>
      </w:r>
      <w:r>
        <w:rPr>
          <w:rFonts w:eastAsia="Times New Roman"/>
          <w:i/>
          <w:sz w:val="20"/>
          <w:szCs w:val="20"/>
          <w:vertAlign w:val="subscript"/>
        </w:rPr>
        <w:tab/>
      </w:r>
      <w:r>
        <w:rPr>
          <w:rFonts w:eastAsia="Times New Roman"/>
          <w:sz w:val="20"/>
          <w:szCs w:val="20"/>
        </w:rPr>
        <w:t>=</w:t>
      </w:r>
      <w:r>
        <w:rPr>
          <w:rFonts w:eastAsia="Times New Roman"/>
          <w:sz w:val="20"/>
          <w:szCs w:val="20"/>
        </w:rPr>
        <w:tab/>
        <w:t>length of launch rod</w:t>
      </w:r>
    </w:p>
    <w:p w14:paraId="743C9CF3" w14:textId="77777777" w:rsidR="001F34CC" w:rsidRPr="00583BA4"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L</w:t>
      </w:r>
      <w:r>
        <w:rPr>
          <w:rFonts w:eastAsia="Times New Roman"/>
          <w:i/>
          <w:sz w:val="20"/>
          <w:szCs w:val="20"/>
          <w:vertAlign w:val="subscript"/>
        </w:rPr>
        <w:t>s</w:t>
      </w:r>
      <w:r>
        <w:rPr>
          <w:rFonts w:eastAsia="Times New Roman"/>
          <w:sz w:val="20"/>
          <w:szCs w:val="20"/>
        </w:rPr>
        <w:tab/>
        <w:t>=</w:t>
      </w:r>
      <w:r>
        <w:rPr>
          <w:rFonts w:eastAsia="Times New Roman"/>
          <w:sz w:val="20"/>
          <w:szCs w:val="20"/>
        </w:rPr>
        <w:tab/>
        <w:t>length of rocket structure</w:t>
      </w:r>
    </w:p>
    <w:p w14:paraId="545E0732"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M</w:t>
      </w:r>
      <w:r w:rsidRPr="008C42B7">
        <w:rPr>
          <w:rFonts w:eastAsia="Times New Roman"/>
          <w:sz w:val="20"/>
          <w:szCs w:val="20"/>
        </w:rPr>
        <w:tab/>
        <w:t>=</w:t>
      </w:r>
      <w:r w:rsidRPr="008C42B7">
        <w:rPr>
          <w:rFonts w:eastAsia="Times New Roman"/>
          <w:sz w:val="20"/>
          <w:szCs w:val="20"/>
        </w:rPr>
        <w:tab/>
        <w:t>Mach number</w:t>
      </w:r>
    </w:p>
    <w:p w14:paraId="3646D8D0" w14:textId="77777777" w:rsidR="001F34CC" w:rsidRPr="005A69D2"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M</w:t>
      </w:r>
      <w:r>
        <w:rPr>
          <w:rFonts w:eastAsia="Times New Roman"/>
          <w:i/>
          <w:sz w:val="20"/>
          <w:szCs w:val="20"/>
          <w:vertAlign w:val="subscript"/>
        </w:rPr>
        <w:t>end</w:t>
      </w:r>
      <w:r>
        <w:rPr>
          <w:rFonts w:eastAsia="Times New Roman"/>
          <w:i/>
          <w:sz w:val="20"/>
          <w:szCs w:val="20"/>
          <w:vertAlign w:val="subscript"/>
        </w:rPr>
        <w:tab/>
      </w:r>
      <w:r>
        <w:rPr>
          <w:rFonts w:eastAsia="Times New Roman"/>
          <w:sz w:val="20"/>
          <w:szCs w:val="20"/>
        </w:rPr>
        <w:t>=</w:t>
      </w:r>
      <w:r>
        <w:rPr>
          <w:rFonts w:eastAsia="Times New Roman"/>
          <w:sz w:val="20"/>
          <w:szCs w:val="20"/>
        </w:rPr>
        <w:tab/>
        <w:t>final Mach value in drag profile</w:t>
      </w:r>
    </w:p>
    <w:p w14:paraId="56F8809F" w14:textId="77777777" w:rsidR="001F34CC" w:rsidRPr="00014873"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m</w:t>
      </w:r>
      <w:r>
        <w:rPr>
          <w:rFonts w:eastAsia="Times New Roman"/>
          <w:sz w:val="20"/>
          <w:szCs w:val="20"/>
        </w:rPr>
        <w:tab/>
        <w:t xml:space="preserve">= </w:t>
      </w:r>
      <w:r>
        <w:rPr>
          <w:rFonts w:eastAsia="Times New Roman"/>
          <w:sz w:val="20"/>
          <w:szCs w:val="20"/>
        </w:rPr>
        <w:tab/>
        <w:t>mass during flight</w:t>
      </w:r>
    </w:p>
    <w:p w14:paraId="166B4488"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m</w:t>
      </w:r>
      <w:r w:rsidRPr="008C42B7">
        <w:rPr>
          <w:rFonts w:eastAsia="Times New Roman"/>
          <w:i/>
          <w:sz w:val="20"/>
          <w:szCs w:val="20"/>
          <w:vertAlign w:val="subscript"/>
        </w:rPr>
        <w:t>d</w:t>
      </w:r>
      <w:r w:rsidRPr="008C42B7">
        <w:rPr>
          <w:rFonts w:eastAsia="Times New Roman"/>
          <w:sz w:val="20"/>
          <w:szCs w:val="20"/>
        </w:rPr>
        <w:tab/>
        <w:t>=</w:t>
      </w:r>
      <w:r w:rsidRPr="008C42B7">
        <w:rPr>
          <w:rFonts w:eastAsia="Times New Roman"/>
          <w:sz w:val="20"/>
          <w:szCs w:val="20"/>
        </w:rPr>
        <w:tab/>
        <w:t>mass flow rate</w:t>
      </w:r>
    </w:p>
    <w:p w14:paraId="2C30D70C"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m</w:t>
      </w:r>
      <w:r w:rsidRPr="008C42B7">
        <w:rPr>
          <w:rFonts w:eastAsia="Times New Roman"/>
          <w:i/>
          <w:sz w:val="20"/>
          <w:szCs w:val="20"/>
          <w:vertAlign w:val="subscript"/>
        </w:rPr>
        <w:t>f</w:t>
      </w:r>
      <w:r w:rsidRPr="008C42B7">
        <w:rPr>
          <w:rFonts w:eastAsia="Times New Roman"/>
          <w:sz w:val="20"/>
          <w:szCs w:val="20"/>
        </w:rPr>
        <w:tab/>
        <w:t>=</w:t>
      </w:r>
      <w:r w:rsidRPr="008C42B7">
        <w:rPr>
          <w:rFonts w:eastAsia="Times New Roman"/>
          <w:sz w:val="20"/>
          <w:szCs w:val="20"/>
        </w:rPr>
        <w:tab/>
        <w:t>final stage mass</w:t>
      </w:r>
    </w:p>
    <w:p w14:paraId="68B69F54"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m</w:t>
      </w:r>
      <w:r w:rsidRPr="008C42B7">
        <w:rPr>
          <w:rFonts w:eastAsia="Times New Roman"/>
          <w:i/>
          <w:sz w:val="20"/>
          <w:szCs w:val="20"/>
          <w:vertAlign w:val="subscript"/>
        </w:rPr>
        <w:t>i</w:t>
      </w:r>
      <w:r w:rsidRPr="008C42B7">
        <w:rPr>
          <w:rFonts w:eastAsia="Times New Roman"/>
          <w:sz w:val="20"/>
          <w:szCs w:val="20"/>
        </w:rPr>
        <w:tab/>
        <w:t>=</w:t>
      </w:r>
      <w:r w:rsidRPr="008C42B7">
        <w:rPr>
          <w:rFonts w:eastAsia="Times New Roman"/>
          <w:sz w:val="20"/>
          <w:szCs w:val="20"/>
        </w:rPr>
        <w:tab/>
        <w:t>initial stage mass</w:t>
      </w:r>
    </w:p>
    <w:p w14:paraId="410B4DA8"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m</w:t>
      </w:r>
      <w:r w:rsidRPr="008C42B7">
        <w:rPr>
          <w:rFonts w:eastAsia="Times New Roman"/>
          <w:i/>
          <w:sz w:val="20"/>
          <w:szCs w:val="20"/>
          <w:vertAlign w:val="subscript"/>
        </w:rPr>
        <w:t>p</w:t>
      </w:r>
      <w:proofErr w:type="spellEnd"/>
      <w:r w:rsidRPr="008C42B7">
        <w:rPr>
          <w:rFonts w:eastAsia="Times New Roman"/>
          <w:sz w:val="20"/>
          <w:szCs w:val="20"/>
        </w:rPr>
        <w:tab/>
        <w:t>=</w:t>
      </w:r>
      <w:r w:rsidRPr="008C42B7">
        <w:rPr>
          <w:rFonts w:eastAsia="Times New Roman"/>
          <w:sz w:val="20"/>
          <w:szCs w:val="20"/>
        </w:rPr>
        <w:tab/>
        <w:t>stage propellant mass</w:t>
      </w:r>
    </w:p>
    <w:p w14:paraId="69AEEE56"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m</w:t>
      </w:r>
      <w:r w:rsidRPr="008C42B7">
        <w:rPr>
          <w:rFonts w:eastAsia="Times New Roman"/>
          <w:i/>
          <w:sz w:val="20"/>
          <w:szCs w:val="20"/>
          <w:vertAlign w:val="subscript"/>
        </w:rPr>
        <w:t>s</w:t>
      </w:r>
      <w:proofErr w:type="spellEnd"/>
      <w:r w:rsidRPr="008C42B7">
        <w:rPr>
          <w:rFonts w:eastAsia="Times New Roman"/>
          <w:sz w:val="20"/>
          <w:szCs w:val="20"/>
        </w:rPr>
        <w:tab/>
        <w:t>=</w:t>
      </w:r>
      <w:r w:rsidRPr="008C42B7">
        <w:rPr>
          <w:rFonts w:eastAsia="Times New Roman"/>
          <w:sz w:val="20"/>
          <w:szCs w:val="20"/>
        </w:rPr>
        <w:tab/>
        <w:t>stage structural mass</w:t>
      </w:r>
    </w:p>
    <w:p w14:paraId="76FA3DF1"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m</w:t>
      </w:r>
      <w:r>
        <w:rPr>
          <w:rFonts w:eastAsia="Times New Roman"/>
          <w:i/>
          <w:sz w:val="20"/>
          <w:szCs w:val="20"/>
          <w:vertAlign w:val="subscript"/>
        </w:rPr>
        <w:t>t</w:t>
      </w:r>
      <w:r>
        <w:rPr>
          <w:rFonts w:eastAsia="Times New Roman"/>
          <w:i/>
          <w:sz w:val="20"/>
          <w:szCs w:val="20"/>
          <w:vertAlign w:val="subscript"/>
        </w:rPr>
        <w:tab/>
      </w:r>
      <w:r>
        <w:rPr>
          <w:rFonts w:eastAsia="Times New Roman"/>
          <w:sz w:val="20"/>
          <w:szCs w:val="20"/>
        </w:rPr>
        <w:t>=</w:t>
      </w:r>
      <w:r>
        <w:rPr>
          <w:rFonts w:eastAsia="Times New Roman"/>
          <w:sz w:val="20"/>
          <w:szCs w:val="20"/>
        </w:rPr>
        <w:tab/>
        <w:t>total mass of rocket</w:t>
      </w:r>
    </w:p>
    <w:p w14:paraId="79274B8C" w14:textId="77777777" w:rsidR="001F34CC" w:rsidRPr="00227C94"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n</w:t>
      </w:r>
      <w:r>
        <w:rPr>
          <w:rFonts w:eastAsia="Times New Roman"/>
          <w:sz w:val="20"/>
          <w:szCs w:val="20"/>
        </w:rPr>
        <w:tab/>
        <w:t>=</w:t>
      </w:r>
      <w:r>
        <w:rPr>
          <w:rFonts w:eastAsia="Times New Roman"/>
          <w:sz w:val="20"/>
          <w:szCs w:val="20"/>
        </w:rPr>
        <w:tab/>
        <w:t>number of steps</w:t>
      </w:r>
    </w:p>
    <w:p w14:paraId="738A2395"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nos</w:t>
      </w:r>
      <w:proofErr w:type="spellEnd"/>
      <w:r>
        <w:rPr>
          <w:rFonts w:eastAsia="Times New Roman"/>
          <w:sz w:val="20"/>
          <w:szCs w:val="20"/>
        </w:rPr>
        <w:tab/>
        <w:t>=</w:t>
      </w:r>
      <w:r>
        <w:rPr>
          <w:rFonts w:eastAsia="Times New Roman"/>
          <w:sz w:val="20"/>
          <w:szCs w:val="20"/>
        </w:rPr>
        <w:tab/>
        <w:t>total number of stages</w:t>
      </w:r>
    </w:p>
    <w:p w14:paraId="1583F05C" w14:textId="77777777" w:rsidR="001F34CC" w:rsidRPr="00DC0A3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 xml:space="preserve">ODE </w:t>
      </w:r>
      <w:r>
        <w:rPr>
          <w:rFonts w:eastAsia="Times New Roman"/>
          <w:sz w:val="20"/>
          <w:szCs w:val="20"/>
        </w:rPr>
        <w:tab/>
        <w:t>=</w:t>
      </w:r>
      <w:r>
        <w:rPr>
          <w:rFonts w:eastAsia="Times New Roman"/>
          <w:sz w:val="20"/>
          <w:szCs w:val="20"/>
        </w:rPr>
        <w:tab/>
        <w:t>ordinary differential equations</w:t>
      </w:r>
    </w:p>
    <w:p w14:paraId="01A8BC30"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P</w:t>
      </w:r>
      <w:r w:rsidRPr="008C42B7">
        <w:rPr>
          <w:rFonts w:eastAsia="Times New Roman"/>
          <w:sz w:val="20"/>
          <w:szCs w:val="20"/>
        </w:rPr>
        <w:tab/>
        <w:t>=</w:t>
      </w:r>
      <w:r w:rsidRPr="008C42B7">
        <w:rPr>
          <w:rFonts w:eastAsia="Times New Roman"/>
          <w:sz w:val="20"/>
          <w:szCs w:val="20"/>
        </w:rPr>
        <w:tab/>
        <w:t>pressure</w:t>
      </w:r>
    </w:p>
    <w:p w14:paraId="41482AD8"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q</w:t>
      </w:r>
      <w:r w:rsidRPr="008C42B7">
        <w:rPr>
          <w:rFonts w:eastAsia="Times New Roman"/>
          <w:sz w:val="20"/>
          <w:szCs w:val="20"/>
        </w:rPr>
        <w:tab/>
        <w:t>=</w:t>
      </w:r>
      <w:r w:rsidRPr="008C42B7">
        <w:rPr>
          <w:rFonts w:eastAsia="Times New Roman"/>
          <w:sz w:val="20"/>
          <w:szCs w:val="20"/>
        </w:rPr>
        <w:tab/>
        <w:t>dynamic pressure</w:t>
      </w:r>
    </w:p>
    <w:p w14:paraId="08A07D29"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Re</w:t>
      </w:r>
      <w:r w:rsidRPr="008C42B7">
        <w:rPr>
          <w:rFonts w:eastAsia="Times New Roman"/>
          <w:sz w:val="20"/>
          <w:szCs w:val="20"/>
        </w:rPr>
        <w:tab/>
        <w:t>=</w:t>
      </w:r>
      <w:r w:rsidRPr="008C42B7">
        <w:rPr>
          <w:rFonts w:eastAsia="Times New Roman"/>
          <w:sz w:val="20"/>
          <w:szCs w:val="20"/>
        </w:rPr>
        <w:tab/>
        <w:t>Reynolds number</w:t>
      </w:r>
    </w:p>
    <w:p w14:paraId="0FEE40ED"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R</w:t>
      </w:r>
      <w:r w:rsidRPr="008C42B7">
        <w:rPr>
          <w:rFonts w:eastAsia="Times New Roman"/>
          <w:i/>
          <w:sz w:val="20"/>
          <w:szCs w:val="20"/>
          <w:vertAlign w:val="subscript"/>
        </w:rPr>
        <w:t>E</w:t>
      </w:r>
      <w:r w:rsidRPr="008C42B7">
        <w:rPr>
          <w:rFonts w:eastAsia="Times New Roman"/>
          <w:sz w:val="20"/>
          <w:szCs w:val="20"/>
        </w:rPr>
        <w:tab/>
        <w:t>=</w:t>
      </w:r>
      <w:r w:rsidRPr="008C42B7">
        <w:rPr>
          <w:rFonts w:eastAsia="Times New Roman"/>
          <w:sz w:val="20"/>
          <w:szCs w:val="20"/>
        </w:rPr>
        <w:tab/>
        <w:t>radius of Earth</w:t>
      </w:r>
    </w:p>
    <w:p w14:paraId="423D6BF6"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R</w:t>
      </w:r>
      <w:r w:rsidRPr="008C42B7">
        <w:rPr>
          <w:rFonts w:eastAsia="Times New Roman"/>
          <w:i/>
          <w:sz w:val="20"/>
          <w:szCs w:val="20"/>
          <w:vertAlign w:val="subscript"/>
        </w:rPr>
        <w:t>g</w:t>
      </w:r>
      <w:proofErr w:type="spellEnd"/>
      <w:r w:rsidRPr="008C42B7">
        <w:rPr>
          <w:rFonts w:eastAsia="Times New Roman"/>
          <w:sz w:val="20"/>
          <w:szCs w:val="20"/>
        </w:rPr>
        <w:tab/>
        <w:t>=</w:t>
      </w:r>
      <w:r w:rsidRPr="008C42B7">
        <w:rPr>
          <w:rFonts w:eastAsia="Times New Roman"/>
          <w:sz w:val="20"/>
          <w:szCs w:val="20"/>
        </w:rPr>
        <w:tab/>
        <w:t>gas constant</w:t>
      </w:r>
    </w:p>
    <w:p w14:paraId="4963881F" w14:textId="77777777" w:rsidR="001F34CC" w:rsidRPr="00D47D67"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R</w:t>
      </w:r>
      <w:r>
        <w:rPr>
          <w:rFonts w:eastAsia="Times New Roman"/>
          <w:i/>
          <w:sz w:val="20"/>
          <w:szCs w:val="20"/>
          <w:vertAlign w:val="subscript"/>
        </w:rPr>
        <w:t>r</w:t>
      </w:r>
      <w:r>
        <w:rPr>
          <w:rFonts w:eastAsia="Times New Roman"/>
          <w:i/>
          <w:sz w:val="20"/>
          <w:szCs w:val="20"/>
          <w:vertAlign w:val="subscript"/>
        </w:rPr>
        <w:tab/>
      </w:r>
      <w:r>
        <w:rPr>
          <w:rFonts w:eastAsia="Times New Roman"/>
          <w:sz w:val="20"/>
          <w:szCs w:val="20"/>
        </w:rPr>
        <w:t>=</w:t>
      </w:r>
      <w:r>
        <w:rPr>
          <w:rFonts w:eastAsia="Times New Roman"/>
          <w:sz w:val="20"/>
          <w:szCs w:val="20"/>
        </w:rPr>
        <w:tab/>
        <w:t>radius of launch rod</w:t>
      </w:r>
    </w:p>
    <w:p w14:paraId="0A69D93E"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ρ</w:t>
      </w:r>
      <w:r w:rsidRPr="008C42B7">
        <w:rPr>
          <w:rFonts w:eastAsia="Times New Roman"/>
          <w:sz w:val="20"/>
          <w:szCs w:val="20"/>
        </w:rPr>
        <w:tab/>
        <w:t>=</w:t>
      </w:r>
      <w:r w:rsidRPr="008C42B7">
        <w:rPr>
          <w:rFonts w:eastAsia="Times New Roman"/>
          <w:sz w:val="20"/>
          <w:szCs w:val="20"/>
        </w:rPr>
        <w:tab/>
        <w:t>density</w:t>
      </w:r>
    </w:p>
    <w:p w14:paraId="19BFDA0C"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ρ</w:t>
      </w:r>
      <w:r w:rsidRPr="008C42B7">
        <w:rPr>
          <w:rFonts w:eastAsia="Times New Roman"/>
          <w:i/>
          <w:sz w:val="20"/>
          <w:szCs w:val="20"/>
          <w:vertAlign w:val="subscript"/>
        </w:rPr>
        <w:t>0</w:t>
      </w:r>
      <w:r w:rsidRPr="008C42B7">
        <w:rPr>
          <w:rFonts w:eastAsia="Times New Roman"/>
          <w:sz w:val="20"/>
          <w:szCs w:val="20"/>
        </w:rPr>
        <w:tab/>
        <w:t>=</w:t>
      </w:r>
      <w:r w:rsidRPr="008C42B7">
        <w:rPr>
          <w:rFonts w:eastAsia="Times New Roman"/>
          <w:sz w:val="20"/>
          <w:szCs w:val="20"/>
        </w:rPr>
        <w:tab/>
        <w:t>sea-level density</w:t>
      </w:r>
    </w:p>
    <w:p w14:paraId="701CAC83"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T</w:t>
      </w:r>
      <w:r w:rsidRPr="008C42B7">
        <w:rPr>
          <w:rFonts w:eastAsia="Times New Roman"/>
          <w:sz w:val="20"/>
          <w:szCs w:val="20"/>
        </w:rPr>
        <w:tab/>
        <w:t>=</w:t>
      </w:r>
      <w:r w:rsidRPr="008C42B7">
        <w:rPr>
          <w:rFonts w:eastAsia="Times New Roman"/>
          <w:sz w:val="20"/>
          <w:szCs w:val="20"/>
        </w:rPr>
        <w:tab/>
        <w:t>temperature</w:t>
      </w:r>
    </w:p>
    <w:p w14:paraId="17131999" w14:textId="77777777" w:rsidR="001F34CC" w:rsidRPr="002F01BE"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T</w:t>
      </w:r>
      <w:r>
        <w:rPr>
          <w:rFonts w:eastAsia="Times New Roman"/>
          <w:i/>
          <w:sz w:val="20"/>
          <w:szCs w:val="20"/>
          <w:vertAlign w:val="subscript"/>
        </w:rPr>
        <w:t>F</w:t>
      </w:r>
      <w:r>
        <w:rPr>
          <w:rFonts w:eastAsia="Times New Roman"/>
          <w:i/>
          <w:sz w:val="20"/>
          <w:szCs w:val="20"/>
          <w:vertAlign w:val="subscript"/>
        </w:rPr>
        <w:tab/>
      </w:r>
      <w:r>
        <w:rPr>
          <w:rFonts w:eastAsia="Times New Roman"/>
          <w:sz w:val="20"/>
          <w:szCs w:val="20"/>
        </w:rPr>
        <w:t>=</w:t>
      </w:r>
      <w:r>
        <w:rPr>
          <w:rFonts w:eastAsia="Times New Roman"/>
          <w:sz w:val="20"/>
          <w:szCs w:val="20"/>
        </w:rPr>
        <w:tab/>
        <w:t>thrust force</w:t>
      </w:r>
    </w:p>
    <w:p w14:paraId="52C9CDBC"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T</w:t>
      </w:r>
      <w:r w:rsidRPr="008C42B7">
        <w:rPr>
          <w:rFonts w:eastAsia="Times New Roman"/>
          <w:i/>
          <w:sz w:val="20"/>
          <w:szCs w:val="20"/>
          <w:vertAlign w:val="subscript"/>
        </w:rPr>
        <w:t>stage</w:t>
      </w:r>
      <w:proofErr w:type="spellEnd"/>
      <w:r w:rsidRPr="008C42B7">
        <w:rPr>
          <w:rFonts w:eastAsia="Times New Roman"/>
          <w:sz w:val="20"/>
          <w:szCs w:val="20"/>
        </w:rPr>
        <w:tab/>
        <w:t>=</w:t>
      </w:r>
      <w:r w:rsidRPr="008C42B7">
        <w:rPr>
          <w:rFonts w:eastAsia="Times New Roman"/>
          <w:sz w:val="20"/>
          <w:szCs w:val="20"/>
        </w:rPr>
        <w:tab/>
        <w:t>stage thrust</w:t>
      </w:r>
    </w:p>
    <w:p w14:paraId="22E68642"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t</w:t>
      </w:r>
      <w:r w:rsidRPr="008C42B7">
        <w:rPr>
          <w:rFonts w:eastAsia="Times New Roman"/>
          <w:sz w:val="20"/>
          <w:szCs w:val="20"/>
        </w:rPr>
        <w:tab/>
        <w:t>=</w:t>
      </w:r>
      <w:r w:rsidRPr="008C42B7">
        <w:rPr>
          <w:rFonts w:eastAsia="Times New Roman"/>
          <w:sz w:val="20"/>
          <w:szCs w:val="20"/>
        </w:rPr>
        <w:tab/>
        <w:t>time</w:t>
      </w:r>
    </w:p>
    <w:p w14:paraId="00B9471B"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t</w:t>
      </w:r>
      <w:r w:rsidRPr="008C42B7">
        <w:rPr>
          <w:rFonts w:eastAsia="Times New Roman"/>
          <w:i/>
          <w:sz w:val="20"/>
          <w:szCs w:val="20"/>
          <w:vertAlign w:val="subscript"/>
        </w:rPr>
        <w:t>b</w:t>
      </w:r>
      <w:r w:rsidRPr="008C42B7">
        <w:rPr>
          <w:rFonts w:eastAsia="Times New Roman"/>
          <w:sz w:val="20"/>
          <w:szCs w:val="20"/>
        </w:rPr>
        <w:tab/>
        <w:t>=</w:t>
      </w:r>
      <w:r w:rsidRPr="008C42B7">
        <w:rPr>
          <w:rFonts w:eastAsia="Times New Roman"/>
          <w:sz w:val="20"/>
          <w:szCs w:val="20"/>
        </w:rPr>
        <w:tab/>
        <w:t>burn time</w:t>
      </w:r>
    </w:p>
    <w:p w14:paraId="5EE981F7"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t</w:t>
      </w:r>
      <w:r w:rsidRPr="008C42B7">
        <w:rPr>
          <w:rFonts w:eastAsia="Times New Roman"/>
          <w:i/>
          <w:sz w:val="20"/>
          <w:szCs w:val="20"/>
          <w:vertAlign w:val="subscript"/>
        </w:rPr>
        <w:t>bo</w:t>
      </w:r>
      <w:proofErr w:type="spellEnd"/>
      <w:r w:rsidRPr="008C42B7">
        <w:rPr>
          <w:rFonts w:eastAsia="Times New Roman"/>
          <w:sz w:val="20"/>
          <w:szCs w:val="20"/>
        </w:rPr>
        <w:tab/>
        <w:t>=</w:t>
      </w:r>
      <w:r w:rsidRPr="008C42B7">
        <w:rPr>
          <w:rFonts w:eastAsia="Times New Roman"/>
          <w:sz w:val="20"/>
          <w:szCs w:val="20"/>
        </w:rPr>
        <w:tab/>
        <w:t>total burnout time</w:t>
      </w:r>
    </w:p>
    <w:p w14:paraId="3F2BD28C"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t</w:t>
      </w:r>
      <w:r>
        <w:rPr>
          <w:rFonts w:eastAsia="Times New Roman"/>
          <w:i/>
          <w:sz w:val="20"/>
          <w:szCs w:val="20"/>
          <w:vertAlign w:val="subscript"/>
        </w:rPr>
        <w:t>bt</w:t>
      </w:r>
      <w:r>
        <w:rPr>
          <w:rFonts w:eastAsia="Times New Roman"/>
          <w:sz w:val="20"/>
          <w:szCs w:val="20"/>
          <w:vertAlign w:val="subscript"/>
        </w:rPr>
        <w:tab/>
      </w:r>
      <w:r>
        <w:rPr>
          <w:rFonts w:eastAsia="Times New Roman"/>
          <w:sz w:val="20"/>
          <w:szCs w:val="20"/>
        </w:rPr>
        <w:t>=</w:t>
      </w:r>
      <w:r>
        <w:rPr>
          <w:rFonts w:eastAsia="Times New Roman"/>
          <w:sz w:val="20"/>
          <w:szCs w:val="20"/>
        </w:rPr>
        <w:tab/>
        <w:t>total burn time for rocket</w:t>
      </w:r>
    </w:p>
    <w:p w14:paraId="0F3926CB" w14:textId="77777777" w:rsidR="001F34CC" w:rsidRPr="00955FD4"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t</w:t>
      </w:r>
      <w:r>
        <w:rPr>
          <w:rFonts w:eastAsia="Times New Roman"/>
          <w:i/>
          <w:sz w:val="20"/>
          <w:szCs w:val="20"/>
          <w:vertAlign w:val="subscript"/>
        </w:rPr>
        <w:t>s</w:t>
      </w:r>
      <w:proofErr w:type="spellEnd"/>
      <w:r>
        <w:rPr>
          <w:rFonts w:eastAsia="Times New Roman"/>
          <w:i/>
          <w:sz w:val="20"/>
          <w:szCs w:val="20"/>
          <w:vertAlign w:val="superscript"/>
        </w:rPr>
        <w:tab/>
      </w:r>
      <w:r>
        <w:rPr>
          <w:rFonts w:eastAsia="Times New Roman"/>
          <w:sz w:val="20"/>
          <w:szCs w:val="20"/>
        </w:rPr>
        <w:t>=</w:t>
      </w:r>
      <w:r>
        <w:rPr>
          <w:rFonts w:eastAsia="Times New Roman"/>
          <w:sz w:val="20"/>
          <w:szCs w:val="20"/>
        </w:rPr>
        <w:tab/>
        <w:t>time span</w:t>
      </w:r>
    </w:p>
    <w:p w14:paraId="1E91FCBC"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t</w:t>
      </w:r>
      <w:r w:rsidRPr="008C42B7">
        <w:rPr>
          <w:rFonts w:eastAsia="Times New Roman"/>
          <w:i/>
          <w:sz w:val="20"/>
          <w:szCs w:val="20"/>
          <w:vertAlign w:val="subscript"/>
        </w:rPr>
        <w:t>wait</w:t>
      </w:r>
      <w:proofErr w:type="spellEnd"/>
      <w:r w:rsidRPr="008C42B7">
        <w:rPr>
          <w:rFonts w:eastAsia="Times New Roman"/>
          <w:sz w:val="20"/>
          <w:szCs w:val="20"/>
        </w:rPr>
        <w:tab/>
        <w:t>=</w:t>
      </w:r>
      <w:r w:rsidRPr="008C42B7">
        <w:rPr>
          <w:rFonts w:eastAsia="Times New Roman"/>
          <w:sz w:val="20"/>
          <w:szCs w:val="20"/>
        </w:rPr>
        <w:tab/>
        <w:t>wait time</w:t>
      </w:r>
    </w:p>
    <w:p w14:paraId="61997A9B" w14:textId="77777777" w:rsidR="001F34CC" w:rsidRPr="00955FD4"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t</w:t>
      </w:r>
      <w:r>
        <w:rPr>
          <w:rFonts w:eastAsia="Times New Roman"/>
          <w:i/>
          <w:sz w:val="20"/>
          <w:szCs w:val="20"/>
          <w:vertAlign w:val="subscript"/>
        </w:rPr>
        <w:t>x</w:t>
      </w:r>
      <w:proofErr w:type="spellEnd"/>
      <w:r>
        <w:rPr>
          <w:rFonts w:eastAsia="Times New Roman"/>
          <w:i/>
          <w:sz w:val="20"/>
          <w:szCs w:val="20"/>
          <w:vertAlign w:val="superscript"/>
        </w:rPr>
        <w:tab/>
      </w:r>
      <w:r>
        <w:rPr>
          <w:rFonts w:eastAsia="Times New Roman"/>
          <w:sz w:val="20"/>
          <w:szCs w:val="20"/>
        </w:rPr>
        <w:t>=</w:t>
      </w:r>
      <w:r>
        <w:rPr>
          <w:rFonts w:eastAsia="Times New Roman"/>
          <w:sz w:val="20"/>
          <w:szCs w:val="20"/>
        </w:rPr>
        <w:tab/>
        <w:t>time to reach distance</w:t>
      </w:r>
    </w:p>
    <w:p w14:paraId="580182FE" w14:textId="77777777" w:rsidR="001F34CC" w:rsidRPr="00955FD4"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t</w:t>
      </w:r>
      <w:r>
        <w:rPr>
          <w:rFonts w:eastAsia="Times New Roman"/>
          <w:i/>
          <w:sz w:val="20"/>
          <w:szCs w:val="20"/>
          <w:vertAlign w:val="subscript"/>
        </w:rPr>
        <w:t>y</w:t>
      </w:r>
      <w:r>
        <w:rPr>
          <w:rFonts w:eastAsia="Times New Roman"/>
          <w:i/>
          <w:sz w:val="20"/>
          <w:szCs w:val="20"/>
          <w:vertAlign w:val="superscript"/>
        </w:rPr>
        <w:tab/>
      </w:r>
      <w:r>
        <w:rPr>
          <w:rFonts w:eastAsia="Times New Roman"/>
          <w:sz w:val="20"/>
          <w:szCs w:val="20"/>
        </w:rPr>
        <w:t>=</w:t>
      </w:r>
      <w:r>
        <w:rPr>
          <w:rFonts w:eastAsia="Times New Roman"/>
          <w:sz w:val="20"/>
          <w:szCs w:val="20"/>
        </w:rPr>
        <w:tab/>
        <w:t>time to reach apogee in x-y frame</w:t>
      </w:r>
    </w:p>
    <w:p w14:paraId="4D0B3FB0"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t</w:t>
      </w:r>
      <w:r>
        <w:rPr>
          <w:rFonts w:eastAsia="Times New Roman"/>
          <w:i/>
          <w:sz w:val="20"/>
          <w:szCs w:val="20"/>
          <w:vertAlign w:val="subscript"/>
        </w:rPr>
        <w:t>z</w:t>
      </w:r>
      <w:proofErr w:type="spellEnd"/>
      <w:r>
        <w:rPr>
          <w:rFonts w:eastAsia="Times New Roman"/>
          <w:i/>
          <w:sz w:val="20"/>
          <w:szCs w:val="20"/>
          <w:vertAlign w:val="superscript"/>
        </w:rPr>
        <w:tab/>
      </w:r>
      <w:r>
        <w:rPr>
          <w:rFonts w:eastAsia="Times New Roman"/>
          <w:sz w:val="20"/>
          <w:szCs w:val="20"/>
        </w:rPr>
        <w:t>=</w:t>
      </w:r>
      <w:r>
        <w:rPr>
          <w:rFonts w:eastAsia="Times New Roman"/>
          <w:sz w:val="20"/>
          <w:szCs w:val="20"/>
        </w:rPr>
        <w:tab/>
        <w:t>time to reach apogee in par-per frame</w:t>
      </w:r>
    </w:p>
    <w:p w14:paraId="43970E9D"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θ</w:t>
      </w:r>
      <w:r w:rsidRPr="008C42B7">
        <w:rPr>
          <w:rFonts w:eastAsia="Times New Roman"/>
          <w:sz w:val="20"/>
          <w:szCs w:val="20"/>
        </w:rPr>
        <w:tab/>
        <w:t>=</w:t>
      </w:r>
      <w:r w:rsidRPr="008C42B7">
        <w:rPr>
          <w:rFonts w:eastAsia="Times New Roman"/>
          <w:sz w:val="20"/>
          <w:szCs w:val="20"/>
        </w:rPr>
        <w:tab/>
      </w:r>
      <w:r>
        <w:rPr>
          <w:rFonts w:eastAsia="Times New Roman"/>
          <w:sz w:val="20"/>
          <w:szCs w:val="20"/>
        </w:rPr>
        <w:t>flight angle</w:t>
      </w:r>
    </w:p>
    <w:p w14:paraId="15188869"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θ</w:t>
      </w:r>
      <w:r>
        <w:rPr>
          <w:rFonts w:eastAsia="Times New Roman"/>
          <w:i/>
          <w:sz w:val="20"/>
          <w:szCs w:val="20"/>
          <w:vertAlign w:val="subscript"/>
        </w:rPr>
        <w:t>d</w:t>
      </w:r>
      <w:proofErr w:type="spellEnd"/>
      <w:r>
        <w:rPr>
          <w:rFonts w:eastAsia="Times New Roman"/>
          <w:sz w:val="20"/>
          <w:szCs w:val="20"/>
        </w:rPr>
        <w:tab/>
        <w:t>=</w:t>
      </w:r>
      <w:r>
        <w:rPr>
          <w:rFonts w:eastAsia="Times New Roman"/>
          <w:sz w:val="20"/>
          <w:szCs w:val="20"/>
        </w:rPr>
        <w:tab/>
        <w:t>flight angle after deflection</w:t>
      </w:r>
    </w:p>
    <w:p w14:paraId="6935E2C8"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θ</w:t>
      </w:r>
      <w:r>
        <w:rPr>
          <w:rFonts w:eastAsia="Times New Roman"/>
          <w:i/>
          <w:sz w:val="20"/>
          <w:szCs w:val="20"/>
          <w:vertAlign w:val="subscript"/>
        </w:rPr>
        <w:t>i</w:t>
      </w:r>
      <w:proofErr w:type="spellEnd"/>
      <w:r>
        <w:rPr>
          <w:rFonts w:eastAsia="Times New Roman"/>
          <w:i/>
          <w:sz w:val="20"/>
          <w:szCs w:val="20"/>
        </w:rPr>
        <w:tab/>
      </w:r>
      <w:r>
        <w:rPr>
          <w:rFonts w:eastAsia="Times New Roman"/>
          <w:sz w:val="20"/>
          <w:szCs w:val="20"/>
        </w:rPr>
        <w:t>=</w:t>
      </w:r>
      <w:r>
        <w:rPr>
          <w:rFonts w:eastAsia="Times New Roman"/>
          <w:sz w:val="20"/>
          <w:szCs w:val="20"/>
        </w:rPr>
        <w:tab/>
        <w:t>initial flight angle</w:t>
      </w:r>
    </w:p>
    <w:p w14:paraId="534A0D2A"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u</w:t>
      </w:r>
      <w:r>
        <w:rPr>
          <w:rFonts w:eastAsia="Times New Roman"/>
          <w:sz w:val="20"/>
          <w:szCs w:val="20"/>
        </w:rPr>
        <w:tab/>
        <w:t>=</w:t>
      </w:r>
      <w:r>
        <w:rPr>
          <w:rFonts w:eastAsia="Times New Roman"/>
          <w:sz w:val="20"/>
          <w:szCs w:val="20"/>
        </w:rPr>
        <w:tab/>
        <w:t>horizontal component of velocity</w:t>
      </w:r>
    </w:p>
    <w:p w14:paraId="5AE7DD6C" w14:textId="77777777" w:rsidR="001F34CC" w:rsidRPr="002F079D"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v</w:t>
      </w:r>
      <w:r>
        <w:rPr>
          <w:rFonts w:eastAsia="Times New Roman"/>
          <w:sz w:val="20"/>
          <w:szCs w:val="20"/>
        </w:rPr>
        <w:tab/>
        <w:t>=</w:t>
      </w:r>
      <w:r>
        <w:rPr>
          <w:rFonts w:eastAsia="Times New Roman"/>
          <w:sz w:val="20"/>
          <w:szCs w:val="20"/>
        </w:rPr>
        <w:tab/>
        <w:t>vertical component of velocity</w:t>
      </w:r>
    </w:p>
    <w:p w14:paraId="0C2657EC"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V</w:t>
      </w:r>
      <w:r w:rsidRPr="008C42B7">
        <w:rPr>
          <w:rFonts w:eastAsia="Times New Roman"/>
          <w:sz w:val="20"/>
          <w:szCs w:val="20"/>
        </w:rPr>
        <w:tab/>
        <w:t>=</w:t>
      </w:r>
      <w:r w:rsidRPr="008C42B7">
        <w:rPr>
          <w:rFonts w:eastAsia="Times New Roman"/>
          <w:sz w:val="20"/>
          <w:szCs w:val="20"/>
        </w:rPr>
        <w:tab/>
        <w:t>velocity</w:t>
      </w:r>
    </w:p>
    <w:p w14:paraId="3607AA7D" w14:textId="77777777" w:rsidR="001F34CC" w:rsidRPr="003F3B4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V</w:t>
      </w:r>
      <w:r>
        <w:rPr>
          <w:rFonts w:eastAsia="Times New Roman"/>
          <w:i/>
          <w:sz w:val="20"/>
          <w:szCs w:val="20"/>
          <w:vertAlign w:val="subscript"/>
        </w:rPr>
        <w:t>cr</w:t>
      </w:r>
      <w:proofErr w:type="spellEnd"/>
      <w:r>
        <w:rPr>
          <w:rFonts w:eastAsia="Times New Roman"/>
          <w:sz w:val="20"/>
          <w:szCs w:val="20"/>
          <w:vertAlign w:val="subscript"/>
        </w:rPr>
        <w:tab/>
      </w:r>
      <w:r>
        <w:rPr>
          <w:rFonts w:eastAsia="Times New Roman"/>
          <w:sz w:val="20"/>
          <w:szCs w:val="20"/>
        </w:rPr>
        <w:t>=</w:t>
      </w:r>
      <w:r>
        <w:rPr>
          <w:rFonts w:eastAsia="Times New Roman"/>
          <w:sz w:val="20"/>
          <w:szCs w:val="20"/>
        </w:rPr>
        <w:tab/>
        <w:t>critical velocity</w:t>
      </w:r>
    </w:p>
    <w:p w14:paraId="5F244843"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C42AAC">
        <w:rPr>
          <w:rFonts w:eastAsia="Times New Roman"/>
          <w:i/>
          <w:sz w:val="20"/>
          <w:szCs w:val="20"/>
        </w:rPr>
        <w:t>V</w:t>
      </w:r>
      <w:r w:rsidRPr="00C42AAC">
        <w:rPr>
          <w:rFonts w:eastAsia="Times New Roman"/>
          <w:i/>
          <w:sz w:val="20"/>
          <w:szCs w:val="20"/>
          <w:vertAlign w:val="subscript"/>
        </w:rPr>
        <w:t>x</w:t>
      </w:r>
      <w:r>
        <w:rPr>
          <w:rFonts w:eastAsia="Times New Roman"/>
          <w:i/>
          <w:sz w:val="20"/>
          <w:szCs w:val="20"/>
          <w:vertAlign w:val="subscript"/>
        </w:rPr>
        <w:tab/>
      </w:r>
      <w:r>
        <w:rPr>
          <w:rFonts w:eastAsia="Times New Roman"/>
          <w:sz w:val="20"/>
          <w:szCs w:val="20"/>
        </w:rPr>
        <w:t>=</w:t>
      </w:r>
      <w:r>
        <w:rPr>
          <w:rFonts w:eastAsia="Times New Roman"/>
          <w:sz w:val="20"/>
          <w:szCs w:val="20"/>
        </w:rPr>
        <w:tab/>
        <w:t>horizontal component of velocity</w:t>
      </w:r>
    </w:p>
    <w:p w14:paraId="0DF51DCA"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V</w:t>
      </w:r>
      <w:r>
        <w:rPr>
          <w:rFonts w:eastAsia="Times New Roman"/>
          <w:i/>
          <w:sz w:val="20"/>
          <w:szCs w:val="20"/>
          <w:vertAlign w:val="subscript"/>
        </w:rPr>
        <w:t>y</w:t>
      </w:r>
      <w:proofErr w:type="spellEnd"/>
      <w:r>
        <w:rPr>
          <w:rFonts w:eastAsia="Times New Roman"/>
          <w:i/>
          <w:sz w:val="20"/>
          <w:szCs w:val="20"/>
        </w:rPr>
        <w:tab/>
      </w:r>
      <w:r>
        <w:rPr>
          <w:rFonts w:eastAsia="Times New Roman"/>
          <w:sz w:val="20"/>
          <w:szCs w:val="20"/>
        </w:rPr>
        <w:t>=</w:t>
      </w:r>
      <w:r>
        <w:rPr>
          <w:rFonts w:eastAsia="Times New Roman"/>
          <w:sz w:val="20"/>
          <w:szCs w:val="20"/>
        </w:rPr>
        <w:tab/>
        <w:t>vertical component of velocity</w:t>
      </w:r>
    </w:p>
    <w:p w14:paraId="0F8493FF" w14:textId="77777777" w:rsidR="001F34CC" w:rsidRPr="009C3B36"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W</w:t>
      </w:r>
      <w:r>
        <w:rPr>
          <w:rFonts w:eastAsia="Times New Roman"/>
          <w:sz w:val="20"/>
          <w:szCs w:val="20"/>
        </w:rPr>
        <w:tab/>
        <w:t>=</w:t>
      </w:r>
      <w:r>
        <w:rPr>
          <w:rFonts w:eastAsia="Times New Roman"/>
          <w:sz w:val="20"/>
          <w:szCs w:val="20"/>
        </w:rPr>
        <w:tab/>
        <w:t>weight</w:t>
      </w:r>
    </w:p>
    <w:p w14:paraId="6C2E474B" w14:textId="77777777" w:rsidR="001F34CC" w:rsidRDefault="001F34CC" w:rsidP="001F34CC">
      <w:pPr>
        <w:widowControl w:val="0"/>
        <w:tabs>
          <w:tab w:val="left" w:pos="864"/>
          <w:tab w:val="left" w:pos="1152"/>
        </w:tabs>
        <w:spacing w:line="240" w:lineRule="auto"/>
        <w:jc w:val="both"/>
        <w:rPr>
          <w:rFonts w:eastAsia="Times New Roman"/>
          <w:sz w:val="20"/>
          <w:szCs w:val="20"/>
        </w:rPr>
      </w:pPr>
      <w:r w:rsidRPr="008C42B7">
        <w:rPr>
          <w:rFonts w:eastAsia="Times New Roman"/>
          <w:i/>
          <w:sz w:val="20"/>
          <w:szCs w:val="20"/>
        </w:rPr>
        <w:t>x</w:t>
      </w:r>
      <w:r w:rsidRPr="008C42B7">
        <w:rPr>
          <w:rFonts w:eastAsia="Times New Roman"/>
          <w:sz w:val="20"/>
          <w:szCs w:val="20"/>
        </w:rPr>
        <w:tab/>
        <w:t>=</w:t>
      </w:r>
      <w:r w:rsidRPr="008C42B7">
        <w:rPr>
          <w:rFonts w:eastAsia="Times New Roman"/>
          <w:sz w:val="20"/>
          <w:szCs w:val="20"/>
        </w:rPr>
        <w:tab/>
        <w:t>horizontal displacement</w:t>
      </w:r>
    </w:p>
    <w:p w14:paraId="46720826"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X</w:t>
      </w:r>
      <w:r>
        <w:rPr>
          <w:rFonts w:eastAsia="Times New Roman"/>
          <w:i/>
          <w:sz w:val="20"/>
          <w:szCs w:val="20"/>
          <w:vertAlign w:val="subscript"/>
        </w:rPr>
        <w:t>x</w:t>
      </w:r>
      <w:r>
        <w:rPr>
          <w:rFonts w:eastAsia="Times New Roman"/>
          <w:i/>
          <w:sz w:val="20"/>
          <w:szCs w:val="20"/>
          <w:vertAlign w:val="subscript"/>
        </w:rPr>
        <w:tab/>
      </w:r>
      <w:r>
        <w:rPr>
          <w:rFonts w:eastAsia="Times New Roman"/>
          <w:sz w:val="20"/>
          <w:szCs w:val="20"/>
        </w:rPr>
        <w:t>=</w:t>
      </w:r>
      <w:r>
        <w:rPr>
          <w:rFonts w:eastAsia="Times New Roman"/>
          <w:sz w:val="20"/>
          <w:szCs w:val="20"/>
        </w:rPr>
        <w:tab/>
        <w:t>landing distance</w:t>
      </w:r>
    </w:p>
    <w:p w14:paraId="1FAF760B"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y</w:t>
      </w:r>
      <w:r>
        <w:rPr>
          <w:rFonts w:eastAsia="Times New Roman"/>
          <w:i/>
          <w:sz w:val="20"/>
          <w:szCs w:val="20"/>
        </w:rPr>
        <w:tab/>
      </w:r>
      <w:r>
        <w:rPr>
          <w:rFonts w:eastAsia="Times New Roman"/>
          <w:sz w:val="20"/>
          <w:szCs w:val="20"/>
        </w:rPr>
        <w:t>=</w:t>
      </w:r>
      <w:r>
        <w:rPr>
          <w:rFonts w:eastAsia="Times New Roman"/>
          <w:sz w:val="20"/>
          <w:szCs w:val="20"/>
        </w:rPr>
        <w:tab/>
        <w:t>vertical displacement in x-y frame</w:t>
      </w:r>
    </w:p>
    <w:p w14:paraId="29504E7A" w14:textId="77777777" w:rsidR="001F34CC"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Y</w:t>
      </w:r>
      <w:r>
        <w:rPr>
          <w:rFonts w:eastAsia="Times New Roman"/>
          <w:i/>
          <w:sz w:val="20"/>
          <w:szCs w:val="20"/>
          <w:vertAlign w:val="subscript"/>
        </w:rPr>
        <w:t>x</w:t>
      </w:r>
      <w:proofErr w:type="spellEnd"/>
      <w:r>
        <w:rPr>
          <w:rFonts w:eastAsia="Times New Roman"/>
          <w:i/>
          <w:sz w:val="20"/>
          <w:szCs w:val="20"/>
          <w:vertAlign w:val="subscript"/>
        </w:rPr>
        <w:tab/>
      </w:r>
      <w:r>
        <w:rPr>
          <w:rFonts w:eastAsia="Times New Roman"/>
          <w:sz w:val="20"/>
          <w:szCs w:val="20"/>
        </w:rPr>
        <w:t>=</w:t>
      </w:r>
      <w:r>
        <w:rPr>
          <w:rFonts w:eastAsia="Times New Roman"/>
          <w:sz w:val="20"/>
          <w:szCs w:val="20"/>
        </w:rPr>
        <w:tab/>
        <w:t>apogee in x-y frame</w:t>
      </w:r>
    </w:p>
    <w:p w14:paraId="08DF66EE" w14:textId="77777777" w:rsidR="001F34CC" w:rsidRDefault="001F34CC" w:rsidP="001F34CC">
      <w:pPr>
        <w:widowControl w:val="0"/>
        <w:tabs>
          <w:tab w:val="left" w:pos="864"/>
          <w:tab w:val="left" w:pos="1152"/>
        </w:tabs>
        <w:spacing w:line="240" w:lineRule="auto"/>
        <w:jc w:val="both"/>
        <w:rPr>
          <w:rFonts w:eastAsia="Times New Roman"/>
          <w:sz w:val="20"/>
          <w:szCs w:val="20"/>
        </w:rPr>
      </w:pPr>
      <w:r>
        <w:rPr>
          <w:rFonts w:eastAsia="Times New Roman"/>
          <w:i/>
          <w:sz w:val="20"/>
          <w:szCs w:val="20"/>
        </w:rPr>
        <w:t xml:space="preserve">z </w:t>
      </w:r>
      <w:r>
        <w:rPr>
          <w:rFonts w:eastAsia="Times New Roman"/>
          <w:i/>
          <w:sz w:val="20"/>
          <w:szCs w:val="20"/>
        </w:rPr>
        <w:tab/>
      </w:r>
      <w:r>
        <w:rPr>
          <w:rFonts w:eastAsia="Times New Roman"/>
          <w:sz w:val="20"/>
          <w:szCs w:val="20"/>
        </w:rPr>
        <w:t>=</w:t>
      </w:r>
      <w:r>
        <w:rPr>
          <w:rFonts w:eastAsia="Times New Roman"/>
          <w:sz w:val="20"/>
          <w:szCs w:val="20"/>
        </w:rPr>
        <w:tab/>
        <w:t>altitude in par-per frame</w:t>
      </w:r>
    </w:p>
    <w:p w14:paraId="7D7C6C4F" w14:textId="77777777" w:rsidR="001F34CC" w:rsidRPr="00603969" w:rsidRDefault="001F34CC" w:rsidP="001F34CC">
      <w:pPr>
        <w:widowControl w:val="0"/>
        <w:tabs>
          <w:tab w:val="left" w:pos="864"/>
          <w:tab w:val="left" w:pos="1152"/>
        </w:tabs>
        <w:spacing w:line="240" w:lineRule="auto"/>
        <w:jc w:val="both"/>
        <w:rPr>
          <w:rFonts w:eastAsia="Times New Roman"/>
          <w:sz w:val="20"/>
          <w:szCs w:val="20"/>
        </w:rPr>
      </w:pPr>
      <w:proofErr w:type="spellStart"/>
      <w:r>
        <w:rPr>
          <w:rFonts w:eastAsia="Times New Roman"/>
          <w:i/>
          <w:sz w:val="20"/>
          <w:szCs w:val="20"/>
        </w:rPr>
        <w:t>Z</w:t>
      </w:r>
      <w:r>
        <w:rPr>
          <w:rFonts w:eastAsia="Times New Roman"/>
          <w:i/>
          <w:sz w:val="20"/>
          <w:szCs w:val="20"/>
          <w:vertAlign w:val="subscript"/>
        </w:rPr>
        <w:t>x</w:t>
      </w:r>
      <w:proofErr w:type="spellEnd"/>
      <w:r>
        <w:rPr>
          <w:rFonts w:eastAsia="Times New Roman"/>
          <w:i/>
          <w:sz w:val="20"/>
          <w:szCs w:val="20"/>
          <w:vertAlign w:val="subscript"/>
        </w:rPr>
        <w:tab/>
      </w:r>
      <w:r>
        <w:rPr>
          <w:rFonts w:eastAsia="Times New Roman"/>
          <w:sz w:val="20"/>
          <w:szCs w:val="20"/>
        </w:rPr>
        <w:t>=</w:t>
      </w:r>
      <w:r>
        <w:rPr>
          <w:rFonts w:eastAsia="Times New Roman"/>
          <w:sz w:val="20"/>
          <w:szCs w:val="20"/>
        </w:rPr>
        <w:tab/>
        <w:t>apogee in par-per frame</w:t>
      </w:r>
    </w:p>
    <w:p w14:paraId="29540737"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pPr>
      <w:proofErr w:type="spellStart"/>
      <w:r w:rsidRPr="008C42B7">
        <w:rPr>
          <w:rFonts w:eastAsia="Times New Roman"/>
          <w:i/>
          <w:sz w:val="20"/>
          <w:szCs w:val="20"/>
        </w:rPr>
        <w:t>i,j,k</w:t>
      </w:r>
      <w:proofErr w:type="spellEnd"/>
      <w:r w:rsidRPr="008C42B7">
        <w:rPr>
          <w:rFonts w:eastAsia="Times New Roman"/>
          <w:sz w:val="20"/>
          <w:szCs w:val="20"/>
        </w:rPr>
        <w:tab/>
        <w:t>=</w:t>
      </w:r>
      <w:r w:rsidRPr="008C42B7">
        <w:rPr>
          <w:rFonts w:eastAsia="Times New Roman"/>
          <w:sz w:val="20"/>
          <w:szCs w:val="20"/>
        </w:rPr>
        <w:tab/>
        <w:t>index terms</w:t>
      </w:r>
    </w:p>
    <w:p w14:paraId="17A58DD8" w14:textId="77777777" w:rsidR="001F34CC" w:rsidRDefault="001F34CC" w:rsidP="001F34CC">
      <w:pPr>
        <w:widowControl w:val="0"/>
        <w:tabs>
          <w:tab w:val="left" w:pos="864"/>
          <w:tab w:val="left" w:pos="1152"/>
        </w:tabs>
        <w:spacing w:line="240" w:lineRule="auto"/>
        <w:jc w:val="both"/>
        <w:sectPr w:rsidR="001F34CC" w:rsidSect="00C679D5">
          <w:type w:val="continuous"/>
          <w:pgSz w:w="12240" w:h="15840"/>
          <w:pgMar w:top="1440" w:right="1440" w:bottom="1440" w:left="1440" w:header="720" w:footer="1440" w:gutter="0"/>
          <w:pgNumType w:fmt="lowerRoman"/>
          <w:cols w:num="2" w:space="720"/>
          <w:docGrid w:linePitch="360"/>
        </w:sectPr>
      </w:pPr>
    </w:p>
    <w:p w14:paraId="453F482C" w14:textId="77777777" w:rsidR="001F34CC" w:rsidRPr="008C42B7" w:rsidRDefault="001F34CC" w:rsidP="001F34CC">
      <w:pPr>
        <w:widowControl w:val="0"/>
        <w:tabs>
          <w:tab w:val="left" w:pos="864"/>
          <w:tab w:val="left" w:pos="1152"/>
        </w:tabs>
        <w:spacing w:line="240" w:lineRule="auto"/>
        <w:jc w:val="both"/>
        <w:rPr>
          <w:rFonts w:eastAsia="Times New Roman"/>
          <w:sz w:val="20"/>
          <w:szCs w:val="20"/>
        </w:rPr>
        <w:sectPr w:rsidR="001F34CC" w:rsidRPr="008C42B7" w:rsidSect="00C679D5">
          <w:type w:val="continuous"/>
          <w:pgSz w:w="12240" w:h="15840"/>
          <w:pgMar w:top="1440" w:right="1440" w:bottom="1440" w:left="1440" w:header="720" w:footer="1440" w:gutter="0"/>
          <w:pgNumType w:fmt="lowerRoman"/>
          <w:cols w:space="720"/>
          <w:docGrid w:linePitch="360"/>
        </w:sectPr>
      </w:pPr>
      <w:r>
        <w:tab/>
      </w:r>
    </w:p>
    <w:p w14:paraId="27C09C5F" w14:textId="77777777" w:rsidR="001F34CC" w:rsidRPr="001F01BC" w:rsidRDefault="001F34CC" w:rsidP="001F34CC">
      <w:pPr>
        <w:pStyle w:val="ChapterNumber"/>
      </w:pPr>
      <w:r>
        <w:lastRenderedPageBreak/>
        <w:fldChar w:fldCharType="begin"/>
      </w:r>
      <w:r>
        <w:instrText xml:space="preserve"> </w:instrText>
      </w:r>
      <w:r w:rsidRPr="00571EF1">
        <w:instrText>TC "</w:instrText>
      </w:r>
      <w:bookmarkStart w:id="5" w:name="_Toc230146966"/>
      <w:bookmarkStart w:id="6" w:name="_Toc230147571"/>
      <w:bookmarkStart w:id="7" w:name="_Toc230147596"/>
      <w:bookmarkStart w:id="8" w:name="_Toc230147613"/>
      <w:bookmarkStart w:id="9" w:name="_Toc230147651"/>
      <w:bookmarkStart w:id="10" w:name="_Toc230147676"/>
      <w:bookmarkStart w:id="11" w:name="_Toc230147809"/>
      <w:bookmarkStart w:id="12" w:name="_Toc230148755"/>
      <w:bookmarkStart w:id="13" w:name="_Toc230148819"/>
      <w:bookmarkStart w:id="14" w:name="_Toc230149113"/>
      <w:bookmarkStart w:id="15" w:name="_Toc230149198"/>
      <w:bookmarkStart w:id="16" w:name="_Toc230149642"/>
      <w:bookmarkStart w:id="17" w:name="_Toc230150919"/>
      <w:bookmarkStart w:id="18" w:name="_Toc230150958"/>
      <w:bookmarkStart w:id="19" w:name="_Toc230153612"/>
      <w:bookmarkStart w:id="20" w:name="_Toc230153652"/>
      <w:bookmarkStart w:id="21" w:name="_Toc230154604"/>
      <w:bookmarkStart w:id="22" w:name="_Toc230155694"/>
      <w:bookmarkStart w:id="23" w:name="_Toc230155742"/>
      <w:bookmarkStart w:id="24" w:name="_Toc230155805"/>
      <w:bookmarkStart w:id="25" w:name="_Toc230155870"/>
      <w:bookmarkStart w:id="26" w:name="_Toc230155920"/>
      <w:bookmarkStart w:id="27" w:name="_Toc230155990"/>
      <w:bookmarkStart w:id="28" w:name="_Toc230156158"/>
      <w:bookmarkStart w:id="29" w:name="_Toc230156252"/>
      <w:bookmarkStart w:id="30" w:name="_Toc230156283"/>
      <w:bookmarkStart w:id="31" w:name="_Toc230156473"/>
      <w:bookmarkStart w:id="32" w:name="_Toc230157921"/>
      <w:bookmarkStart w:id="33" w:name="_Toc230157924"/>
      <w:bookmarkStart w:id="34" w:name="_Toc230158055"/>
      <w:bookmarkStart w:id="35" w:name="_Toc230166951"/>
      <w:bookmarkStart w:id="36" w:name="_Toc230397073"/>
      <w:bookmarkStart w:id="37" w:name="_Toc230401476"/>
      <w:bookmarkStart w:id="38" w:name="_Toc231721058"/>
      <w:bookmarkStart w:id="39" w:name="_Toc239128820"/>
      <w:bookmarkStart w:id="40" w:name="_Toc261271607"/>
      <w:bookmarkStart w:id="41" w:name="_Toc350256063"/>
      <w:bookmarkStart w:id="42" w:name="_Toc9960038"/>
      <w:r w:rsidRPr="00571EF1">
        <w:instrText>CHAPTER</w:instrTex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571EF1">
        <w:instrText>" \f C \l "</w:instrText>
      </w:r>
      <w:r>
        <w:instrText>1</w:instrText>
      </w:r>
      <w:r w:rsidRPr="00571EF1">
        <w:instrText>" \n</w:instrText>
      </w:r>
      <w:r>
        <w:instrText xml:space="preserve"> </w:instrText>
      </w:r>
      <w:r>
        <w:fldChar w:fldCharType="end"/>
      </w:r>
      <w:r>
        <w:fldChar w:fldCharType="begin"/>
      </w:r>
      <w:r>
        <w:instrText xml:space="preserve"> SEQ chapternumber \h </w:instrText>
      </w:r>
      <w:r>
        <w:fldChar w:fldCharType="end"/>
      </w:r>
      <w:r>
        <w:fldChar w:fldCharType="begin"/>
      </w:r>
      <w:r>
        <w:instrText xml:space="preserve"> SEQ equation \r0 \h</w:instrText>
      </w:r>
      <w:r>
        <w:fldChar w:fldCharType="end"/>
      </w:r>
    </w:p>
    <w:p w14:paraId="233BC0EE" w14:textId="77777777" w:rsidR="001F34CC" w:rsidRDefault="001F34CC" w:rsidP="001F34CC">
      <w:pPr>
        <w:pStyle w:val="CT"/>
      </w:pPr>
      <w:bookmarkStart w:id="43" w:name="_Toc9960039"/>
      <w:r>
        <w:t>INTRODUCTION</w:t>
      </w:r>
      <w:bookmarkEnd w:id="43"/>
    </w:p>
    <w:p w14:paraId="46652AD3" w14:textId="77777777" w:rsidR="001F34CC" w:rsidRDefault="001F34CC" w:rsidP="001F34CC">
      <w:pPr>
        <w:pStyle w:val="Paragraphs"/>
      </w:pPr>
      <w:r>
        <w:t>Programing is something that most, if not all, engineers must be acquainted with at some point in their career. With the evolution of technology, the speed and power of computers has improved with it, allowing us the benefit of being able to predict certain outcomes before conducting field testing. A field where this is evident is flight test engineering, specifically rocket flight tests. While in years past field tests or wind tunnel analysis would need to be conducted to determine how a certain design or configuration would perform, the option to simulate rocket performance via software programs has become a key resource in the industry of rocket design. However, programs that allow for this acquire a heavy amount of knowledge of rocket design and flight dynamics. In order to provide a resource for those not as well versed in these fields, a program was developed here for use by entry level users.</w:t>
      </w:r>
    </w:p>
    <w:p w14:paraId="3228BB9E" w14:textId="77777777" w:rsidR="001F34CC" w:rsidRDefault="001F34CC" w:rsidP="001F34CC">
      <w:pPr>
        <w:pStyle w:val="Paragraphs"/>
      </w:pPr>
      <w:r>
        <w:t xml:space="preserve">Having a software that can simulate rocket flight allows for numerous hours to be saved during the design process. Additionally, the option to change certain variables and parameters to simulate different models awards the user with the option to experiment with different ideas and design philosophies. But how would someone with little knowledge of designing a rocket be able to perform such a task? This paper seeks to provide that answer with an accessible program that allows a user with little knowledge the same ability to predict the flight path of a conceptually designed rocket as those with more experience. </w:t>
      </w:r>
      <w:r w:rsidR="00DB2DF4">
        <w:t>“A</w:t>
      </w:r>
      <w:r>
        <w:t xml:space="preserve">ccessible” </w:t>
      </w:r>
      <w:r w:rsidR="00DB2DF4">
        <w:t>meaning</w:t>
      </w:r>
      <w:r>
        <w:t xml:space="preserve"> a program that is not only </w:t>
      </w:r>
      <w:r>
        <w:lastRenderedPageBreak/>
        <w:t>easy to use, but which allows the users to learn the actual solution techniques.  It is this aspect of the work here which makes it particularly valuable in an educational setting.</w:t>
      </w:r>
    </w:p>
    <w:p w14:paraId="5FB26381" w14:textId="77777777" w:rsidR="001F34CC" w:rsidRDefault="001F34CC" w:rsidP="001F34CC">
      <w:pPr>
        <w:pStyle w:val="Paragraphs"/>
      </w:pPr>
      <w:r>
        <w:t xml:space="preserve">Before the code is explored, the development process will be discussed, highlighting some of the key decisions and reasoning behind each of them respectively. This will be followed by a detailed breakdown of the program, including looks at the main scripts and the equations within. Additionally, breakdowns of sub-functions will be included to flesh out the overview of the entire program, and to give a user a complete understanding of how it all works collectively. Finally, the results of the program will be analyzed to determine their validity and will then be compared to reference cases, other simulation software, and field test data to determine if the accuracy of the program falls within the acceptable margin set prior to development. </w:t>
      </w:r>
    </w:p>
    <w:p w14:paraId="59A0342A" w14:textId="77777777" w:rsidR="001F34CC" w:rsidRDefault="001F34CC" w:rsidP="001F34CC">
      <w:pPr>
        <w:sectPr w:rsidR="001F34CC" w:rsidSect="006D6C94">
          <w:headerReference w:type="default" r:id="rId26"/>
          <w:footerReference w:type="default" r:id="rId27"/>
          <w:pgSz w:w="12240" w:h="15840"/>
          <w:pgMar w:top="1440" w:right="1440" w:bottom="1440" w:left="1440" w:header="720" w:footer="1440" w:gutter="0"/>
          <w:pgNumType w:start="1"/>
          <w:cols w:space="720"/>
          <w:docGrid w:linePitch="360"/>
        </w:sectPr>
      </w:pPr>
      <w:r>
        <w:br w:type="page"/>
      </w:r>
    </w:p>
    <w:p w14:paraId="71FE031A" w14:textId="77777777" w:rsidR="001F34CC" w:rsidRPr="001F01BC" w:rsidRDefault="001F34CC" w:rsidP="001F34CC">
      <w:pPr>
        <w:pStyle w:val="ChapterNumber"/>
      </w:pPr>
      <w:r>
        <w:lastRenderedPageBreak/>
        <w:fldChar w:fldCharType="begin"/>
      </w:r>
      <w:r>
        <w:instrText xml:space="preserve"> SEQ chapternumber \h </w:instrText>
      </w:r>
      <w:r>
        <w:fldChar w:fldCharType="end"/>
      </w:r>
      <w:r>
        <w:fldChar w:fldCharType="begin"/>
      </w:r>
      <w:r>
        <w:instrText xml:space="preserve"> SEQ equation \r0 \h</w:instrText>
      </w:r>
      <w:r>
        <w:fldChar w:fldCharType="end"/>
      </w:r>
    </w:p>
    <w:p w14:paraId="38C9E01A" w14:textId="77777777" w:rsidR="001F34CC" w:rsidRDefault="001F34CC" w:rsidP="001F34CC">
      <w:pPr>
        <w:pStyle w:val="CT"/>
      </w:pPr>
      <w:bookmarkStart w:id="44" w:name="_Toc9960040"/>
      <w:r>
        <w:t>DEVELOPMENT PROCESS</w:t>
      </w:r>
      <w:bookmarkEnd w:id="44"/>
    </w:p>
    <w:p w14:paraId="33A70F67" w14:textId="77777777" w:rsidR="001F34CC" w:rsidRDefault="001F34CC" w:rsidP="001F34CC">
      <w:pPr>
        <w:pStyle w:val="Paragraphs"/>
      </w:pPr>
      <w:r>
        <w:t>The beginnings of this project started from an interest in rocket and missile trajectory analysis.  Although there are several software packages available for this analysis, one thing became clear: that the bar of entry to use these programs effectively was high. Coupled with this  realization was also the need for a program that could work well with the entry level students within the Introduction to Aerospace Engineering course at Mississippi State University. With those two ideas in mind, the basis of the program became clear and will be discussed in the first section of this chapter.</w:t>
      </w:r>
    </w:p>
    <w:p w14:paraId="2B06A09C" w14:textId="77777777" w:rsidR="001F34CC" w:rsidRDefault="001F34CC" w:rsidP="001F34CC">
      <w:pPr>
        <w:pStyle w:val="C1st"/>
      </w:pPr>
      <w:bookmarkStart w:id="45" w:name="_Toc9960041"/>
      <w:r>
        <w:t>Goal of Development</w:t>
      </w:r>
      <w:bookmarkEnd w:id="45"/>
    </w:p>
    <w:p w14:paraId="384C515F" w14:textId="77777777" w:rsidR="001F34CC" w:rsidRDefault="001F34CC" w:rsidP="001F34CC">
      <w:pPr>
        <w:pStyle w:val="Paragraphs"/>
      </w:pPr>
      <w:r>
        <w:t xml:space="preserve">Keeping in mind the target user base for the program, the first condition that needed to be met was keeping the program accessible. For the case here, the goal was for anyone within the target demographic, to be able to generate this program after receiving the appropriate instruction. This influenced how the program was designed, being constructed in a way that carries users through the program step by step and allowing them to input their own conditions as to not force them to manually sort through countless files and functions to change one variable. Additionally, the method in which the program executed its solution had to be understandable to a freshmen level student in aerospace engineering. To fulfill this condition, more advanced equations and solution methodology were simplified This made it clear a </w:t>
      </w:r>
      <w:r w:rsidR="0028570D">
        <w:t>two</w:t>
      </w:r>
      <w:r>
        <w:t>-degree-of-freedom (</w:t>
      </w:r>
      <w:r w:rsidR="0028570D">
        <w:t>2</w:t>
      </w:r>
      <w:r w:rsidR="00001385">
        <w:t>-</w:t>
      </w:r>
      <w:r>
        <w:t>DOF) system approach would be needed  as opposed to the more correct equations for a six-</w:t>
      </w:r>
      <w:r>
        <w:lastRenderedPageBreak/>
        <w:t>degree-of-freedom (6</w:t>
      </w:r>
      <w:r w:rsidR="00001385">
        <w:t>-</w:t>
      </w:r>
      <w:r>
        <w:t>DOF) system. However, this presented another goal for the project: to keep the same level of accuracy provided by a 6</w:t>
      </w:r>
      <w:r w:rsidR="00001385">
        <w:t>-</w:t>
      </w:r>
      <w:r>
        <w:t>DOF system while using</w:t>
      </w:r>
      <w:r w:rsidR="0028570D">
        <w:t xml:space="preserve"> 2</w:t>
      </w:r>
      <w:r w:rsidR="00001385">
        <w:t>-</w:t>
      </w:r>
      <w:r>
        <w:t xml:space="preserve">DOF equations. </w:t>
      </w:r>
    </w:p>
    <w:p w14:paraId="62DA750A" w14:textId="77777777" w:rsidR="001F34CC" w:rsidRDefault="001F34CC" w:rsidP="001F34CC">
      <w:pPr>
        <w:pStyle w:val="C2nd"/>
      </w:pPr>
      <w:bookmarkStart w:id="46" w:name="_Toc9960042"/>
      <w:r>
        <w:t>MATLAB as the program of choice</w:t>
      </w:r>
      <w:bookmarkEnd w:id="46"/>
    </w:p>
    <w:p w14:paraId="71C8DE11" w14:textId="77777777" w:rsidR="001F34CC" w:rsidRDefault="001F34CC" w:rsidP="001F34CC">
      <w:pPr>
        <w:pStyle w:val="Paragraphs"/>
      </w:pPr>
      <w:r>
        <w:t xml:space="preserve">With the overall goal of the project set, a choice had to be made on what software package would be used to construct it in. Many different programs were considered including Python, C++, Maple, MathCAD, and MATLAB. MATLAB was chosen because of the familiarity that the freshmen class had with it as well as its more user-friendly layout and design. </w:t>
      </w:r>
    </w:p>
    <w:p w14:paraId="41FC1F6C" w14:textId="77777777" w:rsidR="001F34CC" w:rsidRPr="006F0145" w:rsidRDefault="001F34CC" w:rsidP="001F34CC">
      <w:pPr>
        <w:pStyle w:val="C2nd"/>
      </w:pPr>
      <w:bookmarkStart w:id="47" w:name="_Toc9960043"/>
      <w:r>
        <w:t>OpenRocket as a reference case</w:t>
      </w:r>
      <w:bookmarkEnd w:id="47"/>
    </w:p>
    <w:p w14:paraId="004E45C9" w14:textId="77777777" w:rsidR="001F34CC" w:rsidRDefault="001F34CC" w:rsidP="001F34CC">
      <w:pPr>
        <w:ind w:firstLine="720"/>
      </w:pPr>
      <w:r>
        <w:t xml:space="preserve">Since the set of equations that would be used were for a </w:t>
      </w:r>
      <w:r w:rsidR="0028570D">
        <w:t>2</w:t>
      </w:r>
      <w:r w:rsidR="00001385">
        <w:t>-</w:t>
      </w:r>
      <w:r>
        <w:t>DOF, a 6</w:t>
      </w:r>
      <w:r w:rsidR="00001385">
        <w:t>-</w:t>
      </w:r>
      <w:r>
        <w:t xml:space="preserve">DOF analysis tool was needed to verify accuracy. Two commonly used programs for this are RASaero and OpenRocket [References 17 and 18]. OpenRocket was ultimately decided upon due to it being an open source program and for its ability to output values for various variables throughout the simulation flight. However, there was an important factor to be kept in mind while utilizing OpenRocket, that is how it calculates and applies drag. While its breakdown of drag components is quite thorough, it does not account for wave drag due to it being geared more towards creation and simulation of model rockets, in which case high Mach numbers are more than likely not present [Ref. 17]. This means that when simulating high powered model rockets, it tended to overpredict apogee and as a result, underpredict the max distance travelled in a standard no parachute launch. Due to this being the only downside to using the program, it was determined that its data would still be useful in the development of the current program. Another goal of development was to create a program that could accurately predict the launch trajectories of low angle flights. While OpenRocket was used as the reference cases for 90 to </w:t>
      </w:r>
      <w:proofErr w:type="gramStart"/>
      <w:r>
        <w:t>30 degree</w:t>
      </w:r>
      <w:proofErr w:type="gramEnd"/>
      <w:r>
        <w:t xml:space="preserve"> launches, </w:t>
      </w:r>
      <w:r>
        <w:lastRenderedPageBreak/>
        <w:t>physical testing results were needed to determine the accuracy of the program for those angles below 30 degrees.</w:t>
      </w:r>
    </w:p>
    <w:p w14:paraId="55D7D170" w14:textId="77777777" w:rsidR="001F34CC" w:rsidRDefault="001F34CC" w:rsidP="001F34CC">
      <w:pPr>
        <w:pStyle w:val="C1st"/>
      </w:pPr>
      <w:bookmarkStart w:id="48" w:name="_Toc9960044"/>
      <w:r>
        <w:t>The Briggs Multistage Supersonic Rocket Flight Simulator</w:t>
      </w:r>
      <w:bookmarkEnd w:id="48"/>
    </w:p>
    <w:p w14:paraId="538A8FFA" w14:textId="77777777" w:rsidR="001F34CC" w:rsidRDefault="001F34CC" w:rsidP="001F34CC">
      <w:pPr>
        <w:pStyle w:val="Paragraphs"/>
      </w:pPr>
      <w:r>
        <w:t xml:space="preserve">A key building block for the program was the program written in MATLAB by Nicholas Briggs as found in Ref. 3. The simulator he built was for a senior seminar project in the aerospace department and utilized a set if </w:t>
      </w:r>
      <w:r w:rsidR="0028570D">
        <w:t>2</w:t>
      </w:r>
      <w:r w:rsidR="00001385">
        <w:t>-</w:t>
      </w:r>
      <w:r>
        <w:t>DOF equations in the parallel-perpendicular frame. Using this software, some preliminary tests were performed to see how they compared to the reference case of OpenRocket. The resulting plot shows the initial test in comparison to the range and apogee of OpenRocket vs. MATLAB</w:t>
      </w:r>
      <w:r w:rsidR="005D3BAE">
        <w:t>, and t</w:t>
      </w:r>
      <w:r w:rsidR="000E7449">
        <w:t>he conditions were</w:t>
      </w:r>
      <w:r w:rsidR="000E7449" w:rsidRPr="000E7449">
        <w:t xml:space="preserve"> a forty-five-degree launch angle </w:t>
      </w:r>
      <w:r w:rsidR="000E7449">
        <w:t>for</w:t>
      </w:r>
      <w:r w:rsidR="000E7449" w:rsidRPr="000E7449">
        <w:t xml:space="preserve"> a single stage rocket</w:t>
      </w:r>
      <w:r w:rsidR="000E7449">
        <w:t>.</w:t>
      </w:r>
      <w:r>
        <w:t xml:space="preserve"> </w:t>
      </w:r>
    </w:p>
    <w:p w14:paraId="05C24D54" w14:textId="77777777" w:rsidR="001F34CC" w:rsidRPr="001D7630" w:rsidRDefault="001F34CC" w:rsidP="001F34CC">
      <w:pPr>
        <w:pStyle w:val="Images"/>
      </w:pPr>
      <w:r>
        <w:rPr>
          <w:noProof/>
        </w:rPr>
        <w:drawing>
          <wp:inline distT="0" distB="0" distL="0" distR="0" wp14:anchorId="7C8F2A22" wp14:editId="1B505AB5">
            <wp:extent cx="4704080" cy="3528060"/>
            <wp:effectExtent l="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04080" cy="3528060"/>
                    </a:xfrm>
                    <a:prstGeom prst="rect">
                      <a:avLst/>
                    </a:prstGeom>
                    <a:noFill/>
                    <a:ln>
                      <a:noFill/>
                    </a:ln>
                  </pic:spPr>
                </pic:pic>
              </a:graphicData>
            </a:graphic>
          </wp:inline>
        </w:drawing>
      </w:r>
    </w:p>
    <w:p w14:paraId="0A1D4B63" w14:textId="77777777" w:rsidR="001F34CC" w:rsidRDefault="001F34CC" w:rsidP="001F34CC">
      <w:pPr>
        <w:pStyle w:val="FigureTitle"/>
      </w:pPr>
      <w:bookmarkStart w:id="49" w:name="_Toc9960144"/>
      <w:r>
        <w:t>OpenRocket output vs. Briggs MATLAB output</w:t>
      </w:r>
      <w:bookmarkEnd w:id="49"/>
    </w:p>
    <w:p w14:paraId="20E1CD77" w14:textId="77777777" w:rsidR="001F34CC" w:rsidRDefault="001F34CC" w:rsidP="001F34CC">
      <w:pPr>
        <w:pStyle w:val="Paragraphs"/>
        <w:ind w:firstLine="0"/>
      </w:pPr>
      <w:r>
        <w:lastRenderedPageBreak/>
        <w:t>By looking at the plot we can see that the landing distances a</w:t>
      </w:r>
      <w:r w:rsidR="00A2625F">
        <w:t>nd apogee have large discrepancies</w:t>
      </w:r>
      <w:r>
        <w:t xml:space="preserve"> </w:t>
      </w:r>
      <w:r w:rsidR="00A2625F">
        <w:t xml:space="preserve">in the values </w:t>
      </w:r>
      <w:r>
        <w:t xml:space="preserve">predicted by the respective programs. Upon inspection, the Briggs model uses the average thrust of the motors instead of interpolating the thrust values over time. Additionally, the drag profile used is a custom generated profile defined as the ‘general small fins design’ that gives a constant value between certain values [Ref. 3]. To provide the MATLAB version with the same data as the OpenRocket, values for </w:t>
      </w:r>
      <w:r w:rsidRPr="00601EC4">
        <w:rPr>
          <w:i/>
        </w:rPr>
        <w:t>C</w:t>
      </w:r>
      <w:r w:rsidR="00601EC4" w:rsidRPr="00601EC4">
        <w:rPr>
          <w:i/>
          <w:vertAlign w:val="subscript"/>
        </w:rPr>
        <w:t>D</w:t>
      </w:r>
      <w:r>
        <w:rPr>
          <w:vertAlign w:val="subscript"/>
        </w:rPr>
        <w:t xml:space="preserve"> </w:t>
      </w:r>
      <w:r>
        <w:t xml:space="preserve">and thrust were extracted from the output file of OpenRocket and read into the MATLAB version. The resulting plot can be seen in Fig. 2.2. </w:t>
      </w:r>
    </w:p>
    <w:p w14:paraId="11940010" w14:textId="77777777" w:rsidR="001F34CC" w:rsidRPr="001D7630" w:rsidRDefault="001F34CC" w:rsidP="001F34CC">
      <w:pPr>
        <w:pStyle w:val="Images"/>
      </w:pPr>
      <w:r>
        <w:rPr>
          <w:noProof/>
        </w:rPr>
        <w:drawing>
          <wp:inline distT="0" distB="0" distL="0" distR="0" wp14:anchorId="74B48B12" wp14:editId="4D483004">
            <wp:extent cx="4191000" cy="314325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91000" cy="3143250"/>
                    </a:xfrm>
                    <a:prstGeom prst="rect">
                      <a:avLst/>
                    </a:prstGeom>
                    <a:noFill/>
                    <a:ln>
                      <a:noFill/>
                    </a:ln>
                  </pic:spPr>
                </pic:pic>
              </a:graphicData>
            </a:graphic>
          </wp:inline>
        </w:drawing>
      </w:r>
    </w:p>
    <w:p w14:paraId="75D31145" w14:textId="77777777" w:rsidR="001F34CC" w:rsidRDefault="001F34CC" w:rsidP="001F34CC">
      <w:pPr>
        <w:pStyle w:val="FigureTitle"/>
      </w:pPr>
      <w:bookmarkStart w:id="50" w:name="_Toc9960145"/>
      <w:r>
        <w:t>Modified Briggs model vs. OpenRocket</w:t>
      </w:r>
      <w:bookmarkEnd w:id="50"/>
    </w:p>
    <w:p w14:paraId="3D4A6B65" w14:textId="77777777" w:rsidR="001F34CC" w:rsidRDefault="001F34CC" w:rsidP="001F34CC">
      <w:pPr>
        <w:pStyle w:val="Paragraphs"/>
        <w:ind w:firstLine="0"/>
      </w:pPr>
      <w:r>
        <w:tab/>
      </w:r>
      <w:r w:rsidR="000840AC">
        <w:br/>
      </w:r>
      <w:r w:rsidR="000840AC">
        <w:tab/>
      </w:r>
      <w:r>
        <w:t>While the reading in the output data helps correct the shape</w:t>
      </w:r>
      <w:r w:rsidR="00A2625F">
        <w:t xml:space="preserve"> and landing distance</w:t>
      </w:r>
      <w:r>
        <w:t xml:space="preserve"> of the MATLAB output, the overall apogee difference is still too much. To determine the cause of this, the initial stages of flight were examined in order to find the cause. After a few more trial runs, the problem was identified: the rockets being simulated in MATLAB were experiencing a  large </w:t>
      </w:r>
      <w:r>
        <w:lastRenderedPageBreak/>
        <w:t>drop in angle in the first few seconds of flight, sometimes as much as ten degrees.  This turned out to be a result of how the MATLAB program defined the rocket in space. In programs like OpenRocket, the rocket is seen as a three-dimensional body. However, in the MATLAB program developed by Briggs, the equations treat the rocket as a point mass system Therefore, several aerodynamic factors are not accounted for. Figure 2.3 gives a better look at what is happening to the rocket during its flight.</w:t>
      </w:r>
    </w:p>
    <w:p w14:paraId="6B06C7BF" w14:textId="77777777" w:rsidR="001F34CC" w:rsidRPr="001D7630" w:rsidRDefault="001F34CC" w:rsidP="001F34CC">
      <w:pPr>
        <w:pStyle w:val="Images"/>
      </w:pPr>
      <w:r>
        <w:rPr>
          <w:noProof/>
        </w:rPr>
        <w:drawing>
          <wp:inline distT="0" distB="0" distL="0" distR="0" wp14:anchorId="6566FAAB" wp14:editId="3AAB5D92">
            <wp:extent cx="3489960" cy="4131302"/>
            <wp:effectExtent l="0" t="0" r="0" b="317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tretch>
                      <a:fillRect/>
                    </a:stretch>
                  </pic:blipFill>
                  <pic:spPr bwMode="auto">
                    <a:xfrm>
                      <a:off x="0" y="0"/>
                      <a:ext cx="3529852" cy="4178525"/>
                    </a:xfrm>
                    <a:prstGeom prst="rect">
                      <a:avLst/>
                    </a:prstGeom>
                    <a:noFill/>
                    <a:ln>
                      <a:noFill/>
                    </a:ln>
                  </pic:spPr>
                </pic:pic>
              </a:graphicData>
            </a:graphic>
          </wp:inline>
        </w:drawing>
      </w:r>
    </w:p>
    <w:p w14:paraId="7E29E437" w14:textId="77777777" w:rsidR="001F34CC" w:rsidRDefault="001F34CC" w:rsidP="001F34CC">
      <w:pPr>
        <w:pStyle w:val="FigureTitle"/>
      </w:pPr>
      <w:bookmarkStart w:id="51" w:name="_Toc9960146"/>
      <w:r>
        <w:t>Rocket flight in 6</w:t>
      </w:r>
      <w:r w:rsidR="00001385">
        <w:t>-</w:t>
      </w:r>
      <w:r>
        <w:t>DOF system vs. point mass system.</w:t>
      </w:r>
      <w:bookmarkEnd w:id="51"/>
    </w:p>
    <w:p w14:paraId="28251FAC" w14:textId="77777777" w:rsidR="001F34CC" w:rsidRDefault="000840AC" w:rsidP="001F34CC">
      <w:pPr>
        <w:pStyle w:val="Paragraphs"/>
        <w:ind w:firstLine="0"/>
      </w:pPr>
      <w:r>
        <w:br/>
      </w:r>
      <w:r w:rsidR="006E6E5F">
        <w:t>In the figure, t</w:t>
      </w:r>
      <w:r w:rsidR="006E6E5F" w:rsidRPr="006E6E5F">
        <w:t xml:space="preserve">he rocket on the left represents how a rocket behaves during flight, such that the thrust vector that is aligned with the body axis, is prevented from aligning with the relative </w:t>
      </w:r>
      <w:r w:rsidR="006E6E5F" w:rsidRPr="006E6E5F">
        <w:lastRenderedPageBreak/>
        <w:t>velocity vector. However, in a point mass system, no aerodynamic forces exist to prevent this from happening</w:t>
      </w:r>
      <w:r w:rsidR="006E6E5F">
        <w:t xml:space="preserve">, and the flight path is impacted as seen in the </w:t>
      </w:r>
      <w:r w:rsidR="00001385">
        <w:t>right-hand</w:t>
      </w:r>
      <w:r w:rsidR="006E6E5F">
        <w:t xml:space="preserve"> side of the figure</w:t>
      </w:r>
      <w:r w:rsidR="006E6E5F" w:rsidRPr="006E6E5F">
        <w:t>.</w:t>
      </w:r>
    </w:p>
    <w:p w14:paraId="333CCF8B" w14:textId="77777777" w:rsidR="001F34CC" w:rsidRDefault="001F34CC" w:rsidP="001F34CC">
      <w:pPr>
        <w:pStyle w:val="Paragraphs"/>
      </w:pPr>
      <w:r>
        <w:t xml:space="preserve">In order to counter this, the use of a launch rod would need to be implemented to keep the rocket from dropping at the beginning of its flight. This raises another concern; how would someone know how long to make the launch rod? To counter this, an assumption would need to be made to hold the rocket in place at its initial angle until a certain point to give the user an estimate for how long to have their launch rod be.  </w:t>
      </w:r>
    </w:p>
    <w:p w14:paraId="3EF2DAF7" w14:textId="77777777" w:rsidR="001F34CC" w:rsidRDefault="001F34CC" w:rsidP="001F34CC">
      <w:pPr>
        <w:pStyle w:val="C2nd"/>
        <w:numPr>
          <w:ilvl w:val="2"/>
          <w:numId w:val="20"/>
        </w:numPr>
      </w:pPr>
      <w:bookmarkStart w:id="52" w:name="_Toc9960045"/>
      <w:r>
        <w:t xml:space="preserve">Development of </w:t>
      </w:r>
      <w:proofErr w:type="spellStart"/>
      <w:r w:rsidRPr="00DC7248">
        <w:rPr>
          <w:i/>
        </w:rPr>
        <w:t>V</w:t>
      </w:r>
      <w:r w:rsidRPr="00DC7248">
        <w:rPr>
          <w:i/>
          <w:vertAlign w:val="subscript"/>
        </w:rPr>
        <w:t>cr</w:t>
      </w:r>
      <w:bookmarkEnd w:id="52"/>
      <w:proofErr w:type="spellEnd"/>
      <w:r w:rsidRPr="00DC7248">
        <w:rPr>
          <w:i/>
          <w:vertAlign w:val="subscript"/>
        </w:rPr>
        <w:t xml:space="preserve"> </w:t>
      </w:r>
    </w:p>
    <w:p w14:paraId="05C71CE9" w14:textId="77777777" w:rsidR="001F34CC" w:rsidRDefault="001F34CC" w:rsidP="001F34CC">
      <w:pPr>
        <w:pStyle w:val="Paragraphs"/>
      </w:pPr>
      <w:r>
        <w:t xml:space="preserve">Rocket’s must reach a certain velocity in order to have stable flight. It was decided that holding the angle constant until a “critical” velocity, </w:t>
      </w:r>
      <w:proofErr w:type="spellStart"/>
      <w:r>
        <w:t>V</w:t>
      </w:r>
      <w:r w:rsidRPr="00B17C81">
        <w:rPr>
          <w:vertAlign w:val="subscript"/>
        </w:rPr>
        <w:t>cr</w:t>
      </w:r>
      <w:proofErr w:type="spellEnd"/>
      <w:r>
        <w:t>, was met might be a reasonable solution. To obtain an estimate for the critical velocity, Newton’s 2</w:t>
      </w:r>
      <w:r w:rsidRPr="00D02F55">
        <w:rPr>
          <w:vertAlign w:val="superscript"/>
        </w:rPr>
        <w:t>nd</w:t>
      </w:r>
      <w:r>
        <w:t xml:space="preserve"> law was applied to the initial motion of the rocket.  Here drag is negligible and, if the launch angle is low, gravity is nearly perpendicular to the velocity vector. </w:t>
      </w:r>
    </w:p>
    <w:p w14:paraId="42ACCEB1" w14:textId="77777777" w:rsidR="001F34CC" w:rsidRDefault="001F34CC" w:rsidP="001F34CC">
      <w:pPr>
        <w:pStyle w:val="Equation"/>
      </w:pPr>
      <w:r>
        <w:tab/>
      </w:r>
      <m:oMath>
        <m:r>
          <w:rPr>
            <w:rFonts w:ascii="Cambria Math" w:hAnsi="Cambria Math"/>
          </w:rPr>
          <m:t>m*a=thrust</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w:t>
      </w:r>
      <w:r>
        <w:rPr>
          <w:noProof/>
        </w:rPr>
        <w:fldChar w:fldCharType="end"/>
      </w:r>
      <w:r>
        <w:t>)</w:t>
      </w:r>
    </w:p>
    <w:p w14:paraId="7A82310B" w14:textId="77777777" w:rsidR="001F34CC" w:rsidRDefault="001F34CC" w:rsidP="001F34CC">
      <w:pPr>
        <w:pStyle w:val="Paragraphs"/>
        <w:ind w:firstLine="0"/>
      </w:pPr>
      <w:r>
        <w:t xml:space="preserve">Rearranging we get eqn. 2.2. </w:t>
      </w:r>
    </w:p>
    <w:p w14:paraId="6FA05D8B" w14:textId="77777777" w:rsidR="001F34CC" w:rsidRDefault="001F34CC" w:rsidP="001F34CC">
      <w:pPr>
        <w:pStyle w:val="Equation"/>
      </w:pPr>
      <w:r>
        <w:tab/>
      </w: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w:t>
      </w:r>
      <w:r>
        <w:rPr>
          <w:noProof/>
        </w:rPr>
        <w:fldChar w:fldCharType="end"/>
      </w:r>
      <w:r>
        <w:t>)</w:t>
      </w:r>
    </w:p>
    <w:p w14:paraId="763182B9" w14:textId="77777777" w:rsidR="001F34CC" w:rsidRDefault="001F34CC" w:rsidP="001F34CC">
      <w:pPr>
        <w:pStyle w:val="Paragraphs"/>
        <w:ind w:firstLine="0"/>
      </w:pPr>
      <w:r>
        <w:t xml:space="preserve"> From here we can perform the following integration to provide us with an equation to use for our velocity condition.</w:t>
      </w:r>
    </w:p>
    <w:p w14:paraId="6470DC54" w14:textId="77777777" w:rsidR="001F34CC" w:rsidRDefault="001F34CC" w:rsidP="001F34CC">
      <w:pPr>
        <w:pStyle w:val="Equation"/>
      </w:pP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V</m:t>
            </m:r>
          </m:sup>
          <m:e>
            <m:r>
              <w:rPr>
                <w:rFonts w:ascii="Cambria Math" w:hAnsi="Cambria Math"/>
              </w:rPr>
              <m:t xml:space="preserve">VdV= </m:t>
            </m:r>
            <m:nary>
              <m:naryPr>
                <m:limLoc m:val="undOvr"/>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r>
                  <w:rPr>
                    <w:rFonts w:ascii="Cambria Math" w:hAnsi="Cambria Math"/>
                  </w:rPr>
                  <m:t>dx</m:t>
                </m:r>
              </m:e>
            </m:nary>
          </m:e>
        </m:nary>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3</w:t>
      </w:r>
      <w:r>
        <w:rPr>
          <w:noProof/>
        </w:rPr>
        <w:fldChar w:fldCharType="end"/>
      </w:r>
      <w:r>
        <w:t>)</w:t>
      </w:r>
    </w:p>
    <w:p w14:paraId="58C17CB9" w14:textId="77777777" w:rsidR="001F34CC" w:rsidRDefault="001F34CC" w:rsidP="001F34CC">
      <w:pPr>
        <w:pStyle w:val="Paragraphs"/>
        <w:ind w:firstLine="0"/>
      </w:pPr>
      <w:r>
        <w:t xml:space="preserve">Where our velocity is integrated from zero to the current velocity, and the thrust to mass ratio is integrated over the length of some distance, in this case zero to L, where L is the length of our </w:t>
      </w:r>
      <w:r>
        <w:lastRenderedPageBreak/>
        <w:t xml:space="preserve">rocket’s body. Also, mass is assumed constant during this very short period.  Performing the integration leaves us with the final form of the equation. </w:t>
      </w:r>
    </w:p>
    <w:p w14:paraId="11DAA8DD" w14:textId="77777777" w:rsidR="001F34CC" w:rsidRDefault="001F34CC" w:rsidP="001F34CC">
      <w:pPr>
        <w:pStyle w:val="Equation"/>
      </w:pPr>
      <w:r>
        <w:tab/>
      </w:r>
      <m:oMath>
        <m:sSub>
          <m:sSubPr>
            <m:ctrlPr>
              <w:rPr>
                <w:rFonts w:ascii="Cambria Math" w:hAnsi="Cambria Math"/>
                <w:i/>
              </w:rPr>
            </m:ctrlPr>
          </m:sSubPr>
          <m:e>
            <m:r>
              <w:rPr>
                <w:rFonts w:ascii="Cambria Math" w:hAnsi="Cambria Math"/>
              </w:rPr>
              <m:t>V</m:t>
            </m:r>
          </m:e>
          <m:sub>
            <m:r>
              <w:rPr>
                <w:rFonts w:ascii="Cambria Math" w:hAnsi="Cambria Math"/>
              </w:rPr>
              <m:t>cr</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r>
              <w:rPr>
                <w:rFonts w:ascii="Cambria Math" w:hAnsi="Cambria Math"/>
              </w:rPr>
              <m:t>*L</m:t>
            </m:r>
          </m:e>
        </m:rad>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4</w:t>
      </w:r>
      <w:r>
        <w:rPr>
          <w:noProof/>
        </w:rPr>
        <w:fldChar w:fldCharType="end"/>
      </w:r>
      <w:r>
        <w:t>)</w:t>
      </w:r>
    </w:p>
    <w:p w14:paraId="0C8CF018" w14:textId="77777777" w:rsidR="001F34CC" w:rsidRDefault="001F34CC" w:rsidP="001F34CC">
      <w:pPr>
        <w:pStyle w:val="Paragraphs"/>
        <w:ind w:firstLine="0"/>
      </w:pPr>
      <w:r>
        <w:t xml:space="preserve">With this equation derived, it was implemented into the program to see how the result compared with OpenRocket. </w:t>
      </w:r>
      <w:r w:rsidR="00627A7B" w:rsidRPr="00627A7B">
        <w:t xml:space="preserve">The same conditions used </w:t>
      </w:r>
      <w:r w:rsidR="00627A7B">
        <w:t>in the figure below are</w:t>
      </w:r>
      <w:r w:rsidR="00627A7B" w:rsidRPr="00627A7B">
        <w:t xml:space="preserve"> the same from Fig. 2.1 and 2.2 but utilizing the hold on the angle as a result of </w:t>
      </w:r>
      <w:proofErr w:type="spellStart"/>
      <w:r w:rsidR="00627A7B" w:rsidRPr="00BF484E">
        <w:rPr>
          <w:i/>
        </w:rPr>
        <w:t>V</w:t>
      </w:r>
      <w:r w:rsidR="00627A7B" w:rsidRPr="00BF484E">
        <w:rPr>
          <w:i/>
          <w:vertAlign w:val="subscript"/>
        </w:rPr>
        <w:t>cr</w:t>
      </w:r>
      <w:proofErr w:type="spellEnd"/>
      <w:r w:rsidR="00627A7B">
        <w:t>.</w:t>
      </w:r>
    </w:p>
    <w:p w14:paraId="15E378FA" w14:textId="77777777" w:rsidR="001F34CC" w:rsidRPr="001D7630" w:rsidRDefault="001F34CC" w:rsidP="001F34CC">
      <w:pPr>
        <w:pStyle w:val="Images"/>
      </w:pPr>
      <w:r>
        <w:rPr>
          <w:noProof/>
        </w:rPr>
        <w:drawing>
          <wp:inline distT="0" distB="0" distL="0" distR="0" wp14:anchorId="5B316FA5" wp14:editId="12950355">
            <wp:extent cx="4495800" cy="33718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95800" cy="3371850"/>
                    </a:xfrm>
                    <a:prstGeom prst="rect">
                      <a:avLst/>
                    </a:prstGeom>
                    <a:noFill/>
                    <a:ln>
                      <a:noFill/>
                    </a:ln>
                  </pic:spPr>
                </pic:pic>
              </a:graphicData>
            </a:graphic>
          </wp:inline>
        </w:drawing>
      </w:r>
    </w:p>
    <w:p w14:paraId="52A4C165" w14:textId="77777777" w:rsidR="00627A7B" w:rsidRDefault="001F34CC" w:rsidP="00627A7B">
      <w:pPr>
        <w:pStyle w:val="FigureTitle"/>
      </w:pPr>
      <w:bookmarkStart w:id="53" w:name="_Toc9960147"/>
      <w:r>
        <w:t xml:space="preserve">MATLAB output with </w:t>
      </w:r>
      <w:proofErr w:type="spellStart"/>
      <w:r w:rsidRPr="00BF484E">
        <w:rPr>
          <w:i/>
        </w:rPr>
        <w:t>V</w:t>
      </w:r>
      <w:r w:rsidRPr="00BF484E">
        <w:rPr>
          <w:i/>
          <w:vertAlign w:val="subscript"/>
        </w:rPr>
        <w:t>cr</w:t>
      </w:r>
      <w:proofErr w:type="spellEnd"/>
      <w:r w:rsidRPr="00BF484E">
        <w:rPr>
          <w:i/>
          <w:vertAlign w:val="subscript"/>
        </w:rPr>
        <w:t xml:space="preserve"> </w:t>
      </w:r>
      <w:r>
        <w:t>vs. OpenRocket</w:t>
      </w:r>
      <w:bookmarkEnd w:id="53"/>
    </w:p>
    <w:p w14:paraId="159C30D6" w14:textId="77777777" w:rsidR="001F34CC" w:rsidRPr="006D3C63" w:rsidRDefault="000840AC" w:rsidP="001F34CC">
      <w:pPr>
        <w:pStyle w:val="Paragraphs"/>
      </w:pPr>
      <w:r>
        <w:br/>
        <w:t xml:space="preserve"> </w:t>
      </w:r>
      <w:r>
        <w:tab/>
      </w:r>
      <w:r w:rsidR="001F34CC">
        <w:t xml:space="preserve">With this hold implemented, it provides us with a good result in comparison with OpenRocket. The differences between apogee and range  are within five percent and thus acceptable for our case. Realizing that OpenRocket tends to overpredict the apogee, this result may be a bit more accurate when compared to field tests. </w:t>
      </w:r>
    </w:p>
    <w:p w14:paraId="240A3FDC" w14:textId="77777777" w:rsidR="001F34CC" w:rsidRDefault="001F34CC" w:rsidP="001F34CC">
      <w:pPr>
        <w:pStyle w:val="C2nd"/>
      </w:pPr>
      <w:bookmarkStart w:id="54" w:name="_Toc9960046"/>
      <w:r>
        <w:lastRenderedPageBreak/>
        <w:t>The Exclusion of Lift</w:t>
      </w:r>
      <w:bookmarkEnd w:id="54"/>
    </w:p>
    <w:p w14:paraId="3840A4A7" w14:textId="77777777" w:rsidR="001F34CC" w:rsidRDefault="001F34CC" w:rsidP="001F34CC">
      <w:pPr>
        <w:pStyle w:val="Paragraphs"/>
      </w:pPr>
      <w:r>
        <w:t xml:space="preserve">OpenRocket accounts for lift and its effects if a lift coefficient is provided, but the Briggs simulator  neglects lift.  Checks were made with OpenRocket to see the influence that lift might have.  The results with and without lift were close enough to warrant not including lift in the analysis.  </w:t>
      </w:r>
    </w:p>
    <w:p w14:paraId="22F96A52" w14:textId="77777777" w:rsidR="001F34CC" w:rsidRDefault="001F34CC" w:rsidP="001F34CC">
      <w:pPr>
        <w:pStyle w:val="C1st"/>
      </w:pPr>
      <w:bookmarkStart w:id="55" w:name="_Toc9960047"/>
      <w:r>
        <w:t>The Coordinate Frames</w:t>
      </w:r>
      <w:bookmarkEnd w:id="55"/>
    </w:p>
    <w:p w14:paraId="5570827C" w14:textId="77777777" w:rsidR="001F34CC" w:rsidRDefault="001F34CC" w:rsidP="001F34CC">
      <w:pPr>
        <w:pStyle w:val="Paragraphs"/>
      </w:pPr>
      <w:r>
        <w:t xml:space="preserve">The simulation file provided by the Briggs program served as a nice starting point for the project, with its coordinate system being that of axes parallel to and perpendicular to the velocity vector. However, to give the user various options for solution methods, three alternate solution scripts were created along with a heavily modified version of the parallel-perpendicular frame provided by Briggs. The other coordinate frame used is for the x-y coordinate system. Additionally, both frames of reference allow the user two alternate solution methods, these being  </w:t>
      </w:r>
      <w:r w:rsidR="00001385">
        <w:t>a</w:t>
      </w:r>
      <w:r>
        <w:t xml:space="preserve"> Euler method and a 4</w:t>
      </w:r>
      <w:r>
        <w:rPr>
          <w:vertAlign w:val="superscript"/>
        </w:rPr>
        <w:t xml:space="preserve">th </w:t>
      </w:r>
      <w:r>
        <w:t>Order Runge-Kutta method. All equations that follow are taken from Ref. 8.</w:t>
      </w:r>
    </w:p>
    <w:p w14:paraId="584ABFD0" w14:textId="77777777" w:rsidR="001F34CC" w:rsidRDefault="001F34CC" w:rsidP="001F34CC">
      <w:pPr>
        <w:pStyle w:val="C2nd"/>
      </w:pPr>
      <w:bookmarkStart w:id="56" w:name="_Toc9960048"/>
      <w:r>
        <w:t>The Parallel-Perpendicular Coordinate Frame</w:t>
      </w:r>
      <w:bookmarkEnd w:id="56"/>
    </w:p>
    <w:p w14:paraId="46AD7690" w14:textId="77777777" w:rsidR="001F34CC" w:rsidRDefault="001F34CC" w:rsidP="001F34CC">
      <w:pPr>
        <w:pStyle w:val="Paragraphs"/>
      </w:pPr>
      <w:r>
        <w:t xml:space="preserve">While the Brigg’s simulator uses this coordinate frame, that program provided more of a reference point rather than being fully incorporated to this new program. The main way this coordinate frame distinguishes itself is how it simplifies the velocity vector relative to the body of the rocket based on its current angle of orientation. </w:t>
      </w:r>
      <w:r w:rsidRPr="00FF4784">
        <w:t xml:space="preserve">Where the thrust, drag and velocity vectors are in line with the body and do not need to be broken up into components. </w:t>
      </w:r>
      <w:r>
        <w:t>Only weight must be decomposed into its components.  A visual representation of this can be seen if Fig. 2.5 below.</w:t>
      </w:r>
    </w:p>
    <w:p w14:paraId="07AA50A7" w14:textId="77777777" w:rsidR="001F34CC" w:rsidRPr="001D7630" w:rsidRDefault="001F34CC" w:rsidP="001F34CC">
      <w:pPr>
        <w:pStyle w:val="Images"/>
      </w:pPr>
      <w:r>
        <w:rPr>
          <w:noProof/>
        </w:rPr>
        <w:lastRenderedPageBreak/>
        <w:drawing>
          <wp:inline distT="0" distB="0" distL="0" distR="0" wp14:anchorId="79AD870D" wp14:editId="11230040">
            <wp:extent cx="2659380" cy="2306128"/>
            <wp:effectExtent l="0" t="0" r="762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tretch>
                      <a:fillRect/>
                    </a:stretch>
                  </pic:blipFill>
                  <pic:spPr bwMode="auto">
                    <a:xfrm>
                      <a:off x="0" y="0"/>
                      <a:ext cx="2674852" cy="2319545"/>
                    </a:xfrm>
                    <a:prstGeom prst="rect">
                      <a:avLst/>
                    </a:prstGeom>
                    <a:noFill/>
                    <a:ln>
                      <a:noFill/>
                    </a:ln>
                  </pic:spPr>
                </pic:pic>
              </a:graphicData>
            </a:graphic>
          </wp:inline>
        </w:drawing>
      </w:r>
    </w:p>
    <w:p w14:paraId="2BE4BE15" w14:textId="77777777" w:rsidR="001F34CC" w:rsidRDefault="001F34CC" w:rsidP="001F34CC">
      <w:pPr>
        <w:pStyle w:val="FigureTitle"/>
      </w:pPr>
      <w:bookmarkStart w:id="57" w:name="_Toc9960148"/>
      <w:r>
        <w:t xml:space="preserve">Forces of </w:t>
      </w:r>
      <w:r w:rsidR="004B5993">
        <w:t>p</w:t>
      </w:r>
      <w:r>
        <w:t>arallel-</w:t>
      </w:r>
      <w:r w:rsidR="004B5993">
        <w:t>p</w:t>
      </w:r>
      <w:r>
        <w:t xml:space="preserve">erpendicular </w:t>
      </w:r>
      <w:r w:rsidR="004B5993">
        <w:t>coordinate f</w:t>
      </w:r>
      <w:r>
        <w:t>rame</w:t>
      </w:r>
      <w:bookmarkEnd w:id="57"/>
    </w:p>
    <w:p w14:paraId="015CF3F0" w14:textId="77777777" w:rsidR="001F34CC" w:rsidRDefault="000840AC" w:rsidP="001F34CC">
      <w:pPr>
        <w:pStyle w:val="Paragraphs"/>
        <w:ind w:firstLine="0"/>
      </w:pPr>
      <w:r>
        <w:br/>
      </w:r>
      <w:r w:rsidR="001F34CC">
        <w:t>The equations of motion used in this system are the same for both solution methods, however the form that they are in changes due to the way  each solution method proceeds. Parallel to the flight direction Newton’s second law is</w:t>
      </w:r>
    </w:p>
    <w:p w14:paraId="6606FC87" w14:textId="77777777" w:rsidR="001F34CC" w:rsidRDefault="001F34CC" w:rsidP="001F34CC">
      <w:pPr>
        <w:pStyle w:val="Equation"/>
      </w:pPr>
      <w:r>
        <w:tab/>
      </w: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-g*</m:t>
        </m:r>
        <m:r>
          <m:rPr>
            <m:sty m:val="p"/>
          </m:rPr>
          <w:rPr>
            <w:rFonts w:ascii="Cambria Math" w:hAnsi="Cambria Math"/>
          </w:rPr>
          <m:t>cos⁡</m:t>
        </m:r>
        <m:r>
          <w:rPr>
            <w:rFonts w:ascii="Cambria Math" w:hAnsi="Cambria Math"/>
          </w:rPr>
          <m:t>(θ)</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5</w:t>
      </w:r>
      <w:r>
        <w:rPr>
          <w:noProof/>
        </w:rPr>
        <w:fldChar w:fldCharType="end"/>
      </w:r>
      <w:r>
        <w:t>)</w:t>
      </w:r>
    </w:p>
    <w:p w14:paraId="3512A5AE" w14:textId="77777777" w:rsidR="001F34CC" w:rsidRDefault="001F34CC" w:rsidP="001F34CC">
      <w:pPr>
        <w:pStyle w:val="Paragraphs"/>
        <w:ind w:firstLine="0"/>
        <w:rPr>
          <w:rFonts w:eastAsiaTheme="minorEastAsia"/>
        </w:rPr>
      </w:pPr>
      <w:r>
        <w:rPr>
          <w:rFonts w:eastAsiaTheme="minorEastAsia"/>
        </w:rPr>
        <w:t>Perpendicular to the flight direction, the second law yields</w:t>
      </w:r>
    </w:p>
    <w:p w14:paraId="276AD2F6" w14:textId="77777777" w:rsidR="001F34CC" w:rsidRPr="002F5523" w:rsidRDefault="001F34CC" w:rsidP="001F34CC">
      <w:pPr>
        <w:pStyle w:val="Equation"/>
      </w:pPr>
      <w:r>
        <w:tab/>
      </w:r>
      <m:oMath>
        <m:f>
          <m:fPr>
            <m:ctrlPr>
              <w:rPr>
                <w:rFonts w:ascii="Cambria Math" w:eastAsiaTheme="minorEastAsia" w:hAnsi="Cambria Math"/>
                <w:i/>
              </w:rPr>
            </m:ctrlPr>
          </m:fPr>
          <m:num>
            <m:r>
              <w:rPr>
                <w:rFonts w:ascii="Cambria Math" w:eastAsiaTheme="minorEastAsia" w:hAnsi="Cambria Math"/>
              </w:rPr>
              <m:t>dθ</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V</m:t>
            </m:r>
          </m:den>
        </m:f>
        <m:r>
          <m:rPr>
            <m:sty m:val="p"/>
          </m:rPr>
          <w:rPr>
            <w:rFonts w:ascii="Cambria Math" w:eastAsiaTheme="minorEastAsia" w:hAnsi="Cambria Math"/>
          </w:rPr>
          <m:t>*sin⁡</m:t>
        </m:r>
        <m:r>
          <w:rPr>
            <w:rFonts w:ascii="Cambria Math" w:eastAsiaTheme="minorEastAsia" w:hAnsi="Cambria Math"/>
          </w:rPr>
          <m:t xml:space="preserve">(θ) </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6</w:t>
      </w:r>
      <w:r>
        <w:rPr>
          <w:noProof/>
        </w:rPr>
        <w:fldChar w:fldCharType="end"/>
      </w:r>
      <w:r>
        <w:t>)</w:t>
      </w:r>
    </w:p>
    <w:p w14:paraId="482BFD89" w14:textId="77777777" w:rsidR="001F34CC" w:rsidRDefault="001F34CC" w:rsidP="001F34CC">
      <w:pPr>
        <w:pStyle w:val="Paragraphs"/>
        <w:ind w:firstLine="0"/>
        <w:rPr>
          <w:rFonts w:eastAsiaTheme="minorEastAsia"/>
        </w:rPr>
      </w:pPr>
      <w:r>
        <w:rPr>
          <w:rFonts w:eastAsiaTheme="minorEastAsia"/>
        </w:rPr>
        <w:t>Drag is expressed in the usual way</w:t>
      </w:r>
    </w:p>
    <w:p w14:paraId="5AAA4643" w14:textId="77777777" w:rsidR="001F34CC" w:rsidRPr="002F5523" w:rsidRDefault="001F34CC" w:rsidP="001F34CC">
      <w:pPr>
        <w:pStyle w:val="Equation"/>
      </w:pPr>
      <w:r>
        <w:tab/>
      </w: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*A</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7</w:t>
      </w:r>
      <w:r>
        <w:rPr>
          <w:noProof/>
        </w:rPr>
        <w:fldChar w:fldCharType="end"/>
      </w:r>
      <w:r>
        <w:t>)</w:t>
      </w:r>
    </w:p>
    <w:p w14:paraId="51565BD8" w14:textId="77777777" w:rsidR="001F34CC" w:rsidRDefault="001F34CC" w:rsidP="001F34CC">
      <w:pPr>
        <w:pStyle w:val="C3rd"/>
        <w:numPr>
          <w:ilvl w:val="3"/>
          <w:numId w:val="20"/>
        </w:numPr>
      </w:pPr>
      <w:bookmarkStart w:id="58" w:name="_Toc9960049"/>
      <w:r>
        <w:t>1</w:t>
      </w:r>
      <w:r w:rsidRPr="00C35040">
        <w:rPr>
          <w:vertAlign w:val="superscript"/>
        </w:rPr>
        <w:t>st</w:t>
      </w:r>
      <w:r>
        <w:t xml:space="preserve"> Order Euler Equations</w:t>
      </w:r>
      <w:bookmarkEnd w:id="58"/>
    </w:p>
    <w:p w14:paraId="790E4FB2" w14:textId="77777777" w:rsidR="001F34CC" w:rsidRDefault="001F34CC" w:rsidP="001F34CC">
      <w:pPr>
        <w:pStyle w:val="Paragraphs"/>
      </w:pPr>
      <w:r>
        <w:t>The Euler method, also known as a 1</w:t>
      </w:r>
      <w:r w:rsidRPr="00C35040">
        <w:rPr>
          <w:vertAlign w:val="superscript"/>
        </w:rPr>
        <w:t>st</w:t>
      </w:r>
      <w:r>
        <w:t xml:space="preserve"> order Runge-Kutta method, is the more simplistic method of the two, using a ‘new is old plus change’ method of calculating the values throughout the simulation. To keep the equations simple and easy to follow, some shorthand notation was created as shown in Eqs. 2.5 And 2.6.</w:t>
      </w:r>
    </w:p>
    <w:p w14:paraId="351464E3" w14:textId="77777777" w:rsidR="001F34CC" w:rsidRDefault="001F34CC" w:rsidP="001F34CC">
      <w:pPr>
        <w:pStyle w:val="Equation"/>
      </w:pPr>
      <w:r>
        <w:lastRenderedPageBreak/>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*A</m:t>
            </m:r>
          </m:num>
          <m:den>
            <m:r>
              <w:rPr>
                <w:rFonts w:ascii="Cambria Math" w:hAnsi="Cambria Math"/>
              </w:rPr>
              <m:t>2*m</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8</w:t>
      </w:r>
      <w:r>
        <w:rPr>
          <w:noProof/>
        </w:rPr>
        <w:fldChar w:fldCharType="end"/>
      </w:r>
      <w:r>
        <w:t>)</w:t>
      </w:r>
    </w:p>
    <w:p w14:paraId="6A6F30CE" w14:textId="77777777" w:rsidR="001F34CC" w:rsidRPr="00C35040" w:rsidRDefault="001F34CC" w:rsidP="001F34CC">
      <w:pPr>
        <w:pStyle w:val="Paragraphs"/>
        <w:ind w:firstLine="0"/>
      </w:pPr>
      <w:r>
        <w:t>This variable is a form of ballistic coefficient. In the spirit of this, a thrust coefficient was created to fill a similar purpose.</w:t>
      </w:r>
    </w:p>
    <w:p w14:paraId="46B02E98" w14:textId="77777777" w:rsidR="001F34CC" w:rsidRDefault="001F34CC" w:rsidP="001F34CC">
      <w:pPr>
        <w:pStyle w:val="Equation"/>
      </w:pPr>
      <w:r>
        <w:tab/>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9</w:t>
      </w:r>
      <w:r>
        <w:rPr>
          <w:noProof/>
        </w:rPr>
        <w:fldChar w:fldCharType="end"/>
      </w:r>
      <w:r>
        <w:t>)</w:t>
      </w:r>
    </w:p>
    <w:p w14:paraId="6FF85C4D" w14:textId="77777777" w:rsidR="001F34CC" w:rsidRDefault="001F34CC" w:rsidP="001F34CC">
      <w:pPr>
        <w:pStyle w:val="Paragraphs"/>
        <w:ind w:firstLine="0"/>
      </w:pPr>
      <w:r>
        <w:t>Implementing both into the velocity equation, and formatting for use within a For loop, we get the following expression in Eq, 2.7.</w:t>
      </w:r>
    </w:p>
    <w:p w14:paraId="25F9E312" w14:textId="77777777" w:rsidR="001F34CC" w:rsidRDefault="001F34CC" w:rsidP="001F34CC">
      <w:pPr>
        <w:pStyle w:val="Equation"/>
      </w:pPr>
      <w:r>
        <w:tab/>
      </w:r>
      <m:oMath>
        <m:r>
          <w:rPr>
            <w:rFonts w:ascii="Cambria Math" w:hAnsi="Cambria Math"/>
          </w:rPr>
          <m:t>V</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θ(i-1)</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V(i-1)</m:t>
                </m:r>
              </m:e>
              <m:sup>
                <m:r>
                  <w:rPr>
                    <w:rFonts w:ascii="Cambria Math" w:hAnsi="Cambria Math"/>
                  </w:rPr>
                  <m:t>2</m:t>
                </m:r>
              </m:sup>
            </m:sSup>
          </m:e>
        </m:d>
        <m:r>
          <w:rPr>
            <w:rFonts w:ascii="Cambria Math" w:hAnsi="Cambria Math"/>
          </w:rPr>
          <m:t>*dt+V(i-1)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10</w:t>
      </w:r>
      <w:r>
        <w:rPr>
          <w:noProof/>
        </w:rPr>
        <w:fldChar w:fldCharType="end"/>
      </w:r>
      <w:r>
        <w:t>)</w:t>
      </w:r>
    </w:p>
    <w:p w14:paraId="7E88EEFE" w14:textId="77777777" w:rsidR="001F34CC" w:rsidRDefault="001F34CC" w:rsidP="001F34CC">
      <w:pPr>
        <w:pStyle w:val="Paragraphs"/>
        <w:ind w:firstLine="0"/>
      </w:pPr>
      <w:r>
        <w:t xml:space="preserve">Note that the angle being used in this expression is for the previous value. This is because the value at the current time step uses the value for velocity to determine this as seen in Eq. 2.8. It is also important to note that the parallel-perpendicular solution script utilizes trigonometry functions such that the angle is being calculated from relative north instead of from horizontal. </w:t>
      </w:r>
    </w:p>
    <w:p w14:paraId="66459516" w14:textId="77777777" w:rsidR="001F34CC" w:rsidRDefault="001F34CC" w:rsidP="001F34CC">
      <w:pPr>
        <w:pStyle w:val="Equation"/>
      </w:pPr>
      <w:r>
        <w:tab/>
      </w:r>
      <m:oMath>
        <m:r>
          <w:rPr>
            <w:rFonts w:ascii="Cambria Math" w:hAnsi="Cambria Math"/>
          </w:rPr>
          <m:t>θ</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V</m:t>
                </m:r>
                <m:d>
                  <m:dPr>
                    <m:ctrlPr>
                      <w:rPr>
                        <w:rFonts w:ascii="Cambria Math" w:hAnsi="Cambria Math"/>
                        <w:i/>
                      </w:rPr>
                    </m:ctrlPr>
                  </m:dPr>
                  <m:e>
                    <m:r>
                      <w:rPr>
                        <w:rFonts w:ascii="Cambria Math" w:hAnsi="Cambria Math"/>
                      </w:rPr>
                      <m:t>i</m:t>
                    </m:r>
                  </m:e>
                </m:d>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i-1</m:t>
                        </m:r>
                      </m:e>
                    </m:d>
                  </m:e>
                </m:d>
              </m:e>
            </m:func>
          </m:e>
        </m:d>
        <m:r>
          <w:rPr>
            <w:rFonts w:ascii="Cambria Math" w:hAnsi="Cambria Math"/>
          </w:rPr>
          <m:t>*dt+θ(i-1)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11</w:t>
      </w:r>
      <w:r>
        <w:rPr>
          <w:noProof/>
        </w:rPr>
        <w:fldChar w:fldCharType="end"/>
      </w:r>
      <w:r>
        <w:t>)</w:t>
      </w:r>
    </w:p>
    <w:p w14:paraId="16754EED" w14:textId="77777777" w:rsidR="001F34CC" w:rsidRDefault="001F34CC" w:rsidP="001F34CC">
      <w:pPr>
        <w:pStyle w:val="Paragraphs"/>
        <w:ind w:firstLine="0"/>
      </w:pPr>
      <w:r>
        <w:t xml:space="preserve">Where the equation divides the gravitational acceleration by the new velocity, multiplies by the time step and adds it to the previous value. However, the program is written to account for the correction of angle drop within the initial stages of flight, such that the angle of flight will not change if the certain conditions occur. These conditions are: the velocity value is equal to or less than zero during the burn time of a motor, the distance travelled is less than the length of the launch rod, or if the velocity value has not exceeded the value of the </w:t>
      </w:r>
      <w:proofErr w:type="spellStart"/>
      <w:r>
        <w:rPr>
          <w:i/>
        </w:rPr>
        <w:t>V</w:t>
      </w:r>
      <w:r>
        <w:rPr>
          <w:i/>
          <w:vertAlign w:val="subscript"/>
        </w:rPr>
        <w:t>cr</w:t>
      </w:r>
      <w:proofErr w:type="spellEnd"/>
      <w:r>
        <w:t xml:space="preserve"> variable. </w:t>
      </w:r>
    </w:p>
    <w:p w14:paraId="2D619D16" w14:textId="77777777" w:rsidR="001F34CC" w:rsidRDefault="001F34CC" w:rsidP="001F34CC">
      <w:pPr>
        <w:pStyle w:val="Paragraphs"/>
        <w:ind w:firstLine="0"/>
      </w:pPr>
      <w:r>
        <w:tab/>
        <w:t>The script will then take these two variables and use them to find the horizontal and vertical distances travelled, seen below in Eqs. 2.9 and 2.10.</w:t>
      </w:r>
    </w:p>
    <w:p w14:paraId="14D4174F" w14:textId="77777777" w:rsidR="001F34CC" w:rsidRDefault="001F34CC" w:rsidP="001F34CC">
      <w:pPr>
        <w:pStyle w:val="Equation"/>
      </w:pPr>
      <w:r>
        <w:tab/>
      </w:r>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V(i)*</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θ(i)</m:t>
                    </m:r>
                  </m:e>
                </m:d>
              </m:e>
            </m:func>
          </m:e>
        </m:d>
        <m:r>
          <w:rPr>
            <w:rFonts w:ascii="Cambria Math" w:hAnsi="Cambria Math"/>
          </w:rPr>
          <m:t>*dt+x(i-1)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12</w:t>
      </w:r>
      <w:r>
        <w:rPr>
          <w:noProof/>
        </w:rPr>
        <w:fldChar w:fldCharType="end"/>
      </w:r>
      <w:r>
        <w:t>)</w:t>
      </w:r>
    </w:p>
    <w:p w14:paraId="278EDBA9" w14:textId="77777777" w:rsidR="001F34CC" w:rsidRDefault="001F34CC" w:rsidP="001F34CC">
      <w:pPr>
        <w:pStyle w:val="Equation"/>
      </w:pPr>
      <w:r>
        <w:tab/>
      </w:r>
      <m:oMath>
        <m:r>
          <w:rPr>
            <w:rFonts w:ascii="Cambria Math" w:hAnsi="Cambria Math"/>
          </w:rPr>
          <m:t>z</m:t>
        </m:r>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V(i)*</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θ(i)</m:t>
                    </m:r>
                  </m:e>
                </m:d>
              </m:e>
            </m:func>
          </m:e>
        </m:d>
        <m:r>
          <w:rPr>
            <w:rFonts w:ascii="Cambria Math" w:hAnsi="Cambria Math"/>
          </w:rPr>
          <m:t>*dt+z(i-1)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13</w:t>
      </w:r>
      <w:r>
        <w:rPr>
          <w:noProof/>
        </w:rPr>
        <w:fldChar w:fldCharType="end"/>
      </w:r>
      <w:r>
        <w:t>)</w:t>
      </w:r>
    </w:p>
    <w:p w14:paraId="2E8DB172" w14:textId="77777777" w:rsidR="001F34CC" w:rsidRDefault="001F34CC" w:rsidP="001F34CC">
      <w:pPr>
        <w:pStyle w:val="Paragraphs"/>
        <w:ind w:firstLine="0"/>
      </w:pPr>
      <w:r>
        <w:lastRenderedPageBreak/>
        <w:t xml:space="preserve">Where the current distances are the product of the current velocity and angle added to the previous values for each value respectively. </w:t>
      </w:r>
    </w:p>
    <w:p w14:paraId="0CDD2E18" w14:textId="77777777" w:rsidR="001F34CC" w:rsidRDefault="001F34CC" w:rsidP="001F34CC">
      <w:pPr>
        <w:pStyle w:val="C3rd"/>
      </w:pPr>
      <w:bookmarkStart w:id="59" w:name="_Toc9960050"/>
      <w:r>
        <w:t>4</w:t>
      </w:r>
      <w:r w:rsidRPr="008251C0">
        <w:rPr>
          <w:vertAlign w:val="superscript"/>
        </w:rPr>
        <w:t>th</w:t>
      </w:r>
      <w:r>
        <w:t xml:space="preserve"> Order Runge-Kutta Equations</w:t>
      </w:r>
      <w:bookmarkEnd w:id="59"/>
    </w:p>
    <w:p w14:paraId="1C3E13BB" w14:textId="77777777" w:rsidR="001F34CC" w:rsidRDefault="001F34CC" w:rsidP="001F34CC">
      <w:pPr>
        <w:pStyle w:val="Paragraphs"/>
      </w:pPr>
      <w:r>
        <w:t>As stated previously, the same equations are utilized for the 4</w:t>
      </w:r>
      <w:r w:rsidRPr="007500B8">
        <w:rPr>
          <w:vertAlign w:val="superscript"/>
        </w:rPr>
        <w:t>th</w:t>
      </w:r>
      <w:r>
        <w:t xml:space="preserve"> order method as in the Euler method. However, the equations are put in their differential forms for the ordinary differential equations (ODE) solver to read and use them. The differential forms of the equations are listed below. </w:t>
      </w:r>
    </w:p>
    <w:p w14:paraId="1487AB94" w14:textId="77777777" w:rsidR="001F34CC" w:rsidRDefault="001F34CC" w:rsidP="001F34CC">
      <w:pPr>
        <w:pStyle w:val="Equation"/>
      </w:pPr>
      <w:r>
        <w:tab/>
      </w: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m:t>
        </m:r>
        <m:r>
          <m:rPr>
            <m:sty m:val="p"/>
          </m:rPr>
          <w:rPr>
            <w:rFonts w:ascii="Cambria Math" w:hAnsi="Cambria Math"/>
          </w:rPr>
          <m:t>sin⁡(θ)</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14</w:t>
      </w:r>
      <w:r>
        <w:rPr>
          <w:noProof/>
        </w:rPr>
        <w:fldChar w:fldCharType="end"/>
      </w:r>
      <w:r>
        <w:t>)</w:t>
      </w:r>
    </w:p>
    <w:p w14:paraId="33CDFA8C" w14:textId="77777777" w:rsidR="001F34CC" w:rsidRDefault="001F34CC" w:rsidP="001F34CC">
      <w:pPr>
        <w:pStyle w:val="Equation"/>
      </w:pPr>
      <w:r>
        <w:tab/>
      </w:r>
      <m:oMath>
        <m:f>
          <m:fPr>
            <m:ctrlPr>
              <w:rPr>
                <w:rFonts w:ascii="Cambria Math" w:hAnsi="Cambria Math"/>
                <w:i/>
              </w:rPr>
            </m:ctrlPr>
          </m:fPr>
          <m:num>
            <m:r>
              <w:rPr>
                <w:rFonts w:ascii="Cambria Math" w:hAnsi="Cambria Math"/>
              </w:rPr>
              <m:t>dθ</m:t>
            </m:r>
          </m:num>
          <m:den>
            <m:r>
              <w:rPr>
                <w:rFonts w:ascii="Cambria Math" w:hAnsi="Cambria Math"/>
              </w:rPr>
              <m:t>dt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e>
        </m:d>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15</w:t>
      </w:r>
      <w:r>
        <w:rPr>
          <w:noProof/>
        </w:rPr>
        <w:fldChar w:fldCharType="end"/>
      </w:r>
      <w:r>
        <w:t>)</w:t>
      </w:r>
    </w:p>
    <w:p w14:paraId="0011A607" w14:textId="77777777" w:rsidR="001F34CC" w:rsidRDefault="001F34CC" w:rsidP="001F34CC">
      <w:pPr>
        <w:pStyle w:val="Equation"/>
      </w:pPr>
      <w:r>
        <w:tab/>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=V*</m:t>
        </m:r>
        <m:r>
          <m:rPr>
            <m:sty m:val="p"/>
          </m:rPr>
          <w:rPr>
            <w:rFonts w:ascii="Cambria Math" w:hAnsi="Cambria Math"/>
          </w:rPr>
          <m:t>cos⁡</m:t>
        </m:r>
        <m:r>
          <w:rPr>
            <w:rFonts w:ascii="Cambria Math" w:hAnsi="Cambria Math"/>
          </w:rPr>
          <m:t>(θ)</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16</w:t>
      </w:r>
      <w:r>
        <w:rPr>
          <w:noProof/>
        </w:rPr>
        <w:fldChar w:fldCharType="end"/>
      </w:r>
      <w:r>
        <w:t>)</w:t>
      </w:r>
    </w:p>
    <w:p w14:paraId="401B13DD" w14:textId="77777777" w:rsidR="001F34CC" w:rsidRDefault="001F34CC" w:rsidP="001F34CC">
      <w:pPr>
        <w:pStyle w:val="Equation"/>
      </w:pPr>
      <w:r>
        <w:tab/>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=V*</m:t>
        </m:r>
        <m:r>
          <m:rPr>
            <m:sty m:val="p"/>
          </m:rPr>
          <w:rPr>
            <w:rFonts w:ascii="Cambria Math" w:hAnsi="Cambria Math"/>
          </w:rPr>
          <m:t>sin⁡</m:t>
        </m:r>
        <m:r>
          <w:rPr>
            <w:rFonts w:ascii="Cambria Math" w:hAnsi="Cambria Math"/>
          </w:rPr>
          <m:t>(θ)</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17</w:t>
      </w:r>
      <w:r>
        <w:rPr>
          <w:noProof/>
        </w:rPr>
        <w:fldChar w:fldCharType="end"/>
      </w:r>
      <w:r>
        <w:t>)</w:t>
      </w:r>
    </w:p>
    <w:p w14:paraId="69D5DD66" w14:textId="77777777" w:rsidR="001F34CC" w:rsidRPr="008251C0" w:rsidRDefault="001F34CC" w:rsidP="001F34CC">
      <w:pPr>
        <w:pStyle w:val="Paragraphs"/>
        <w:ind w:firstLine="0"/>
      </w:pPr>
      <w:r>
        <w:t>These equations are used to fill an array with the corresponding values, the process will be highlighted within chapter 3. The benefit that the 4</w:t>
      </w:r>
      <w:r w:rsidRPr="00DC060F">
        <w:rPr>
          <w:vertAlign w:val="superscript"/>
        </w:rPr>
        <w:t>th</w:t>
      </w:r>
      <w:r>
        <w:t xml:space="preserve"> order method has is its increase in accuracy, as it breaks down the processes into several smaller sets to evaluate them. While the values come out relatively close to the 1</w:t>
      </w:r>
      <w:r w:rsidRPr="00DC060F">
        <w:rPr>
          <w:vertAlign w:val="superscript"/>
        </w:rPr>
        <w:t>st</w:t>
      </w:r>
      <w:r>
        <w:t xml:space="preserve"> order ones, they are still the more accurate out of the two. It should also be noted that the same conditions used in the Euler method are programed into the ODE function to prevent the premature drop in altitude.</w:t>
      </w:r>
    </w:p>
    <w:p w14:paraId="4C9B90E8" w14:textId="77777777" w:rsidR="001F34CC" w:rsidRPr="00946803" w:rsidRDefault="001F34CC" w:rsidP="001F34CC">
      <w:pPr>
        <w:pStyle w:val="C2nd"/>
      </w:pPr>
      <w:bookmarkStart w:id="60" w:name="_Toc9960051"/>
      <w:r>
        <w:t>The X-Y Coordinate Frame</w:t>
      </w:r>
      <w:bookmarkEnd w:id="60"/>
    </w:p>
    <w:p w14:paraId="071301FB" w14:textId="77777777" w:rsidR="001F34CC" w:rsidRDefault="001F34CC" w:rsidP="001F34CC">
      <w:pPr>
        <w:ind w:firstLine="720"/>
      </w:pPr>
      <w:r>
        <w:t xml:space="preserve">The second coordinate frame used was one that utilized the equations for x and y components for velocity and distance travelled. The reason for using this system is that while using the parallel-perpendicular system the angle of orientation, θ, is calculated at each time step. </w:t>
      </w:r>
      <w:r>
        <w:lastRenderedPageBreak/>
        <w:t xml:space="preserve">This means that it has a direct influence over both the distance travelled in the x and y directions. Whereas in the x-y coordinate frame, there exist separate equations that calculate these distances based on the velocity in each direction over the angle. This can be seen by looking at Fig. 2.6, which is like Fig. 2.5, but with some of the force vectors divided up into their x and y components.  </w:t>
      </w:r>
    </w:p>
    <w:p w14:paraId="7F3FAAA9" w14:textId="77777777" w:rsidR="001F34CC" w:rsidRPr="001D7630" w:rsidRDefault="001F34CC" w:rsidP="001F34CC">
      <w:pPr>
        <w:pStyle w:val="Images"/>
      </w:pPr>
      <w:r>
        <w:rPr>
          <w:noProof/>
        </w:rPr>
        <w:drawing>
          <wp:inline distT="0" distB="0" distL="0" distR="0" wp14:anchorId="06CD5AEA" wp14:editId="0F257750">
            <wp:extent cx="2713076" cy="223583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tretch>
                      <a:fillRect/>
                    </a:stretch>
                  </pic:blipFill>
                  <pic:spPr bwMode="auto">
                    <a:xfrm>
                      <a:off x="0" y="0"/>
                      <a:ext cx="2722689" cy="2243757"/>
                    </a:xfrm>
                    <a:prstGeom prst="rect">
                      <a:avLst/>
                    </a:prstGeom>
                    <a:noFill/>
                    <a:ln>
                      <a:noFill/>
                    </a:ln>
                  </pic:spPr>
                </pic:pic>
              </a:graphicData>
            </a:graphic>
          </wp:inline>
        </w:drawing>
      </w:r>
    </w:p>
    <w:p w14:paraId="4883033D" w14:textId="77777777" w:rsidR="001F34CC" w:rsidRDefault="001F34CC" w:rsidP="001F34CC">
      <w:pPr>
        <w:pStyle w:val="FigureTitle"/>
      </w:pPr>
      <w:bookmarkStart w:id="61" w:name="_Toc9960149"/>
      <w:r>
        <w:t xml:space="preserve">Forces of </w:t>
      </w:r>
      <w:r w:rsidR="004B5993">
        <w:t>x</w:t>
      </w:r>
      <w:r>
        <w:t>-</w:t>
      </w:r>
      <w:r w:rsidR="004B5993">
        <w:t>y</w:t>
      </w:r>
      <w:r>
        <w:t xml:space="preserve"> </w:t>
      </w:r>
      <w:r w:rsidR="004B5993">
        <w:t>c</w:t>
      </w:r>
      <w:r>
        <w:t xml:space="preserve">oordinate </w:t>
      </w:r>
      <w:r w:rsidR="004B5993">
        <w:t>f</w:t>
      </w:r>
      <w:r>
        <w:t>rame</w:t>
      </w:r>
      <w:bookmarkEnd w:id="61"/>
    </w:p>
    <w:p w14:paraId="65202016" w14:textId="77777777" w:rsidR="001F34CC" w:rsidRDefault="000840AC" w:rsidP="001F34CC">
      <w:pPr>
        <w:pStyle w:val="Paragraphs"/>
        <w:ind w:firstLine="0"/>
      </w:pPr>
      <w:r>
        <w:br/>
      </w:r>
      <w:r w:rsidR="001F34CC">
        <w:t xml:space="preserve">Here the weight force is no longer needed to be divided since it is only acting in the y-direction.  The velocity, thrust and drag vectors are divided into their respective components based on the angle of orientation at that moment during the flight. As with the parallel-perpendicular frame, the same sets of equations are used, but the differential form is used for the Runge-Kutta method. </w:t>
      </w:r>
    </w:p>
    <w:p w14:paraId="1C7BDF89" w14:textId="77777777" w:rsidR="001F34CC" w:rsidRDefault="001F34CC" w:rsidP="001F34CC">
      <w:pPr>
        <w:pStyle w:val="Paragraphs"/>
        <w:ind w:firstLine="0"/>
      </w:pPr>
      <w:r>
        <w:t>In this system the equations of motion are</w:t>
      </w:r>
    </w:p>
    <w:p w14:paraId="573B41B1" w14:textId="77777777" w:rsidR="001F34CC" w:rsidRDefault="001F34CC" w:rsidP="001F34CC">
      <w:pPr>
        <w:pStyle w:val="Equation"/>
      </w:pPr>
      <w:r>
        <w:tab/>
      </w: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cstheme="minorBidi"/>
                    <w:i/>
                  </w:rPr>
                </m:ctrlPr>
              </m:sSubPr>
              <m:e>
                <m:r>
                  <w:rPr>
                    <w:rFonts w:ascii="Cambria Math" w:hAnsi="Cambria Math"/>
                  </w:rPr>
                  <m:t>T</m:t>
                </m:r>
              </m:e>
              <m:sub>
                <m:r>
                  <w:rPr>
                    <w:rFonts w:ascii="Cambria Math" w:hAnsi="Cambria Math"/>
                  </w:rPr>
                  <m:t>F</m:t>
                </m:r>
              </m:sub>
            </m:sSub>
          </m:num>
          <m:den>
            <m:r>
              <w:rPr>
                <w:rFonts w:ascii="Cambria Math" w:hAnsi="Cambria Math"/>
              </w:rPr>
              <m:t>m</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18</w:t>
      </w:r>
      <w:r>
        <w:rPr>
          <w:noProof/>
        </w:rPr>
        <w:fldChar w:fldCharType="end"/>
      </w:r>
      <w:r>
        <w:t>)</w:t>
      </w:r>
    </w:p>
    <w:p w14:paraId="1754029D" w14:textId="77777777" w:rsidR="001F34CC" w:rsidRDefault="001F34CC" w:rsidP="001F34CC">
      <w:pPr>
        <w:pStyle w:val="Paragraphs"/>
        <w:ind w:firstLine="0"/>
        <w:rPr>
          <w:rFonts w:eastAsiaTheme="minorEastAsia"/>
        </w:rPr>
      </w:pPr>
      <w:r>
        <w:rPr>
          <w:rFonts w:eastAsiaTheme="minorEastAsia"/>
        </w:rPr>
        <w:t>in the x direction and</w:t>
      </w:r>
    </w:p>
    <w:p w14:paraId="0CF4F650" w14:textId="77777777" w:rsidR="001F34CC" w:rsidRDefault="001F34CC" w:rsidP="001F34CC">
      <w:pPr>
        <w:pStyle w:val="Equation"/>
      </w:pPr>
      <w:r>
        <w:tab/>
      </w: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m</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r>
              <w:rPr>
                <w:rFonts w:ascii="Cambria Math" w:hAnsi="Cambria Math"/>
              </w:rPr>
              <m:t>-g</m:t>
            </m:r>
          </m:e>
        </m:func>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19</w:t>
      </w:r>
      <w:r>
        <w:rPr>
          <w:noProof/>
        </w:rPr>
        <w:fldChar w:fldCharType="end"/>
      </w:r>
      <w:r>
        <w:t>)</w:t>
      </w:r>
    </w:p>
    <w:p w14:paraId="2C9A1429" w14:textId="77777777" w:rsidR="001F34CC" w:rsidRDefault="001F34CC" w:rsidP="001F34CC">
      <w:pPr>
        <w:pStyle w:val="Paragraphs"/>
        <w:ind w:firstLine="0"/>
        <w:rPr>
          <w:rFonts w:eastAsiaTheme="minorEastAsia"/>
        </w:rPr>
      </w:pPr>
      <w:r>
        <w:rPr>
          <w:rFonts w:eastAsiaTheme="minorEastAsia"/>
        </w:rPr>
        <w:lastRenderedPageBreak/>
        <w:t>in the y direction.  Drag is expressed as before.  The cosine and sine terms can be written in terms of velocities as</w:t>
      </w:r>
    </w:p>
    <w:p w14:paraId="2E042C1B" w14:textId="77777777" w:rsidR="001F34CC" w:rsidRPr="0094644A" w:rsidRDefault="001F34CC" w:rsidP="001F34CC">
      <w:pPr>
        <w:pStyle w:val="Equation"/>
      </w:pPr>
      <w:r>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e>
              </m:mr>
              <m:mr>
                <m:e>
                  <m:r>
                    <m:rPr>
                      <m:sty m:val="p"/>
                    </m:rPr>
                    <w:rPr>
                      <w:rFonts w:ascii="Cambria Math" w:eastAsiaTheme="minorEastAsia" w:hAnsi="Cambria Math"/>
                    </w:rPr>
                    <m:t>sin⁡</m:t>
                  </m:r>
                  <m:r>
                    <w:rPr>
                      <w:rFonts w:ascii="Cambria Math" w:eastAsiaTheme="minorEastAsia" w:hAnsi="Cambria Math"/>
                    </w:rPr>
                    <m:t>(θ)</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V</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20</w:t>
      </w:r>
      <w:r>
        <w:rPr>
          <w:noProof/>
        </w:rPr>
        <w:fldChar w:fldCharType="end"/>
      </w:r>
      <w:r>
        <w:t>)</w:t>
      </w:r>
    </w:p>
    <w:p w14:paraId="711CDF06" w14:textId="77777777" w:rsidR="001F34CC" w:rsidRDefault="001F34CC" w:rsidP="001F34CC">
      <w:pPr>
        <w:pStyle w:val="Paragraphs"/>
        <w:ind w:firstLine="0"/>
        <w:rPr>
          <w:rFonts w:eastAsiaTheme="minorEastAsia"/>
        </w:rPr>
      </w:pPr>
      <w:r>
        <w:rPr>
          <w:rFonts w:eastAsiaTheme="minorEastAsia"/>
        </w:rPr>
        <w:t>where V is the magnitude of the velocity vector.  Alternatively</w:t>
      </w:r>
    </w:p>
    <w:p w14:paraId="7BA4D380" w14:textId="77777777" w:rsidR="001F34CC" w:rsidRDefault="001F34CC" w:rsidP="001F34CC">
      <w:pPr>
        <w:pStyle w:val="Equation"/>
      </w:pPr>
      <w:r>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(θ)</m:t>
                  </m:r>
                </m:e>
              </m:mr>
              <m:mr>
                <m:e>
                  <m:r>
                    <m:rPr>
                      <m:sty m:val="p"/>
                    </m:rPr>
                    <w:rPr>
                      <w:rFonts w:ascii="Cambria Math" w:eastAsiaTheme="minorEastAsia" w:hAnsi="Cambria Math"/>
                    </w:rPr>
                    <m:t>sin⁡</m:t>
                  </m:r>
                  <m:r>
                    <w:rPr>
                      <w:rFonts w:ascii="Cambria Math" w:eastAsiaTheme="minorEastAsia" w:hAnsi="Cambria Math"/>
                    </w:rPr>
                    <m:t>(θ)</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u</m:t>
                  </m:r>
                </m:e>
              </m:mr>
              <m:mr>
                <m:e>
                  <m:r>
                    <w:rPr>
                      <w:rFonts w:ascii="Cambria Math" w:eastAsiaTheme="minorEastAsia" w:hAnsi="Cambria Math"/>
                    </w:rPr>
                    <m:t>v</m:t>
                  </m:r>
                </m:e>
              </m:mr>
            </m:m>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d>
          </m:e>
          <m:sup>
            <m:r>
              <w:rPr>
                <w:rFonts w:ascii="Cambria Math" w:eastAsiaTheme="minorEastAsia" w:hAnsi="Cambria Math"/>
              </w:rPr>
              <m:t>-</m:t>
            </m:r>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sup>
        </m:sSup>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21</w:t>
      </w:r>
      <w:r>
        <w:rPr>
          <w:noProof/>
        </w:rPr>
        <w:fldChar w:fldCharType="end"/>
      </w:r>
      <w:r>
        <w:t>)</w:t>
      </w:r>
    </w:p>
    <w:p w14:paraId="7D52CC1C" w14:textId="77777777" w:rsidR="001F34CC" w:rsidRDefault="001F34CC" w:rsidP="001F34CC">
      <w:pPr>
        <w:pStyle w:val="Paragraphs"/>
        <w:ind w:firstLine="0"/>
        <w:rPr>
          <w:rFonts w:eastAsiaTheme="minorEastAsia"/>
        </w:rPr>
      </w:pPr>
    </w:p>
    <w:p w14:paraId="6C6D3CB0" w14:textId="77777777" w:rsidR="001F34CC" w:rsidRDefault="001F34CC" w:rsidP="001F34CC">
      <w:pPr>
        <w:pStyle w:val="C3rd"/>
        <w:numPr>
          <w:ilvl w:val="3"/>
          <w:numId w:val="20"/>
        </w:numPr>
      </w:pPr>
      <w:bookmarkStart w:id="62" w:name="_Toc9960052"/>
      <w:r>
        <w:t>1</w:t>
      </w:r>
      <w:r w:rsidRPr="00953E32">
        <w:rPr>
          <w:vertAlign w:val="superscript"/>
        </w:rPr>
        <w:t>st</w:t>
      </w:r>
      <w:r>
        <w:t xml:space="preserve"> Order Euler Equations</w:t>
      </w:r>
      <w:bookmarkEnd w:id="62"/>
    </w:p>
    <w:p w14:paraId="35BE2925" w14:textId="77777777" w:rsidR="001F34CC" w:rsidRDefault="001F34CC" w:rsidP="001F34CC">
      <w:pPr>
        <w:pStyle w:val="Paragraphs"/>
      </w:pPr>
      <w:r>
        <w:t xml:space="preserve">Utilizing Eqs. 2.5 and 2.6 we can define the equations for the velocity components as the following expressions. </w:t>
      </w:r>
    </w:p>
    <w:p w14:paraId="5B3D37FF" w14:textId="77777777" w:rsidR="001F34CC" w:rsidRDefault="001F34CC" w:rsidP="001F34CC">
      <w:pPr>
        <w:pStyle w:val="Equation"/>
      </w:pPr>
      <w:r>
        <w:tab/>
      </w:r>
      <m:oMath>
        <m:r>
          <w:rPr>
            <w:rFonts w:ascii="Cambria Math" w:hAnsi="Cambria Math"/>
          </w:rPr>
          <m:t xml:space="preserve">u= </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i-1</m:t>
                </m:r>
              </m:e>
            </m:d>
          </m:num>
          <m:den>
            <m:r>
              <w:rPr>
                <w:rFonts w:ascii="Cambria Math" w:hAnsi="Cambria Math"/>
              </w:rPr>
              <m:t>V</m:t>
            </m:r>
            <m:d>
              <m:dPr>
                <m:ctrlPr>
                  <w:rPr>
                    <w:rFonts w:ascii="Cambria Math" w:hAnsi="Cambria Math"/>
                    <w:i/>
                  </w:rPr>
                </m:ctrlPr>
              </m:dPr>
              <m:e>
                <m:r>
                  <w:rPr>
                    <w:rFonts w:ascii="Cambria Math" w:hAnsi="Cambria Math"/>
                  </w:rPr>
                  <m:t>i-1</m:t>
                </m:r>
              </m:e>
            </m:d>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*u</m:t>
        </m:r>
        <m:d>
          <m:dPr>
            <m:ctrlPr>
              <w:rPr>
                <w:rFonts w:ascii="Cambria Math" w:hAnsi="Cambria Math"/>
                <w:i/>
              </w:rPr>
            </m:ctrlPr>
          </m:dPr>
          <m:e>
            <m:r>
              <w:rPr>
                <w:rFonts w:ascii="Cambria Math" w:hAnsi="Cambria Math"/>
              </w:rPr>
              <m:t>i-1</m:t>
            </m:r>
          </m:e>
        </m:d>
        <m:r>
          <w:rPr>
            <w:rFonts w:ascii="Cambria Math" w:hAnsi="Cambria Math"/>
          </w:rPr>
          <m:t>*V(i-1))*dt</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22</w:t>
      </w:r>
      <w:r>
        <w:rPr>
          <w:noProof/>
        </w:rPr>
        <w:fldChar w:fldCharType="end"/>
      </w:r>
      <w:r>
        <w:t>)</w:t>
      </w:r>
    </w:p>
    <w:p w14:paraId="569A1D62" w14:textId="77777777" w:rsidR="001F34CC" w:rsidRDefault="001F34CC" w:rsidP="001F34CC">
      <w:pPr>
        <w:pStyle w:val="Equation"/>
      </w:pPr>
      <w:r>
        <w:tab/>
      </w:r>
      <m:oMath>
        <m:r>
          <w:rPr>
            <w:rFonts w:ascii="Cambria Math" w:hAnsi="Cambria Math"/>
          </w:rPr>
          <m:t xml:space="preserve">v= </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i-1</m:t>
                </m:r>
              </m:e>
            </m:d>
          </m:num>
          <m:den>
            <m:r>
              <w:rPr>
                <w:rFonts w:ascii="Cambria Math" w:hAnsi="Cambria Math"/>
              </w:rPr>
              <m:t>V</m:t>
            </m:r>
            <m:d>
              <m:dPr>
                <m:ctrlPr>
                  <w:rPr>
                    <w:rFonts w:ascii="Cambria Math" w:hAnsi="Cambria Math"/>
                    <w:i/>
                  </w:rPr>
                </m:ctrlPr>
              </m:dPr>
              <m:e>
                <m:r>
                  <w:rPr>
                    <w:rFonts w:ascii="Cambria Math" w:hAnsi="Cambria Math"/>
                  </w:rPr>
                  <m:t>i-1</m:t>
                </m:r>
              </m:e>
            </m:d>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*v</m:t>
        </m:r>
        <m:d>
          <m:dPr>
            <m:ctrlPr>
              <w:rPr>
                <w:rFonts w:ascii="Cambria Math" w:hAnsi="Cambria Math"/>
                <w:i/>
              </w:rPr>
            </m:ctrlPr>
          </m:dPr>
          <m:e>
            <m:r>
              <w:rPr>
                <w:rFonts w:ascii="Cambria Math" w:hAnsi="Cambria Math"/>
              </w:rPr>
              <m:t>i-1</m:t>
            </m:r>
          </m:e>
        </m:d>
        <m:r>
          <w:rPr>
            <w:rFonts w:ascii="Cambria Math" w:hAnsi="Cambria Math"/>
          </w:rPr>
          <m:t>*V(i-1))*dt</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23</w:t>
      </w:r>
      <w:r>
        <w:rPr>
          <w:noProof/>
        </w:rPr>
        <w:fldChar w:fldCharType="end"/>
      </w:r>
      <w:r>
        <w:t>)</w:t>
      </w:r>
    </w:p>
    <w:p w14:paraId="71661A15" w14:textId="77777777" w:rsidR="001F34CC" w:rsidRDefault="001F34CC" w:rsidP="001F34CC">
      <w:pPr>
        <w:pStyle w:val="Paragraphs"/>
        <w:ind w:firstLine="0"/>
      </w:pPr>
      <w:r>
        <w:t xml:space="preserve">As with the parallel-perpendicular frame, there are certain conditions that will keep the rocket from dropping in velocity during the initial stages of flight. Due to the velocities being broken into components, there are set of conditions for each. For the y-component of velocity the only condition that must be met is for the velocity to be greater than zero during the first stage motor burn time for it to start gaining distance and increasing velocity. For the x-component of velocity, there must be some velocity value greater than zero for velocity to start increasing. Additionally, the rocket must reach the end of the launch rod and reach the required </w:t>
      </w:r>
      <w:proofErr w:type="spellStart"/>
      <w:r>
        <w:rPr>
          <w:i/>
        </w:rPr>
        <w:t>V</w:t>
      </w:r>
      <w:r>
        <w:rPr>
          <w:i/>
          <w:vertAlign w:val="subscript"/>
        </w:rPr>
        <w:t>cr</w:t>
      </w:r>
      <w:proofErr w:type="spellEnd"/>
      <w:r>
        <w:rPr>
          <w:i/>
          <w:vertAlign w:val="subscript"/>
        </w:rPr>
        <w:t xml:space="preserve"> </w:t>
      </w:r>
      <w:r>
        <w:t>speed to start using Eq. 2.15 to calculate velocity. Before that the following equation is used to determine the x-component of velocity.</w:t>
      </w:r>
    </w:p>
    <w:p w14:paraId="75037D87" w14:textId="77777777" w:rsidR="001F34CC" w:rsidRDefault="001F34CC" w:rsidP="001F34CC">
      <w:pPr>
        <w:pStyle w:val="Equation"/>
      </w:pPr>
      <w:r>
        <w:tab/>
      </w:r>
      <m:oMath>
        <m:r>
          <w:rPr>
            <w:rFonts w:ascii="Cambria Math" w:hAnsi="Cambria Math"/>
          </w:rPr>
          <m:t>u</m:t>
        </m:r>
        <m:d>
          <m:dPr>
            <m:ctrlPr>
              <w:rPr>
                <w:rFonts w:ascii="Cambria Math" w:hAnsi="Cambria Math"/>
                <w:i/>
              </w:rPr>
            </m:ctrlPr>
          </m:dPr>
          <m:e>
            <m:r>
              <w:rPr>
                <w:rFonts w:ascii="Cambria Math" w:hAnsi="Cambria Math"/>
              </w:rPr>
              <m:t>i</m:t>
            </m:r>
          </m:e>
        </m:d>
        <m:r>
          <w:rPr>
            <w:rFonts w:ascii="Cambria Math" w:hAnsi="Cambria Math"/>
          </w:rPr>
          <m:t>=v</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u(i-1)</m:t>
            </m:r>
          </m:num>
          <m:den>
            <m:r>
              <w:rPr>
                <w:rFonts w:ascii="Cambria Math" w:hAnsi="Cambria Math"/>
              </w:rPr>
              <m:t>v(i-1)</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24</w:t>
      </w:r>
      <w:r>
        <w:rPr>
          <w:noProof/>
        </w:rPr>
        <w:fldChar w:fldCharType="end"/>
      </w:r>
      <w:r>
        <w:t>)</w:t>
      </w:r>
    </w:p>
    <w:p w14:paraId="21F3A572" w14:textId="77777777" w:rsidR="001F34CC" w:rsidRDefault="001F34CC" w:rsidP="001F34CC">
      <w:pPr>
        <w:pStyle w:val="Paragraphs"/>
        <w:ind w:firstLine="0"/>
      </w:pPr>
      <w:r>
        <w:lastRenderedPageBreak/>
        <w:t xml:space="preserve">Which is the y-component of velocity multiplied by tangent of the flight angle. After calculating the components of velocity, the distance in each direction can be found with the following expressions. </w:t>
      </w:r>
    </w:p>
    <w:p w14:paraId="1B1ED491" w14:textId="77777777" w:rsidR="001F34CC" w:rsidRDefault="001F34CC" w:rsidP="001F34CC">
      <w:pPr>
        <w:pStyle w:val="Equation"/>
      </w:pPr>
      <w:r>
        <w:tab/>
      </w:r>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=u(i)*dt+x(i-1)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25</w:t>
      </w:r>
      <w:r>
        <w:rPr>
          <w:noProof/>
        </w:rPr>
        <w:fldChar w:fldCharType="end"/>
      </w:r>
      <w:r>
        <w:t>)</w:t>
      </w:r>
    </w:p>
    <w:p w14:paraId="08CD8377" w14:textId="77777777" w:rsidR="001F34CC" w:rsidRDefault="001F34CC" w:rsidP="001F34CC">
      <w:pPr>
        <w:pStyle w:val="Equation"/>
      </w:pPr>
      <w:r>
        <w:tab/>
      </w:r>
      <m:oMath>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=v(i)*dt+y(i-1)</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26</w:t>
      </w:r>
      <w:r>
        <w:rPr>
          <w:noProof/>
        </w:rPr>
        <w:fldChar w:fldCharType="end"/>
      </w:r>
      <w:r>
        <w:t>)</w:t>
      </w:r>
    </w:p>
    <w:p w14:paraId="4F3915F7" w14:textId="77777777" w:rsidR="001F34CC" w:rsidRDefault="001F34CC" w:rsidP="001F34CC">
      <w:pPr>
        <w:pStyle w:val="C3rd"/>
      </w:pPr>
      <w:bookmarkStart w:id="63" w:name="_Toc9960053"/>
      <w:r>
        <w:t>4</w:t>
      </w:r>
      <w:r w:rsidRPr="00AE0425">
        <w:rPr>
          <w:vertAlign w:val="superscript"/>
        </w:rPr>
        <w:t>th</w:t>
      </w:r>
      <w:r>
        <w:t xml:space="preserve"> Order Runge-Kutta Equations</w:t>
      </w:r>
      <w:bookmarkEnd w:id="63"/>
    </w:p>
    <w:p w14:paraId="5C0C853D" w14:textId="77777777" w:rsidR="001F34CC" w:rsidRDefault="001F34CC" w:rsidP="001F34CC">
      <w:pPr>
        <w:pStyle w:val="Paragraphs"/>
      </w:pPr>
      <w:r>
        <w:t>Like the 4</w:t>
      </w:r>
      <w:r w:rsidRPr="00AE0425">
        <w:rPr>
          <w:vertAlign w:val="superscript"/>
        </w:rPr>
        <w:t>th</w:t>
      </w:r>
      <w:r>
        <w:t xml:space="preserve"> order method for the parallel-perpendicular, the differential form of the equations is used for the ODE solver to process. The differential forms can be seen below. </w:t>
      </w:r>
    </w:p>
    <w:p w14:paraId="67604D33" w14:textId="77777777" w:rsidR="001F34CC" w:rsidRDefault="001F34CC" w:rsidP="001F34CC">
      <w:pPr>
        <w:pStyle w:val="Equation"/>
      </w:pPr>
      <w:r>
        <w:tab/>
      </w: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*u*V</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27</w:t>
      </w:r>
      <w:r>
        <w:rPr>
          <w:noProof/>
        </w:rPr>
        <w:fldChar w:fldCharType="end"/>
      </w:r>
      <w:r>
        <w:t>)</w:t>
      </w:r>
    </w:p>
    <w:p w14:paraId="747E87C6" w14:textId="77777777" w:rsidR="001F34CC" w:rsidRDefault="001F34CC" w:rsidP="001F34CC">
      <w:pPr>
        <w:pStyle w:val="Equation"/>
      </w:pPr>
      <w:r>
        <w:tab/>
      </w: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*v*V-g</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28</w:t>
      </w:r>
      <w:r>
        <w:rPr>
          <w:noProof/>
        </w:rPr>
        <w:fldChar w:fldCharType="end"/>
      </w:r>
      <w:r>
        <w:t>)</w:t>
      </w:r>
    </w:p>
    <w:p w14:paraId="352BA680" w14:textId="77777777" w:rsidR="001F34CC" w:rsidRDefault="001F34CC" w:rsidP="001F34CC">
      <w:pPr>
        <w:pStyle w:val="Equation"/>
      </w:pPr>
      <w:r>
        <w:tab/>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=u</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29</w:t>
      </w:r>
      <w:r>
        <w:rPr>
          <w:noProof/>
        </w:rPr>
        <w:fldChar w:fldCharType="end"/>
      </w:r>
      <w:r>
        <w:t>)</w:t>
      </w:r>
    </w:p>
    <w:p w14:paraId="669F41CF" w14:textId="77777777" w:rsidR="001F34CC" w:rsidRDefault="001F34CC" w:rsidP="001F34CC">
      <w:pPr>
        <w:pStyle w:val="Equation"/>
      </w:pPr>
      <w:r>
        <w:tab/>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=v</m:t>
        </m:r>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30</w:t>
      </w:r>
      <w:r>
        <w:rPr>
          <w:noProof/>
        </w:rPr>
        <w:fldChar w:fldCharType="end"/>
      </w:r>
      <w:r>
        <w:t>)</w:t>
      </w:r>
    </w:p>
    <w:p w14:paraId="06AC7CB7" w14:textId="77777777" w:rsidR="001F34CC" w:rsidRDefault="001F34CC" w:rsidP="001F34CC">
      <w:pPr>
        <w:pStyle w:val="Paragraphs"/>
        <w:ind w:firstLine="0"/>
      </w:pPr>
      <w:r>
        <w:t xml:space="preserve">The same conditions must also be met in order to use Eqs. 2.27 and 2.28. The differential form of Eq. 2.24 is as follows. </w:t>
      </w:r>
    </w:p>
    <w:p w14:paraId="22393C25" w14:textId="77777777" w:rsidR="001F34CC" w:rsidRPr="00351859" w:rsidRDefault="001F34CC" w:rsidP="001F34CC">
      <w:pPr>
        <w:pStyle w:val="Equation"/>
      </w:pPr>
      <w:r>
        <w:tab/>
      </w: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tan⁡</m:t>
            </m:r>
            <m:r>
              <w:rPr>
                <w:rFonts w:ascii="Cambria Math" w:hAnsi="Cambria Math"/>
              </w:rPr>
              <m:t>(θ)</m:t>
            </m:r>
          </m:den>
        </m:f>
      </m:oMath>
      <w:r>
        <w:tab/>
        <w:t>(</w:t>
      </w:r>
      <w:r>
        <w:fldChar w:fldCharType="begin"/>
      </w:r>
      <w:r>
        <w:instrText xml:space="preserve">SEQ chapternumber \c </w:instrText>
      </w:r>
      <w:r>
        <w:fldChar w:fldCharType="separate"/>
      </w:r>
      <w:r w:rsidR="00C20C32">
        <w:rPr>
          <w:noProof/>
        </w:rPr>
        <w:t>2</w:t>
      </w:r>
      <w:r>
        <w:fldChar w:fldCharType="end"/>
      </w:r>
      <w:r>
        <w:t>.</w:t>
      </w:r>
      <w:r>
        <w:rPr>
          <w:noProof/>
        </w:rPr>
        <w:fldChar w:fldCharType="begin"/>
      </w:r>
      <w:r>
        <w:rPr>
          <w:noProof/>
        </w:rPr>
        <w:instrText xml:space="preserve"> SEQ equation </w:instrText>
      </w:r>
      <w:r>
        <w:rPr>
          <w:noProof/>
        </w:rPr>
        <w:fldChar w:fldCharType="separate"/>
      </w:r>
      <w:r w:rsidR="00C20C32">
        <w:rPr>
          <w:noProof/>
        </w:rPr>
        <w:t>31</w:t>
      </w:r>
      <w:r>
        <w:rPr>
          <w:noProof/>
        </w:rPr>
        <w:fldChar w:fldCharType="end"/>
      </w:r>
      <w:r>
        <w:t>)</w:t>
      </w:r>
    </w:p>
    <w:p w14:paraId="08C50BBF" w14:textId="77777777" w:rsidR="00C35222" w:rsidRDefault="00C35222" w:rsidP="00C35222">
      <w:pPr>
        <w:pStyle w:val="C1st"/>
      </w:pPr>
      <w:bookmarkStart w:id="64" w:name="_Toc5920492"/>
      <w:bookmarkStart w:id="65" w:name="_Toc9960054"/>
      <w:r>
        <w:t>Drag Profiles</w:t>
      </w:r>
      <w:bookmarkEnd w:id="64"/>
      <w:bookmarkEnd w:id="65"/>
    </w:p>
    <w:p w14:paraId="0A6049A0" w14:textId="77777777" w:rsidR="00C35222" w:rsidRDefault="00C35222" w:rsidP="00C35222">
      <w:pPr>
        <w:pStyle w:val="Paragraphs"/>
      </w:pPr>
      <w:r>
        <w:t xml:space="preserve">Within the </w:t>
      </w:r>
      <w:r w:rsidR="0028570D">
        <w:t>2</w:t>
      </w:r>
      <w:r w:rsidR="00001385">
        <w:t>-</w:t>
      </w:r>
      <w:r>
        <w:t>DOF system with negligible lift, the only aerodynamic coefficient that is needed is that for drag. In the Brigg’s model, a general small fin design drag profile was created by gathering data from relevant NASA and AEDC documents [</w:t>
      </w:r>
      <w:r w:rsidR="00724304">
        <w:t>Ref. 3</w:t>
      </w:r>
      <w:r>
        <w:t xml:space="preserve">]. Following the process in which that profile was created, two additional profiles were created in addition to a modified version of the small fin’s design. In the Briggs model, the </w:t>
      </w:r>
      <w:r w:rsidR="00601EC4" w:rsidRPr="00601EC4">
        <w:rPr>
          <w:i/>
        </w:rPr>
        <w:t>C</w:t>
      </w:r>
      <w:r w:rsidR="00601EC4" w:rsidRPr="00601EC4">
        <w:rPr>
          <w:i/>
          <w:vertAlign w:val="subscript"/>
        </w:rPr>
        <w:t>D</w:t>
      </w:r>
      <w:r>
        <w:rPr>
          <w:i/>
          <w:vertAlign w:val="subscript"/>
        </w:rPr>
        <w:t xml:space="preserve"> </w:t>
      </w:r>
      <w:r>
        <w:t xml:space="preserve">is determined based on where the </w:t>
      </w:r>
      <w:r>
        <w:lastRenderedPageBreak/>
        <w:t>current Mach number falls within an array of drag values, but no interpolation is performed. In the  program developed here, the profile will be interpolated to give a more accurate answer over the course of the rocket flight.</w:t>
      </w:r>
    </w:p>
    <w:p w14:paraId="2AF52B2F" w14:textId="77777777" w:rsidR="00C35222" w:rsidRDefault="00C35222" w:rsidP="00C35222">
      <w:pPr>
        <w:pStyle w:val="Paragraphs"/>
      </w:pPr>
      <w:r>
        <w:t xml:space="preserve">Reference 1 contains test results for several different configurations of rocket-like bodies. The most helpful of these bodies were the ones that utilized ogive shaped  noses and swept wings. These two features are common among many smaller rockets. Ref. 7 provides additional data on the effects of different nose and fin configurations on normal and axial force coefficients. Examples of these are presented in Fig. 2.7. </w:t>
      </w:r>
    </w:p>
    <w:p w14:paraId="1A867C6C" w14:textId="77777777" w:rsidR="00C35222" w:rsidRPr="001D7630" w:rsidRDefault="00C35222" w:rsidP="00C35222">
      <w:pPr>
        <w:pStyle w:val="Images"/>
      </w:pPr>
      <w:r>
        <w:rPr>
          <w:noProof/>
        </w:rPr>
        <w:drawing>
          <wp:inline distT="0" distB="0" distL="0" distR="0" wp14:anchorId="2B5EE34C" wp14:editId="7242AD07">
            <wp:extent cx="5875299" cy="4023360"/>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29318" cy="4060352"/>
                    </a:xfrm>
                    <a:prstGeom prst="rect">
                      <a:avLst/>
                    </a:prstGeom>
                    <a:noFill/>
                    <a:ln>
                      <a:noFill/>
                    </a:ln>
                  </pic:spPr>
                </pic:pic>
              </a:graphicData>
            </a:graphic>
          </wp:inline>
        </w:drawing>
      </w:r>
    </w:p>
    <w:p w14:paraId="3460069D" w14:textId="77777777" w:rsidR="00C35222" w:rsidRDefault="00C35222" w:rsidP="00C35222">
      <w:pPr>
        <w:pStyle w:val="FigureTitle"/>
      </w:pPr>
      <w:bookmarkStart w:id="66" w:name="_Toc5920588"/>
      <w:bookmarkStart w:id="67" w:name="_Toc9960150"/>
      <w:r>
        <w:t>Nose</w:t>
      </w:r>
      <w:bookmarkEnd w:id="66"/>
      <w:r>
        <w:t xml:space="preserve"> and </w:t>
      </w:r>
      <w:r w:rsidR="004B5993">
        <w:t>f</w:t>
      </w:r>
      <w:r>
        <w:t xml:space="preserve">in </w:t>
      </w:r>
      <w:r w:rsidR="004B5993">
        <w:t>d</w:t>
      </w:r>
      <w:r>
        <w:t>esigns</w:t>
      </w:r>
      <w:r w:rsidR="000E449D">
        <w:t xml:space="preserve"> (all dimensions in centimeters)</w:t>
      </w:r>
      <w:r>
        <w:t>, Ref. 7</w:t>
      </w:r>
      <w:bookmarkEnd w:id="67"/>
    </w:p>
    <w:p w14:paraId="62EA8488" w14:textId="77777777" w:rsidR="00C35222" w:rsidRPr="008522A4" w:rsidRDefault="000840AC" w:rsidP="006E11CC">
      <w:pPr>
        <w:pStyle w:val="Paragraphs"/>
        <w:ind w:firstLine="0"/>
      </w:pPr>
      <w:r>
        <w:lastRenderedPageBreak/>
        <w:tab/>
      </w:r>
      <w:r w:rsidR="00C35222">
        <w:t>For the drag profiles created, the ogive nose data set was selected. Each of the fin designs provided data for either small, large or no fins profiles. The data in question had to be gathered from the plots within the reference documents. An example of these plots can be seen below.</w:t>
      </w:r>
    </w:p>
    <w:p w14:paraId="59EB4AE4" w14:textId="77777777" w:rsidR="00C35222" w:rsidRPr="001D7630" w:rsidRDefault="00C35222" w:rsidP="00C35222">
      <w:pPr>
        <w:pStyle w:val="Images"/>
      </w:pPr>
      <w:r>
        <w:rPr>
          <w:noProof/>
        </w:rPr>
        <w:drawing>
          <wp:inline distT="0" distB="0" distL="0" distR="0" wp14:anchorId="02F4DE42" wp14:editId="06FF2F12">
            <wp:extent cx="4622377" cy="2727960"/>
            <wp:effectExtent l="0" t="0" r="698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00819" cy="2774253"/>
                    </a:xfrm>
                    <a:prstGeom prst="rect">
                      <a:avLst/>
                    </a:prstGeom>
                    <a:noFill/>
                    <a:ln>
                      <a:noFill/>
                    </a:ln>
                  </pic:spPr>
                </pic:pic>
              </a:graphicData>
            </a:graphic>
          </wp:inline>
        </w:drawing>
      </w:r>
    </w:p>
    <w:p w14:paraId="32A505D7" w14:textId="77777777" w:rsidR="00C35222" w:rsidRDefault="00C35222" w:rsidP="00C35222">
      <w:pPr>
        <w:pStyle w:val="FigureTitle"/>
      </w:pPr>
      <w:bookmarkStart w:id="68" w:name="_Toc5920589"/>
      <w:bookmarkStart w:id="69" w:name="_Toc9960151"/>
      <w:r>
        <w:t xml:space="preserve">Axial </w:t>
      </w:r>
      <w:r w:rsidR="004B5993">
        <w:t>f</w:t>
      </w:r>
      <w:r>
        <w:t xml:space="preserve">orce </w:t>
      </w:r>
      <w:r w:rsidR="004B5993">
        <w:t>c</w:t>
      </w:r>
      <w:r>
        <w:t xml:space="preserve">oefficient </w:t>
      </w:r>
      <w:r w:rsidR="004B5993">
        <w:t>p</w:t>
      </w:r>
      <w:r>
        <w:t>lot</w:t>
      </w:r>
      <w:bookmarkEnd w:id="68"/>
      <w:r>
        <w:t>,</w:t>
      </w:r>
      <w:r w:rsidR="003D3C9B">
        <w:t xml:space="preserve"> edited for clarity,</w:t>
      </w:r>
      <w:r>
        <w:t xml:space="preserve"> Ref. 10</w:t>
      </w:r>
      <w:bookmarkEnd w:id="69"/>
    </w:p>
    <w:p w14:paraId="7FDDC9FD" w14:textId="77777777" w:rsidR="00C35222" w:rsidRDefault="000840AC" w:rsidP="00C35222">
      <w:pPr>
        <w:pStyle w:val="Paragraphs"/>
        <w:ind w:firstLine="0"/>
        <w:rPr>
          <w:szCs w:val="28"/>
        </w:rPr>
      </w:pPr>
      <w:r>
        <w:rPr>
          <w:szCs w:val="28"/>
        </w:rPr>
        <w:br/>
      </w:r>
      <w:r w:rsidR="00C35222">
        <w:rPr>
          <w:szCs w:val="28"/>
        </w:rPr>
        <w:t xml:space="preserve">The plot shows the axial coefficient, </w:t>
      </w:r>
      <w:r w:rsidR="00C35222">
        <w:rPr>
          <w:i/>
          <w:szCs w:val="28"/>
        </w:rPr>
        <w:t>C</w:t>
      </w:r>
      <w:r w:rsidR="00C35222">
        <w:rPr>
          <w:i/>
          <w:szCs w:val="28"/>
          <w:vertAlign w:val="subscript"/>
        </w:rPr>
        <w:t>A</w:t>
      </w:r>
      <w:r w:rsidR="00C35222">
        <w:rPr>
          <w:szCs w:val="28"/>
          <w:vertAlign w:val="subscript"/>
        </w:rPr>
        <w:t xml:space="preserve">, </w:t>
      </w:r>
      <w:r w:rsidR="00C35222">
        <w:rPr>
          <w:szCs w:val="28"/>
        </w:rPr>
        <w:t xml:space="preserve">versus angle of attack while each line represents a certain value for Mach. Where </w:t>
      </w:r>
      <w:r w:rsidR="00C35222">
        <w:rPr>
          <w:i/>
          <w:szCs w:val="28"/>
        </w:rPr>
        <w:t>C</w:t>
      </w:r>
      <w:r w:rsidR="00C35222">
        <w:rPr>
          <w:i/>
          <w:szCs w:val="28"/>
          <w:vertAlign w:val="subscript"/>
        </w:rPr>
        <w:t xml:space="preserve">A </w:t>
      </w:r>
      <w:r w:rsidR="00C35222">
        <w:rPr>
          <w:szCs w:val="28"/>
        </w:rPr>
        <w:t xml:space="preserve">at zero angle of attack is the drag coefficient </w:t>
      </w:r>
      <w:r w:rsidR="00601EC4" w:rsidRPr="00601EC4">
        <w:rPr>
          <w:i/>
        </w:rPr>
        <w:t>C</w:t>
      </w:r>
      <w:r w:rsidR="00601EC4" w:rsidRPr="00601EC4">
        <w:rPr>
          <w:i/>
          <w:vertAlign w:val="subscript"/>
        </w:rPr>
        <w:t>D</w:t>
      </w:r>
      <w:r w:rsidR="00C35222">
        <w:rPr>
          <w:szCs w:val="28"/>
        </w:rPr>
        <w:t>.</w:t>
      </w:r>
      <w:r w:rsidR="00C35222">
        <w:rPr>
          <w:i/>
          <w:szCs w:val="28"/>
        </w:rPr>
        <w:t xml:space="preserve"> </w:t>
      </w:r>
      <w:r w:rsidR="00E21E1E">
        <w:rPr>
          <w:szCs w:val="28"/>
        </w:rPr>
        <w:t>In some references t</w:t>
      </w:r>
      <w:r w:rsidR="00C35222">
        <w:rPr>
          <w:szCs w:val="28"/>
        </w:rPr>
        <w:t>he axial coefficient is broken down into forebody</w:t>
      </w:r>
      <w:r w:rsidR="00E21E1E">
        <w:rPr>
          <w:szCs w:val="28"/>
        </w:rPr>
        <w:t xml:space="preserve"> (</w:t>
      </w:r>
      <w:proofErr w:type="spellStart"/>
      <w:r w:rsidR="00E21E1E">
        <w:rPr>
          <w:i/>
          <w:szCs w:val="28"/>
        </w:rPr>
        <w:t>C</w:t>
      </w:r>
      <w:r w:rsidR="00E21E1E">
        <w:rPr>
          <w:i/>
          <w:szCs w:val="28"/>
          <w:vertAlign w:val="subscript"/>
        </w:rPr>
        <w:t>A,f</w:t>
      </w:r>
      <w:proofErr w:type="spellEnd"/>
      <w:r w:rsidR="00E21E1E">
        <w:rPr>
          <w:szCs w:val="28"/>
        </w:rPr>
        <w:t xml:space="preserve">) </w:t>
      </w:r>
      <w:r w:rsidR="00C35222">
        <w:rPr>
          <w:szCs w:val="28"/>
        </w:rPr>
        <w:t xml:space="preserve">and base axial drag </w:t>
      </w:r>
      <w:r w:rsidR="00E21E1E">
        <w:rPr>
          <w:szCs w:val="28"/>
        </w:rPr>
        <w:t>(</w:t>
      </w:r>
      <w:proofErr w:type="spellStart"/>
      <w:r w:rsidR="00E21E1E" w:rsidRPr="00E21E1E">
        <w:rPr>
          <w:i/>
          <w:szCs w:val="28"/>
        </w:rPr>
        <w:t>C</w:t>
      </w:r>
      <w:r w:rsidR="00E21E1E" w:rsidRPr="00E21E1E">
        <w:rPr>
          <w:i/>
          <w:szCs w:val="28"/>
          <w:vertAlign w:val="subscript"/>
        </w:rPr>
        <w:t>A,b</w:t>
      </w:r>
      <w:proofErr w:type="spellEnd"/>
      <w:r w:rsidR="00E21E1E">
        <w:rPr>
          <w:szCs w:val="28"/>
        </w:rPr>
        <w:t>)</w:t>
      </w:r>
      <w:r w:rsidR="00E21E1E">
        <w:rPr>
          <w:i/>
          <w:szCs w:val="28"/>
        </w:rPr>
        <w:t xml:space="preserve">. </w:t>
      </w:r>
      <w:r w:rsidR="00E21E1E">
        <w:rPr>
          <w:szCs w:val="28"/>
        </w:rPr>
        <w:t xml:space="preserve">Where the plot for </w:t>
      </w:r>
      <w:r w:rsidR="00E21E1E">
        <w:rPr>
          <w:i/>
          <w:szCs w:val="28"/>
        </w:rPr>
        <w:t>C</w:t>
      </w:r>
      <w:r w:rsidR="00E21E1E">
        <w:rPr>
          <w:i/>
          <w:szCs w:val="28"/>
          <w:vertAlign w:val="subscript"/>
        </w:rPr>
        <w:t>A</w:t>
      </w:r>
      <w:r w:rsidR="00E21E1E">
        <w:rPr>
          <w:szCs w:val="28"/>
          <w:vertAlign w:val="subscript"/>
        </w:rPr>
        <w:t xml:space="preserve"> </w:t>
      </w:r>
      <w:r w:rsidR="00C35222">
        <w:rPr>
          <w:szCs w:val="28"/>
        </w:rPr>
        <w:t xml:space="preserve">as seen </w:t>
      </w:r>
      <w:r w:rsidR="00E21E1E">
        <w:rPr>
          <w:szCs w:val="28"/>
        </w:rPr>
        <w:t>above is used to show the forebody axial drag, and the base axial drag can be found in a plot like that of Fig. 2.9</w:t>
      </w:r>
      <w:r w:rsidR="00C35222">
        <w:rPr>
          <w:szCs w:val="28"/>
        </w:rPr>
        <w:t>.</w:t>
      </w:r>
    </w:p>
    <w:p w14:paraId="7A9AFAA6" w14:textId="77777777" w:rsidR="00C35222" w:rsidRPr="001D7630" w:rsidRDefault="00C35222" w:rsidP="00C35222">
      <w:pPr>
        <w:pStyle w:val="Images"/>
      </w:pPr>
      <w:r>
        <w:rPr>
          <w:noProof/>
        </w:rPr>
        <w:lastRenderedPageBreak/>
        <w:drawing>
          <wp:inline distT="0" distB="0" distL="0" distR="0" wp14:anchorId="06BD75A6" wp14:editId="2D571CF1">
            <wp:extent cx="5349240" cy="2534248"/>
            <wp:effectExtent l="0" t="0" r="381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tretch>
                      <a:fillRect/>
                    </a:stretch>
                  </pic:blipFill>
                  <pic:spPr bwMode="auto">
                    <a:xfrm>
                      <a:off x="0" y="0"/>
                      <a:ext cx="5395095" cy="2555972"/>
                    </a:xfrm>
                    <a:prstGeom prst="rect">
                      <a:avLst/>
                    </a:prstGeom>
                    <a:noFill/>
                    <a:ln>
                      <a:noFill/>
                    </a:ln>
                  </pic:spPr>
                </pic:pic>
              </a:graphicData>
            </a:graphic>
          </wp:inline>
        </w:drawing>
      </w:r>
    </w:p>
    <w:p w14:paraId="268EA95E" w14:textId="77777777" w:rsidR="00C35222" w:rsidRDefault="00C35222" w:rsidP="00C35222">
      <w:pPr>
        <w:pStyle w:val="FigureTitle"/>
      </w:pPr>
      <w:bookmarkStart w:id="70" w:name="_Toc9960152"/>
      <w:r>
        <w:t xml:space="preserve">Base </w:t>
      </w:r>
      <w:r w:rsidR="004B5993">
        <w:t>a</w:t>
      </w:r>
      <w:r>
        <w:t>xial</w:t>
      </w:r>
      <w:r w:rsidR="004B5993">
        <w:t xml:space="preserve"> c</w:t>
      </w:r>
      <w:r>
        <w:t xml:space="preserve">oefficient </w:t>
      </w:r>
      <w:r w:rsidR="004B5993">
        <w:t>p</w:t>
      </w:r>
      <w:r>
        <w:t>lot, Ref. 10</w:t>
      </w:r>
      <w:bookmarkEnd w:id="70"/>
    </w:p>
    <w:p w14:paraId="4A0446C0" w14:textId="77777777" w:rsidR="00C35222" w:rsidRPr="008522A4" w:rsidRDefault="00C35222" w:rsidP="00C35222">
      <w:pPr>
        <w:pStyle w:val="Paragraphs"/>
        <w:ind w:firstLine="0"/>
        <w:rPr>
          <w:szCs w:val="28"/>
        </w:rPr>
      </w:pPr>
    </w:p>
    <w:p w14:paraId="211B1828" w14:textId="77777777" w:rsidR="00C35222" w:rsidRDefault="00C35222" w:rsidP="00C35222">
      <w:pPr>
        <w:pStyle w:val="Paragraphs"/>
        <w:ind w:firstLine="0"/>
      </w:pPr>
      <w:r>
        <w:tab/>
        <w:t>Given the range of sizes of the body section of the rocket, Ref. 5 was used to determine how to develop a useful model for a range of rocket body lengths. The tests were conducted from Mach values 0.6 to 1.2. The models used are as follows.</w:t>
      </w:r>
    </w:p>
    <w:p w14:paraId="277A794B" w14:textId="77777777" w:rsidR="00C35222" w:rsidRPr="001D7630" w:rsidRDefault="00C35222" w:rsidP="00C35222">
      <w:pPr>
        <w:pStyle w:val="Images"/>
      </w:pPr>
      <w:r>
        <w:rPr>
          <w:noProof/>
        </w:rPr>
        <w:drawing>
          <wp:inline distT="0" distB="0" distL="0" distR="0" wp14:anchorId="01FE0440" wp14:editId="08F5CEC4">
            <wp:extent cx="4297680" cy="2648498"/>
            <wp:effectExtent l="0" t="0" r="762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tretch>
                      <a:fillRect/>
                    </a:stretch>
                  </pic:blipFill>
                  <pic:spPr bwMode="auto">
                    <a:xfrm>
                      <a:off x="0" y="0"/>
                      <a:ext cx="4340739" cy="2675033"/>
                    </a:xfrm>
                    <a:prstGeom prst="rect">
                      <a:avLst/>
                    </a:prstGeom>
                    <a:noFill/>
                    <a:ln>
                      <a:noFill/>
                    </a:ln>
                  </pic:spPr>
                </pic:pic>
              </a:graphicData>
            </a:graphic>
          </wp:inline>
        </w:drawing>
      </w:r>
    </w:p>
    <w:p w14:paraId="208C0605" w14:textId="77777777" w:rsidR="00C35222" w:rsidRDefault="00C35222" w:rsidP="00C35222">
      <w:pPr>
        <w:pStyle w:val="FigureTitle"/>
      </w:pPr>
      <w:bookmarkStart w:id="71" w:name="_Toc5920590"/>
      <w:bookmarkStart w:id="72" w:name="_Toc9960153"/>
      <w:r>
        <w:rPr>
          <w:noProof/>
        </w:rPr>
        <w:t xml:space="preserve">Long and </w:t>
      </w:r>
      <w:r w:rsidR="004B5993">
        <w:rPr>
          <w:noProof/>
        </w:rPr>
        <w:t>s</w:t>
      </w:r>
      <w:r>
        <w:rPr>
          <w:noProof/>
        </w:rPr>
        <w:t xml:space="preserve">hort </w:t>
      </w:r>
      <w:bookmarkEnd w:id="71"/>
      <w:r w:rsidR="004B5993">
        <w:rPr>
          <w:noProof/>
        </w:rPr>
        <w:t>t</w:t>
      </w:r>
      <w:r>
        <w:rPr>
          <w:noProof/>
        </w:rPr>
        <w:t xml:space="preserve">est </w:t>
      </w:r>
      <w:r w:rsidR="004B5993">
        <w:rPr>
          <w:noProof/>
        </w:rPr>
        <w:t>m</w:t>
      </w:r>
      <w:r>
        <w:rPr>
          <w:noProof/>
        </w:rPr>
        <w:t>odels,</w:t>
      </w:r>
      <w:r w:rsidR="00986E24">
        <w:rPr>
          <w:noProof/>
        </w:rPr>
        <w:t xml:space="preserve"> dimensions in terms of diameter (5.72 cm), </w:t>
      </w:r>
      <w:r>
        <w:rPr>
          <w:noProof/>
        </w:rPr>
        <w:t>Ref. 5</w:t>
      </w:r>
      <w:bookmarkEnd w:id="72"/>
      <w:r>
        <w:rPr>
          <w:noProof/>
        </w:rPr>
        <w:t xml:space="preserve"> </w:t>
      </w:r>
    </w:p>
    <w:p w14:paraId="36CFA424" w14:textId="77777777" w:rsidR="00C35222" w:rsidRDefault="00C35222" w:rsidP="00C35222">
      <w:pPr>
        <w:pStyle w:val="Paragraphs"/>
        <w:ind w:firstLine="0"/>
      </w:pPr>
      <w:r>
        <w:lastRenderedPageBreak/>
        <w:t xml:space="preserve">Additionally, Ref. 2. provided further testing with the same models for higher Mach values ranging from 1.5 to 4.65. These values were added to the ones from the prior testing and used to get the following plot. </w:t>
      </w:r>
    </w:p>
    <w:p w14:paraId="56D8C701" w14:textId="77777777" w:rsidR="00C35222" w:rsidRPr="001D7630" w:rsidRDefault="00C35222" w:rsidP="00C35222">
      <w:pPr>
        <w:pStyle w:val="Images"/>
      </w:pPr>
      <w:r>
        <w:rPr>
          <w:noProof/>
        </w:rPr>
        <w:drawing>
          <wp:inline distT="0" distB="0" distL="0" distR="0" wp14:anchorId="5909DB91" wp14:editId="6A393A82">
            <wp:extent cx="4648107" cy="2598420"/>
            <wp:effectExtent l="0" t="0" r="63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655706" cy="2602668"/>
                    </a:xfrm>
                    <a:prstGeom prst="rect">
                      <a:avLst/>
                    </a:prstGeom>
                    <a:noFill/>
                    <a:ln>
                      <a:noFill/>
                    </a:ln>
                  </pic:spPr>
                </pic:pic>
              </a:graphicData>
            </a:graphic>
          </wp:inline>
        </w:drawing>
      </w:r>
    </w:p>
    <w:p w14:paraId="5557479B" w14:textId="77777777" w:rsidR="00C35222" w:rsidRDefault="00C35222" w:rsidP="00C35222">
      <w:pPr>
        <w:pStyle w:val="FigureTitle"/>
      </w:pPr>
      <w:bookmarkStart w:id="73" w:name="_Toc9960154"/>
      <w:r>
        <w:t>Drag coefficient profiles for several body and fin configurations.</w:t>
      </w:r>
      <w:bookmarkEnd w:id="73"/>
    </w:p>
    <w:p w14:paraId="1062E1C6" w14:textId="77777777" w:rsidR="00C35222" w:rsidRPr="00FB7937" w:rsidRDefault="000840AC" w:rsidP="00C35222">
      <w:pPr>
        <w:pStyle w:val="Paragraphs"/>
        <w:ind w:firstLine="0"/>
      </w:pPr>
      <w:r>
        <w:br/>
      </w:r>
      <w:r w:rsidR="00C35222">
        <w:t>By examining the plot, the values for the short and long models are closer in value as the Mach number increases past the transonic region. Following this study, it was determined to have the small fins model use values more closely related to the shorter model, given that the small fins drag profile is being redesigned to be used with mostly single stage rockets. The longer model data gathered was used when determining the drag profile for large fins design, since rockets with more stages are generally longer in length and more applicable to those values. The subsections will review the four drag profiles that can be used and where the values used are taken from. It should be noted that the initial drag coefficient in each profile is an assumption that higher drag occurs now of liftoff due to a rapid increase in thrust force.</w:t>
      </w:r>
    </w:p>
    <w:p w14:paraId="3C7C21F3" w14:textId="77777777" w:rsidR="00C35222" w:rsidRDefault="00C35222" w:rsidP="00C35222">
      <w:pPr>
        <w:pStyle w:val="C2nd"/>
      </w:pPr>
      <w:bookmarkStart w:id="74" w:name="_Toc5920493"/>
      <w:bookmarkStart w:id="75" w:name="_Toc9960055"/>
      <w:r>
        <w:lastRenderedPageBreak/>
        <w:t>No Fins Model</w:t>
      </w:r>
      <w:bookmarkEnd w:id="74"/>
      <w:bookmarkEnd w:id="75"/>
    </w:p>
    <w:p w14:paraId="012F49E3" w14:textId="77777777" w:rsidR="00C35222" w:rsidRDefault="00C35222" w:rsidP="00C35222">
      <w:pPr>
        <w:pStyle w:val="Paragraphs"/>
      </w:pPr>
      <w:r>
        <w:t xml:space="preserve">. The values for this drag profile were taken from </w:t>
      </w:r>
      <w:bookmarkStart w:id="76" w:name="_Hlk5835506"/>
      <w:r>
        <w:t xml:space="preserve">Refs. 2, 5, 6, 10, 11 and 13. </w:t>
      </w:r>
      <w:bookmarkEnd w:id="76"/>
      <w:r>
        <w:t>From these six references a wide range of Mach values were tested on several bodies ranging from single to multistage rockets. The overall trend from these references was that the drag coefficients do not change as the length increased. Since the fins have a large impact on the drag force acting on the rocket, removing them would eliminate a lot of the deviation in the different bodies. Even so, this model is intended to get a general idea of how a rocket will perform before the user has decided on what type of fins to use. This model is recommended for use only in the development stage or to check the performance on unique designs. The profile is presented in Table 2.</w:t>
      </w:r>
      <w:r w:rsidR="00001385">
        <w:t>1.</w:t>
      </w:r>
      <w:r>
        <w:t xml:space="preserve"> </w:t>
      </w:r>
    </w:p>
    <w:p w14:paraId="0E323E71" w14:textId="77777777" w:rsidR="00C35222" w:rsidRDefault="00C35222" w:rsidP="00C35222">
      <w:pPr>
        <w:pStyle w:val="TableTitle"/>
      </w:pPr>
      <w:bookmarkStart w:id="77" w:name="_Toc5920575"/>
      <w:bookmarkStart w:id="78" w:name="_Toc9960137"/>
      <w:r>
        <w:rPr>
          <w:noProof/>
        </w:rPr>
        <w:t xml:space="preserve">No </w:t>
      </w:r>
      <w:r w:rsidR="00C34710">
        <w:rPr>
          <w:noProof/>
        </w:rPr>
        <w:t>f</w:t>
      </w:r>
      <w:r>
        <w:rPr>
          <w:noProof/>
        </w:rPr>
        <w:t xml:space="preserve">ins </w:t>
      </w:r>
      <w:r w:rsidR="00C34710">
        <w:rPr>
          <w:noProof/>
        </w:rPr>
        <w:t>d</w:t>
      </w:r>
      <w:r>
        <w:rPr>
          <w:noProof/>
        </w:rPr>
        <w:t xml:space="preserve">rag </w:t>
      </w:r>
      <w:r w:rsidR="00C34710">
        <w:rPr>
          <w:noProof/>
        </w:rPr>
        <w:t>p</w:t>
      </w:r>
      <w:r>
        <w:rPr>
          <w:noProof/>
        </w:rPr>
        <w:t>rofile</w:t>
      </w:r>
      <w:bookmarkEnd w:id="77"/>
      <w:r>
        <w:rPr>
          <w:noProof/>
        </w:rPr>
        <w:t xml:space="preserve"> based on Refs. 2, 5, 6, 10, 11 and 13.</w:t>
      </w:r>
      <w:bookmarkEnd w:id="78"/>
    </w:p>
    <w:tbl>
      <w:tblPr>
        <w:tblStyle w:val="TableDefault"/>
        <w:tblW w:w="8275" w:type="dxa"/>
        <w:tblLook w:val="04A0" w:firstRow="1" w:lastRow="0" w:firstColumn="1" w:lastColumn="0" w:noHBand="0" w:noVBand="1"/>
      </w:tblPr>
      <w:tblGrid>
        <w:gridCol w:w="763"/>
        <w:gridCol w:w="636"/>
        <w:gridCol w:w="756"/>
        <w:gridCol w:w="720"/>
        <w:gridCol w:w="720"/>
        <w:gridCol w:w="720"/>
        <w:gridCol w:w="810"/>
        <w:gridCol w:w="810"/>
        <w:gridCol w:w="810"/>
        <w:gridCol w:w="810"/>
        <w:gridCol w:w="720"/>
      </w:tblGrid>
      <w:tr w:rsidR="00C35222" w14:paraId="08CBE78A" w14:textId="77777777" w:rsidTr="004B5993">
        <w:trPr>
          <w:trHeight w:val="421"/>
        </w:trPr>
        <w:tc>
          <w:tcPr>
            <w:tcW w:w="763" w:type="dxa"/>
          </w:tcPr>
          <w:p w14:paraId="389238A3" w14:textId="77777777" w:rsidR="00C35222" w:rsidRDefault="00C35222" w:rsidP="004B5993">
            <w:pPr>
              <w:pStyle w:val="Tablecell"/>
              <w:spacing w:after="240"/>
              <w:jc w:val="center"/>
            </w:pPr>
            <w:r>
              <w:t>Mach</w:t>
            </w:r>
          </w:p>
        </w:tc>
        <w:tc>
          <w:tcPr>
            <w:tcW w:w="636" w:type="dxa"/>
          </w:tcPr>
          <w:p w14:paraId="5C93A469" w14:textId="77777777" w:rsidR="00C35222" w:rsidRDefault="00C35222" w:rsidP="004B5993">
            <w:pPr>
              <w:pStyle w:val="Tablecell"/>
              <w:spacing w:after="240"/>
              <w:jc w:val="center"/>
            </w:pPr>
            <w:r>
              <w:t>0</w:t>
            </w:r>
          </w:p>
        </w:tc>
        <w:tc>
          <w:tcPr>
            <w:tcW w:w="756" w:type="dxa"/>
          </w:tcPr>
          <w:p w14:paraId="2717348D" w14:textId="77777777" w:rsidR="00C35222" w:rsidRDefault="00C35222" w:rsidP="004B5993">
            <w:pPr>
              <w:pStyle w:val="Tablecell"/>
              <w:spacing w:after="240"/>
              <w:jc w:val="center"/>
            </w:pPr>
            <w:r>
              <w:t>0.4</w:t>
            </w:r>
          </w:p>
        </w:tc>
        <w:tc>
          <w:tcPr>
            <w:tcW w:w="720" w:type="dxa"/>
          </w:tcPr>
          <w:p w14:paraId="4047C7FC" w14:textId="77777777" w:rsidR="00C35222" w:rsidRDefault="00C35222" w:rsidP="004B5993">
            <w:pPr>
              <w:pStyle w:val="Tablecell"/>
              <w:spacing w:after="240"/>
              <w:jc w:val="center"/>
            </w:pPr>
            <w:r>
              <w:t>0.6</w:t>
            </w:r>
          </w:p>
        </w:tc>
        <w:tc>
          <w:tcPr>
            <w:tcW w:w="720" w:type="dxa"/>
          </w:tcPr>
          <w:p w14:paraId="1CCFE252" w14:textId="77777777" w:rsidR="00C35222" w:rsidRDefault="00C35222" w:rsidP="004B5993">
            <w:pPr>
              <w:pStyle w:val="Tablecell"/>
              <w:spacing w:after="240"/>
              <w:jc w:val="center"/>
            </w:pPr>
            <w:r>
              <w:t>0.8</w:t>
            </w:r>
          </w:p>
        </w:tc>
        <w:tc>
          <w:tcPr>
            <w:tcW w:w="720" w:type="dxa"/>
          </w:tcPr>
          <w:p w14:paraId="6E2A1A1C" w14:textId="77777777" w:rsidR="00C35222" w:rsidRDefault="00C35222" w:rsidP="004B5993">
            <w:pPr>
              <w:pStyle w:val="Tablecell"/>
              <w:spacing w:after="240"/>
              <w:jc w:val="center"/>
            </w:pPr>
            <w:r>
              <w:t>1</w:t>
            </w:r>
          </w:p>
        </w:tc>
        <w:tc>
          <w:tcPr>
            <w:tcW w:w="810" w:type="dxa"/>
          </w:tcPr>
          <w:p w14:paraId="60389875" w14:textId="77777777" w:rsidR="00C35222" w:rsidRDefault="00C35222" w:rsidP="004B5993">
            <w:pPr>
              <w:pStyle w:val="Tablecell"/>
              <w:spacing w:after="240"/>
              <w:jc w:val="center"/>
            </w:pPr>
            <w:r>
              <w:t>1.03</w:t>
            </w:r>
          </w:p>
        </w:tc>
        <w:tc>
          <w:tcPr>
            <w:tcW w:w="810" w:type="dxa"/>
          </w:tcPr>
          <w:p w14:paraId="763DBD1B" w14:textId="77777777" w:rsidR="00C35222" w:rsidRDefault="00C35222" w:rsidP="004B5993">
            <w:pPr>
              <w:pStyle w:val="Tablecell"/>
              <w:spacing w:after="240"/>
              <w:jc w:val="center"/>
            </w:pPr>
            <w:r>
              <w:t>2.29</w:t>
            </w:r>
          </w:p>
        </w:tc>
        <w:tc>
          <w:tcPr>
            <w:tcW w:w="810" w:type="dxa"/>
          </w:tcPr>
          <w:p w14:paraId="398CB7A2" w14:textId="77777777" w:rsidR="00C35222" w:rsidRDefault="00C35222" w:rsidP="004B5993">
            <w:pPr>
              <w:pStyle w:val="Tablecell"/>
              <w:spacing w:after="240"/>
              <w:jc w:val="center"/>
            </w:pPr>
            <w:r>
              <w:t>2.96</w:t>
            </w:r>
          </w:p>
        </w:tc>
        <w:tc>
          <w:tcPr>
            <w:tcW w:w="810" w:type="dxa"/>
          </w:tcPr>
          <w:p w14:paraId="666DA162" w14:textId="77777777" w:rsidR="00C35222" w:rsidRDefault="00C35222" w:rsidP="004B5993">
            <w:pPr>
              <w:pStyle w:val="Tablecell"/>
              <w:spacing w:after="240"/>
              <w:jc w:val="center"/>
            </w:pPr>
            <w:r>
              <w:t>3.96</w:t>
            </w:r>
          </w:p>
        </w:tc>
        <w:tc>
          <w:tcPr>
            <w:tcW w:w="720" w:type="dxa"/>
          </w:tcPr>
          <w:p w14:paraId="16D51D26" w14:textId="77777777" w:rsidR="00C35222" w:rsidRDefault="00C35222" w:rsidP="004B5993">
            <w:pPr>
              <w:pStyle w:val="Tablecell"/>
              <w:spacing w:after="240"/>
              <w:jc w:val="center"/>
            </w:pPr>
            <w:r>
              <w:t>4.65</w:t>
            </w:r>
          </w:p>
        </w:tc>
      </w:tr>
      <w:tr w:rsidR="00C35222" w14:paraId="57E61F48" w14:textId="77777777" w:rsidTr="004B5993">
        <w:trPr>
          <w:trHeight w:val="359"/>
        </w:trPr>
        <w:tc>
          <w:tcPr>
            <w:tcW w:w="763" w:type="dxa"/>
          </w:tcPr>
          <w:p w14:paraId="117E5D78" w14:textId="77777777" w:rsidR="00C35222" w:rsidRDefault="00601EC4" w:rsidP="004B5993">
            <w:pPr>
              <w:pStyle w:val="Tablecell"/>
              <w:spacing w:after="240"/>
              <w:jc w:val="center"/>
            </w:pPr>
            <w:r w:rsidRPr="00601EC4">
              <w:rPr>
                <w:i/>
              </w:rPr>
              <w:t>C</w:t>
            </w:r>
            <w:r w:rsidRPr="00601EC4">
              <w:rPr>
                <w:i/>
                <w:vertAlign w:val="subscript"/>
              </w:rPr>
              <w:t>D</w:t>
            </w:r>
          </w:p>
        </w:tc>
        <w:tc>
          <w:tcPr>
            <w:tcW w:w="636" w:type="dxa"/>
          </w:tcPr>
          <w:p w14:paraId="37D4913F" w14:textId="77777777" w:rsidR="00C35222" w:rsidRDefault="00C35222" w:rsidP="004B5993">
            <w:pPr>
              <w:pStyle w:val="Tablecell"/>
              <w:spacing w:after="240"/>
              <w:jc w:val="center"/>
            </w:pPr>
            <w:r>
              <w:t>0.33</w:t>
            </w:r>
          </w:p>
        </w:tc>
        <w:tc>
          <w:tcPr>
            <w:tcW w:w="756" w:type="dxa"/>
          </w:tcPr>
          <w:p w14:paraId="70D4F0C1" w14:textId="77777777" w:rsidR="00C35222" w:rsidRDefault="00C35222" w:rsidP="004B5993">
            <w:pPr>
              <w:pStyle w:val="Tablecell"/>
              <w:spacing w:after="240"/>
              <w:jc w:val="center"/>
            </w:pPr>
            <w:r>
              <w:t>0.3</w:t>
            </w:r>
          </w:p>
        </w:tc>
        <w:tc>
          <w:tcPr>
            <w:tcW w:w="720" w:type="dxa"/>
          </w:tcPr>
          <w:p w14:paraId="34251845" w14:textId="77777777" w:rsidR="00C35222" w:rsidRDefault="00C35222" w:rsidP="004B5993">
            <w:pPr>
              <w:pStyle w:val="Tablecell"/>
              <w:spacing w:after="240"/>
              <w:jc w:val="center"/>
            </w:pPr>
            <w:r>
              <w:t>0.38</w:t>
            </w:r>
          </w:p>
        </w:tc>
        <w:tc>
          <w:tcPr>
            <w:tcW w:w="720" w:type="dxa"/>
          </w:tcPr>
          <w:p w14:paraId="0E20E829" w14:textId="77777777" w:rsidR="00C35222" w:rsidRDefault="00C35222" w:rsidP="004B5993">
            <w:pPr>
              <w:pStyle w:val="Tablecell"/>
              <w:spacing w:after="240"/>
              <w:jc w:val="center"/>
            </w:pPr>
            <w:r>
              <w:t>0.42</w:t>
            </w:r>
          </w:p>
        </w:tc>
        <w:tc>
          <w:tcPr>
            <w:tcW w:w="720" w:type="dxa"/>
          </w:tcPr>
          <w:p w14:paraId="1F771F40" w14:textId="77777777" w:rsidR="00C35222" w:rsidRDefault="00C35222" w:rsidP="004B5993">
            <w:pPr>
              <w:pStyle w:val="Tablecell"/>
              <w:spacing w:after="240"/>
              <w:jc w:val="center"/>
            </w:pPr>
            <w:r>
              <w:t>0.57</w:t>
            </w:r>
          </w:p>
        </w:tc>
        <w:tc>
          <w:tcPr>
            <w:tcW w:w="810" w:type="dxa"/>
          </w:tcPr>
          <w:p w14:paraId="37F69020" w14:textId="77777777" w:rsidR="00C35222" w:rsidRDefault="00C35222" w:rsidP="004B5993">
            <w:pPr>
              <w:pStyle w:val="Tablecell"/>
              <w:spacing w:after="240"/>
              <w:jc w:val="center"/>
            </w:pPr>
            <w:r>
              <w:t>0.66</w:t>
            </w:r>
          </w:p>
        </w:tc>
        <w:tc>
          <w:tcPr>
            <w:tcW w:w="810" w:type="dxa"/>
          </w:tcPr>
          <w:p w14:paraId="0903E61B" w14:textId="77777777" w:rsidR="00C35222" w:rsidRDefault="00C35222" w:rsidP="004B5993">
            <w:pPr>
              <w:pStyle w:val="Tablecell"/>
              <w:spacing w:after="240"/>
              <w:jc w:val="center"/>
            </w:pPr>
            <w:r>
              <w:t>0.44</w:t>
            </w:r>
          </w:p>
        </w:tc>
        <w:tc>
          <w:tcPr>
            <w:tcW w:w="810" w:type="dxa"/>
          </w:tcPr>
          <w:p w14:paraId="759F6269" w14:textId="77777777" w:rsidR="00C35222" w:rsidRDefault="00C35222" w:rsidP="004B5993">
            <w:pPr>
              <w:pStyle w:val="Tablecell"/>
              <w:spacing w:after="240"/>
              <w:jc w:val="center"/>
            </w:pPr>
            <w:r>
              <w:t>0.34</w:t>
            </w:r>
          </w:p>
        </w:tc>
        <w:tc>
          <w:tcPr>
            <w:tcW w:w="810" w:type="dxa"/>
          </w:tcPr>
          <w:p w14:paraId="7E8F56B8" w14:textId="77777777" w:rsidR="00C35222" w:rsidRDefault="00C35222" w:rsidP="004B5993">
            <w:pPr>
              <w:pStyle w:val="Tablecell"/>
              <w:spacing w:after="240"/>
              <w:jc w:val="center"/>
            </w:pPr>
            <w:r>
              <w:t>0.27</w:t>
            </w:r>
          </w:p>
        </w:tc>
        <w:tc>
          <w:tcPr>
            <w:tcW w:w="720" w:type="dxa"/>
          </w:tcPr>
          <w:p w14:paraId="5BFEC55B" w14:textId="77777777" w:rsidR="00C35222" w:rsidRDefault="00C35222" w:rsidP="004B5993">
            <w:pPr>
              <w:pStyle w:val="Tablecell"/>
              <w:spacing w:after="240"/>
              <w:jc w:val="center"/>
            </w:pPr>
            <w:r>
              <w:t>0.24</w:t>
            </w:r>
          </w:p>
        </w:tc>
      </w:tr>
    </w:tbl>
    <w:p w14:paraId="324AE439" w14:textId="77777777" w:rsidR="00C35222" w:rsidRDefault="00C35222" w:rsidP="00C35222">
      <w:pPr>
        <w:pStyle w:val="C2nd"/>
      </w:pPr>
      <w:bookmarkStart w:id="79" w:name="_Toc5920494"/>
      <w:bookmarkStart w:id="80" w:name="_Toc9960056"/>
      <w:r>
        <w:t>Small Fins Model</w:t>
      </w:r>
      <w:bookmarkEnd w:id="79"/>
      <w:bookmarkEnd w:id="80"/>
    </w:p>
    <w:p w14:paraId="7E223B17" w14:textId="77777777" w:rsidR="00C35222" w:rsidRDefault="00C35222" w:rsidP="00C35222">
      <w:pPr>
        <w:pStyle w:val="Paragraphs"/>
      </w:pPr>
      <w:r>
        <w:t>The small fins model used is one created for use in Ref. 3. The values used are taken from Ref. 11 and 13 which explore the aerodynamic characteristics of the Blue Scout sounding rocket. The initial program from Ref. 3 was built with this model in mind and has remained unchanged given that the Blue Scout is an excellent example of a single stage sounding rocket. The Blue Scout rocket is shown below, along with the fin configuration used to determine the small fins drag profile.</w:t>
      </w:r>
    </w:p>
    <w:p w14:paraId="0241E023" w14:textId="77777777" w:rsidR="00C35222" w:rsidRPr="001D7630" w:rsidRDefault="00C35222" w:rsidP="00C35222">
      <w:pPr>
        <w:pStyle w:val="Images"/>
      </w:pPr>
      <w:r>
        <w:rPr>
          <w:noProof/>
        </w:rPr>
        <w:lastRenderedPageBreak/>
        <w:drawing>
          <wp:inline distT="0" distB="0" distL="0" distR="0" wp14:anchorId="30866CE9" wp14:editId="300CFEC3">
            <wp:extent cx="4704844" cy="2011680"/>
            <wp:effectExtent l="0" t="0" r="635" b="762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04844" cy="2011680"/>
                    </a:xfrm>
                    <a:prstGeom prst="rect">
                      <a:avLst/>
                    </a:prstGeom>
                    <a:noFill/>
                    <a:ln>
                      <a:noFill/>
                    </a:ln>
                  </pic:spPr>
                </pic:pic>
              </a:graphicData>
            </a:graphic>
          </wp:inline>
        </w:drawing>
      </w:r>
    </w:p>
    <w:p w14:paraId="34405F14" w14:textId="77777777" w:rsidR="00C35222" w:rsidRDefault="00C35222" w:rsidP="00C35222">
      <w:pPr>
        <w:pStyle w:val="FigureTitle"/>
      </w:pPr>
      <w:bookmarkStart w:id="81" w:name="_Toc5920592"/>
      <w:bookmarkStart w:id="82" w:name="_Toc9960155"/>
      <w:r>
        <w:t>Blue Scout</w:t>
      </w:r>
      <w:bookmarkEnd w:id="81"/>
      <w:r>
        <w:t>, Ref. 13.</w:t>
      </w:r>
      <w:bookmarkEnd w:id="82"/>
    </w:p>
    <w:p w14:paraId="248C5D3C" w14:textId="77777777" w:rsidR="00C35222" w:rsidRPr="001D7630" w:rsidRDefault="00C35222" w:rsidP="00C35222">
      <w:pPr>
        <w:pStyle w:val="Images"/>
      </w:pPr>
      <w:r>
        <w:rPr>
          <w:noProof/>
        </w:rPr>
        <w:drawing>
          <wp:inline distT="0" distB="0" distL="0" distR="0" wp14:anchorId="7D9649B1" wp14:editId="0995F6C0">
            <wp:extent cx="2199556" cy="1272540"/>
            <wp:effectExtent l="0" t="0" r="0" b="381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266036" cy="1311001"/>
                    </a:xfrm>
                    <a:prstGeom prst="rect">
                      <a:avLst/>
                    </a:prstGeom>
                    <a:noFill/>
                    <a:ln>
                      <a:noFill/>
                    </a:ln>
                  </pic:spPr>
                </pic:pic>
              </a:graphicData>
            </a:graphic>
          </wp:inline>
        </w:drawing>
      </w:r>
    </w:p>
    <w:p w14:paraId="37E17E8B" w14:textId="77777777" w:rsidR="00C35222" w:rsidRDefault="00C35222" w:rsidP="00C35222">
      <w:pPr>
        <w:pStyle w:val="FigureTitle"/>
      </w:pPr>
      <w:bookmarkStart w:id="83" w:name="_Toc5920593"/>
      <w:bookmarkStart w:id="84" w:name="_Toc9960156"/>
      <w:r>
        <w:t>Blue Scout</w:t>
      </w:r>
      <w:bookmarkEnd w:id="83"/>
      <w:r>
        <w:t xml:space="preserve"> fin design, Ref. 13.</w:t>
      </w:r>
      <w:bookmarkEnd w:id="84"/>
    </w:p>
    <w:p w14:paraId="60C079BA" w14:textId="77777777" w:rsidR="00C35222" w:rsidRPr="000F48A0" w:rsidRDefault="000840AC" w:rsidP="00C35222">
      <w:pPr>
        <w:pStyle w:val="Paragraphs"/>
        <w:ind w:firstLine="0"/>
      </w:pPr>
      <w:r>
        <w:br/>
      </w:r>
      <w:r w:rsidR="00C35222">
        <w:t xml:space="preserve">Taking all the values from these two tests, the following profile was found for a general small fins design. </w:t>
      </w:r>
    </w:p>
    <w:p w14:paraId="530ACF9A" w14:textId="77777777" w:rsidR="00C35222" w:rsidRDefault="00C35222" w:rsidP="00C35222">
      <w:pPr>
        <w:pStyle w:val="TableTitle"/>
      </w:pPr>
      <w:bookmarkStart w:id="85" w:name="_Toc5920576"/>
      <w:bookmarkStart w:id="86" w:name="_Toc9960138"/>
      <w:r>
        <w:rPr>
          <w:noProof/>
        </w:rPr>
        <w:t xml:space="preserve">Small </w:t>
      </w:r>
      <w:r w:rsidR="00C34710">
        <w:rPr>
          <w:noProof/>
        </w:rPr>
        <w:t>f</w:t>
      </w:r>
      <w:r>
        <w:rPr>
          <w:noProof/>
        </w:rPr>
        <w:t xml:space="preserve">ins </w:t>
      </w:r>
      <w:r w:rsidR="00C34710">
        <w:rPr>
          <w:noProof/>
        </w:rPr>
        <w:t>d</w:t>
      </w:r>
      <w:r>
        <w:rPr>
          <w:noProof/>
        </w:rPr>
        <w:t xml:space="preserve">rag </w:t>
      </w:r>
      <w:r w:rsidR="00C34710">
        <w:rPr>
          <w:noProof/>
        </w:rPr>
        <w:t>p</w:t>
      </w:r>
      <w:r>
        <w:rPr>
          <w:noProof/>
        </w:rPr>
        <w:t>rofile</w:t>
      </w:r>
      <w:bookmarkEnd w:id="85"/>
      <w:r>
        <w:rPr>
          <w:noProof/>
        </w:rPr>
        <w:t xml:space="preserve"> based on Refs. 11 and 13.</w:t>
      </w:r>
      <w:bookmarkEnd w:id="86"/>
    </w:p>
    <w:tbl>
      <w:tblPr>
        <w:tblStyle w:val="TableDefault"/>
        <w:tblW w:w="9149" w:type="dxa"/>
        <w:tblLook w:val="04A0" w:firstRow="1" w:lastRow="0" w:firstColumn="1" w:lastColumn="0" w:noHBand="0" w:noVBand="1"/>
      </w:tblPr>
      <w:tblGrid>
        <w:gridCol w:w="1065"/>
        <w:gridCol w:w="819"/>
        <w:gridCol w:w="819"/>
        <w:gridCol w:w="819"/>
        <w:gridCol w:w="818"/>
        <w:gridCol w:w="817"/>
        <w:gridCol w:w="817"/>
        <w:gridCol w:w="817"/>
        <w:gridCol w:w="817"/>
        <w:gridCol w:w="817"/>
        <w:gridCol w:w="724"/>
      </w:tblGrid>
      <w:tr w:rsidR="00C35222" w14:paraId="00DB9C73" w14:textId="77777777" w:rsidTr="00420899">
        <w:trPr>
          <w:trHeight w:val="449"/>
        </w:trPr>
        <w:tc>
          <w:tcPr>
            <w:tcW w:w="1065" w:type="dxa"/>
          </w:tcPr>
          <w:p w14:paraId="60CB2A86" w14:textId="77777777" w:rsidR="00C35222" w:rsidRDefault="00C35222" w:rsidP="00C34710">
            <w:pPr>
              <w:pStyle w:val="Tablecell"/>
              <w:spacing w:after="240"/>
              <w:jc w:val="center"/>
            </w:pPr>
            <w:r>
              <w:t>Mach</w:t>
            </w:r>
          </w:p>
        </w:tc>
        <w:tc>
          <w:tcPr>
            <w:tcW w:w="819" w:type="dxa"/>
          </w:tcPr>
          <w:p w14:paraId="6D2B3FE0" w14:textId="77777777" w:rsidR="00C35222" w:rsidRDefault="00C35222" w:rsidP="00C34710">
            <w:pPr>
              <w:pStyle w:val="Tablecell"/>
              <w:spacing w:after="240"/>
              <w:jc w:val="center"/>
            </w:pPr>
            <w:r>
              <w:t>0</w:t>
            </w:r>
          </w:p>
        </w:tc>
        <w:tc>
          <w:tcPr>
            <w:tcW w:w="819" w:type="dxa"/>
          </w:tcPr>
          <w:p w14:paraId="2F3E757A" w14:textId="77777777" w:rsidR="00C35222" w:rsidRDefault="00C35222" w:rsidP="00C34710">
            <w:pPr>
              <w:pStyle w:val="Tablecell"/>
              <w:spacing w:after="240"/>
              <w:jc w:val="center"/>
            </w:pPr>
            <w:r>
              <w:t>0.6</w:t>
            </w:r>
          </w:p>
        </w:tc>
        <w:tc>
          <w:tcPr>
            <w:tcW w:w="819" w:type="dxa"/>
          </w:tcPr>
          <w:p w14:paraId="0A2DA1F7" w14:textId="77777777" w:rsidR="00C35222" w:rsidRDefault="00C35222" w:rsidP="00C34710">
            <w:pPr>
              <w:pStyle w:val="Tablecell"/>
              <w:spacing w:after="240"/>
              <w:jc w:val="center"/>
            </w:pPr>
            <w:r>
              <w:t>0.8</w:t>
            </w:r>
          </w:p>
        </w:tc>
        <w:tc>
          <w:tcPr>
            <w:tcW w:w="818" w:type="dxa"/>
          </w:tcPr>
          <w:p w14:paraId="13AB2FA3" w14:textId="77777777" w:rsidR="00C35222" w:rsidRDefault="00C35222" w:rsidP="00C34710">
            <w:pPr>
              <w:pStyle w:val="Tablecell"/>
              <w:spacing w:after="240"/>
              <w:jc w:val="center"/>
            </w:pPr>
            <w:r>
              <w:t>0.9</w:t>
            </w:r>
          </w:p>
        </w:tc>
        <w:tc>
          <w:tcPr>
            <w:tcW w:w="817" w:type="dxa"/>
          </w:tcPr>
          <w:p w14:paraId="294F4ED1" w14:textId="77777777" w:rsidR="00C35222" w:rsidRDefault="00C35222" w:rsidP="00C34710">
            <w:pPr>
              <w:pStyle w:val="Tablecell"/>
              <w:spacing w:after="240"/>
              <w:jc w:val="center"/>
            </w:pPr>
            <w:r>
              <w:t>1</w:t>
            </w:r>
          </w:p>
        </w:tc>
        <w:tc>
          <w:tcPr>
            <w:tcW w:w="817" w:type="dxa"/>
          </w:tcPr>
          <w:p w14:paraId="628F7028" w14:textId="77777777" w:rsidR="00C35222" w:rsidRDefault="00C35222" w:rsidP="00C34710">
            <w:pPr>
              <w:pStyle w:val="Tablecell"/>
              <w:spacing w:after="240"/>
              <w:jc w:val="center"/>
            </w:pPr>
            <w:r>
              <w:t>1.03</w:t>
            </w:r>
          </w:p>
        </w:tc>
        <w:tc>
          <w:tcPr>
            <w:tcW w:w="817" w:type="dxa"/>
          </w:tcPr>
          <w:p w14:paraId="33CE8C45" w14:textId="77777777" w:rsidR="00C35222" w:rsidRDefault="00C35222" w:rsidP="00C34710">
            <w:pPr>
              <w:pStyle w:val="Tablecell"/>
              <w:spacing w:after="240"/>
              <w:jc w:val="center"/>
            </w:pPr>
            <w:r>
              <w:t>2.29</w:t>
            </w:r>
          </w:p>
        </w:tc>
        <w:tc>
          <w:tcPr>
            <w:tcW w:w="817" w:type="dxa"/>
          </w:tcPr>
          <w:p w14:paraId="15E7EF76" w14:textId="77777777" w:rsidR="00C35222" w:rsidRDefault="00C35222" w:rsidP="00C34710">
            <w:pPr>
              <w:pStyle w:val="Tablecell"/>
              <w:spacing w:after="240"/>
              <w:jc w:val="center"/>
            </w:pPr>
            <w:r>
              <w:t>3.96</w:t>
            </w:r>
          </w:p>
        </w:tc>
        <w:tc>
          <w:tcPr>
            <w:tcW w:w="817" w:type="dxa"/>
          </w:tcPr>
          <w:p w14:paraId="7DDA44C6" w14:textId="77777777" w:rsidR="00C35222" w:rsidRDefault="00C35222" w:rsidP="00C34710">
            <w:pPr>
              <w:pStyle w:val="Tablecell"/>
              <w:spacing w:after="240"/>
              <w:jc w:val="center"/>
            </w:pPr>
            <w:r>
              <w:t>3.96</w:t>
            </w:r>
          </w:p>
        </w:tc>
        <w:tc>
          <w:tcPr>
            <w:tcW w:w="724" w:type="dxa"/>
          </w:tcPr>
          <w:p w14:paraId="398D6800" w14:textId="77777777" w:rsidR="00C35222" w:rsidRDefault="00C35222" w:rsidP="00C34710">
            <w:pPr>
              <w:pStyle w:val="Tablecell"/>
              <w:spacing w:after="240"/>
              <w:jc w:val="center"/>
            </w:pPr>
            <w:r>
              <w:t>4.65</w:t>
            </w:r>
          </w:p>
        </w:tc>
      </w:tr>
      <w:tr w:rsidR="00C35222" w14:paraId="14D78A57" w14:textId="77777777" w:rsidTr="00420899">
        <w:trPr>
          <w:trHeight w:val="439"/>
        </w:trPr>
        <w:tc>
          <w:tcPr>
            <w:tcW w:w="1065" w:type="dxa"/>
          </w:tcPr>
          <w:p w14:paraId="040D9018" w14:textId="77777777" w:rsidR="00C35222" w:rsidRDefault="00601EC4" w:rsidP="00C34710">
            <w:pPr>
              <w:pStyle w:val="Tablecell"/>
              <w:spacing w:after="240"/>
              <w:jc w:val="center"/>
            </w:pPr>
            <w:r w:rsidRPr="00601EC4">
              <w:rPr>
                <w:i/>
              </w:rPr>
              <w:t>C</w:t>
            </w:r>
            <w:r w:rsidRPr="00601EC4">
              <w:rPr>
                <w:i/>
                <w:vertAlign w:val="subscript"/>
              </w:rPr>
              <w:t>D</w:t>
            </w:r>
          </w:p>
        </w:tc>
        <w:tc>
          <w:tcPr>
            <w:tcW w:w="819" w:type="dxa"/>
          </w:tcPr>
          <w:p w14:paraId="175D918F" w14:textId="77777777" w:rsidR="00C35222" w:rsidRDefault="00C35222" w:rsidP="00C34710">
            <w:pPr>
              <w:pStyle w:val="Tablecell"/>
              <w:spacing w:after="240"/>
              <w:jc w:val="center"/>
            </w:pPr>
            <w:r>
              <w:t>0.55</w:t>
            </w:r>
          </w:p>
        </w:tc>
        <w:tc>
          <w:tcPr>
            <w:tcW w:w="819" w:type="dxa"/>
          </w:tcPr>
          <w:p w14:paraId="7BA5D9B2" w14:textId="77777777" w:rsidR="00C35222" w:rsidRDefault="00C35222" w:rsidP="00C34710">
            <w:pPr>
              <w:pStyle w:val="Tablecell"/>
              <w:spacing w:after="240"/>
              <w:jc w:val="center"/>
            </w:pPr>
            <w:r>
              <w:t>0.5</w:t>
            </w:r>
          </w:p>
        </w:tc>
        <w:tc>
          <w:tcPr>
            <w:tcW w:w="819" w:type="dxa"/>
          </w:tcPr>
          <w:p w14:paraId="249D6BD2" w14:textId="77777777" w:rsidR="00C35222" w:rsidRDefault="00C35222" w:rsidP="00C34710">
            <w:pPr>
              <w:pStyle w:val="Tablecell"/>
              <w:spacing w:after="240"/>
              <w:jc w:val="center"/>
            </w:pPr>
            <w:r>
              <w:t>0.59</w:t>
            </w:r>
          </w:p>
        </w:tc>
        <w:tc>
          <w:tcPr>
            <w:tcW w:w="818" w:type="dxa"/>
          </w:tcPr>
          <w:p w14:paraId="463E2165" w14:textId="77777777" w:rsidR="00C35222" w:rsidRDefault="00C35222" w:rsidP="00C34710">
            <w:pPr>
              <w:pStyle w:val="Tablecell"/>
              <w:spacing w:after="240"/>
              <w:jc w:val="center"/>
            </w:pPr>
            <w:r>
              <w:t>0.7</w:t>
            </w:r>
          </w:p>
        </w:tc>
        <w:tc>
          <w:tcPr>
            <w:tcW w:w="817" w:type="dxa"/>
          </w:tcPr>
          <w:p w14:paraId="5893EBD1" w14:textId="77777777" w:rsidR="00C35222" w:rsidRDefault="00C35222" w:rsidP="00C34710">
            <w:pPr>
              <w:pStyle w:val="Tablecell"/>
              <w:spacing w:after="240"/>
              <w:jc w:val="center"/>
            </w:pPr>
            <w:r>
              <w:t>1.15</w:t>
            </w:r>
          </w:p>
        </w:tc>
        <w:tc>
          <w:tcPr>
            <w:tcW w:w="817" w:type="dxa"/>
          </w:tcPr>
          <w:p w14:paraId="3DCA9FBF" w14:textId="77777777" w:rsidR="00C35222" w:rsidRDefault="00C35222" w:rsidP="00C34710">
            <w:pPr>
              <w:pStyle w:val="Tablecell"/>
              <w:spacing w:after="240"/>
              <w:jc w:val="center"/>
            </w:pPr>
            <w:r>
              <w:t>1.15</w:t>
            </w:r>
          </w:p>
        </w:tc>
        <w:tc>
          <w:tcPr>
            <w:tcW w:w="817" w:type="dxa"/>
          </w:tcPr>
          <w:p w14:paraId="215F2EAA" w14:textId="77777777" w:rsidR="00C35222" w:rsidRDefault="00C35222" w:rsidP="00C34710">
            <w:pPr>
              <w:pStyle w:val="Tablecell"/>
              <w:spacing w:after="240"/>
              <w:jc w:val="center"/>
            </w:pPr>
            <w:r>
              <w:t>0.55</w:t>
            </w:r>
          </w:p>
        </w:tc>
        <w:tc>
          <w:tcPr>
            <w:tcW w:w="817" w:type="dxa"/>
          </w:tcPr>
          <w:p w14:paraId="5B8E0626" w14:textId="77777777" w:rsidR="00C35222" w:rsidRDefault="00C35222" w:rsidP="00C34710">
            <w:pPr>
              <w:pStyle w:val="Tablecell"/>
              <w:spacing w:after="240"/>
              <w:jc w:val="center"/>
            </w:pPr>
            <w:r>
              <w:t>0.44</w:t>
            </w:r>
          </w:p>
        </w:tc>
        <w:tc>
          <w:tcPr>
            <w:tcW w:w="817" w:type="dxa"/>
          </w:tcPr>
          <w:p w14:paraId="728ECA33" w14:textId="77777777" w:rsidR="00C35222" w:rsidRDefault="00C35222" w:rsidP="00C34710">
            <w:pPr>
              <w:pStyle w:val="Tablecell"/>
              <w:spacing w:after="240"/>
              <w:jc w:val="center"/>
            </w:pPr>
            <w:r>
              <w:t>0.34</w:t>
            </w:r>
          </w:p>
        </w:tc>
        <w:tc>
          <w:tcPr>
            <w:tcW w:w="724" w:type="dxa"/>
          </w:tcPr>
          <w:p w14:paraId="6AF00408" w14:textId="77777777" w:rsidR="00C35222" w:rsidRDefault="00C35222" w:rsidP="00C34710">
            <w:pPr>
              <w:pStyle w:val="Tablecell"/>
              <w:spacing w:after="240"/>
              <w:jc w:val="center"/>
            </w:pPr>
            <w:r>
              <w:t>0.31</w:t>
            </w:r>
          </w:p>
        </w:tc>
      </w:tr>
    </w:tbl>
    <w:p w14:paraId="2BE2E095" w14:textId="77777777" w:rsidR="00C35222" w:rsidRDefault="00C35222" w:rsidP="00C35222">
      <w:pPr>
        <w:pStyle w:val="C2nd"/>
      </w:pPr>
      <w:bookmarkStart w:id="87" w:name="_Toc5920495"/>
      <w:bookmarkStart w:id="88" w:name="_Toc9960057"/>
      <w:r>
        <w:t>Large Fins Model</w:t>
      </w:r>
      <w:bookmarkEnd w:id="87"/>
      <w:bookmarkEnd w:id="88"/>
    </w:p>
    <w:p w14:paraId="39CE77B7" w14:textId="77777777" w:rsidR="00C35222" w:rsidRDefault="00C35222" w:rsidP="00C35222">
      <w:pPr>
        <w:pStyle w:val="Paragraphs"/>
      </w:pPr>
      <w:r>
        <w:t xml:space="preserve">Serving as the companion to the small fins profile, the large fins profile was designed for use with multistage rockets. To determine this, several documents testing the performance of several stage rockets were  used to develop a general average set of drag values for large fins. </w:t>
      </w:r>
      <w:r>
        <w:lastRenderedPageBreak/>
        <w:t xml:space="preserve">References 10 and 11 detail the testing of three and four stage scale model rockets respectively, at various supersonic Mach values. Reference 6 also explores the aerodynamic characteristics of two and three stage scale model rockets from subsonic to supersonic Mach values. For the lower Mach values, Ref. 6 was used to determine a general value for the drag coefficients at the subsonic transonic range, while Refs. 10 and 11 were used along with Ref. 6 to get an average set of drag coefficients for the supersonic range from 2.29 to 4.65. The rockets used in this test are shown below, along with the table that shows the values for the general large fins drag profile, designed from averaging values of the two to four stage rockets, given the data available from the references used. </w:t>
      </w:r>
    </w:p>
    <w:p w14:paraId="40D37B2D" w14:textId="77777777" w:rsidR="00C35222" w:rsidRPr="001D7630" w:rsidRDefault="00C35222" w:rsidP="00C35222">
      <w:pPr>
        <w:pStyle w:val="Images"/>
      </w:pPr>
      <w:r>
        <w:rPr>
          <w:noProof/>
        </w:rPr>
        <w:drawing>
          <wp:inline distT="0" distB="0" distL="0" distR="0" wp14:anchorId="5927E982" wp14:editId="6B35FE2F">
            <wp:extent cx="6156960" cy="1246051"/>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66067" cy="1247894"/>
                    </a:xfrm>
                    <a:prstGeom prst="rect">
                      <a:avLst/>
                    </a:prstGeom>
                    <a:noFill/>
                    <a:ln>
                      <a:noFill/>
                    </a:ln>
                  </pic:spPr>
                </pic:pic>
              </a:graphicData>
            </a:graphic>
          </wp:inline>
        </w:drawing>
      </w:r>
    </w:p>
    <w:p w14:paraId="0C294312" w14:textId="77777777" w:rsidR="00C35222" w:rsidRDefault="00C35222" w:rsidP="00C35222">
      <w:pPr>
        <w:pStyle w:val="FigureTitle"/>
      </w:pPr>
      <w:bookmarkStart w:id="89" w:name="_Toc5920594"/>
      <w:bookmarkStart w:id="90" w:name="_Toc9960157"/>
      <w:r>
        <w:t xml:space="preserve">Two and </w:t>
      </w:r>
      <w:r w:rsidR="00C34710">
        <w:t>t</w:t>
      </w:r>
      <w:r>
        <w:t xml:space="preserve">hree </w:t>
      </w:r>
      <w:r w:rsidR="00C34710">
        <w:t>s</w:t>
      </w:r>
      <w:r>
        <w:t xml:space="preserve">tage </w:t>
      </w:r>
      <w:bookmarkEnd w:id="89"/>
      <w:proofErr w:type="gramStart"/>
      <w:r w:rsidR="00001385">
        <w:t>rocket</w:t>
      </w:r>
      <w:proofErr w:type="gramEnd"/>
      <w:r w:rsidR="00E04811">
        <w:t>,</w:t>
      </w:r>
      <w:r w:rsidR="00E04811" w:rsidRPr="00E04811">
        <w:t xml:space="preserve"> </w:t>
      </w:r>
      <w:r w:rsidR="00E04811">
        <w:t>dimensions in centimeters,</w:t>
      </w:r>
      <w:r>
        <w:t xml:space="preserve"> Ref. 6</w:t>
      </w:r>
      <w:bookmarkEnd w:id="90"/>
      <w:r w:rsidR="006E11CC">
        <w:br/>
      </w:r>
    </w:p>
    <w:p w14:paraId="25FEB539" w14:textId="77777777" w:rsidR="00C35222" w:rsidRPr="001D7630" w:rsidRDefault="00C35222" w:rsidP="00C35222">
      <w:pPr>
        <w:pStyle w:val="Images"/>
      </w:pPr>
      <w:r>
        <w:rPr>
          <w:noProof/>
        </w:rPr>
        <w:drawing>
          <wp:inline distT="0" distB="0" distL="0" distR="0" wp14:anchorId="116548BD" wp14:editId="75A43148">
            <wp:extent cx="5305407" cy="1920240"/>
            <wp:effectExtent l="0" t="0" r="0" b="381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19878" cy="1925478"/>
                    </a:xfrm>
                    <a:prstGeom prst="rect">
                      <a:avLst/>
                    </a:prstGeom>
                    <a:noFill/>
                    <a:ln>
                      <a:noFill/>
                    </a:ln>
                  </pic:spPr>
                </pic:pic>
              </a:graphicData>
            </a:graphic>
          </wp:inline>
        </w:drawing>
      </w:r>
    </w:p>
    <w:p w14:paraId="377B2193" w14:textId="77777777" w:rsidR="00C35222" w:rsidRDefault="00C35222" w:rsidP="00C35222">
      <w:pPr>
        <w:pStyle w:val="FigureTitle"/>
      </w:pPr>
      <w:bookmarkStart w:id="91" w:name="_Toc5920595"/>
      <w:bookmarkStart w:id="92" w:name="_Toc9960158"/>
      <w:r>
        <w:t xml:space="preserve">Four </w:t>
      </w:r>
      <w:r w:rsidR="00C34710">
        <w:t>s</w:t>
      </w:r>
      <w:r>
        <w:t xml:space="preserve">tage </w:t>
      </w:r>
      <w:proofErr w:type="gramStart"/>
      <w:r w:rsidR="00C34710">
        <w:t>r</w:t>
      </w:r>
      <w:r>
        <w:t>ocket</w:t>
      </w:r>
      <w:bookmarkEnd w:id="91"/>
      <w:proofErr w:type="gramEnd"/>
      <w:r>
        <w:t xml:space="preserve">, </w:t>
      </w:r>
      <w:r w:rsidR="00CC3472">
        <w:t>dimensions in centimeters, R</w:t>
      </w:r>
      <w:r>
        <w:t>ef. 11.</w:t>
      </w:r>
      <w:bookmarkEnd w:id="92"/>
    </w:p>
    <w:p w14:paraId="09C3E464" w14:textId="77777777" w:rsidR="00C35222" w:rsidRDefault="00C35222" w:rsidP="00C35222">
      <w:pPr>
        <w:pStyle w:val="TableTitle"/>
      </w:pPr>
      <w:bookmarkStart w:id="93" w:name="_Toc5920577"/>
      <w:bookmarkStart w:id="94" w:name="_Toc9960139"/>
      <w:r>
        <w:lastRenderedPageBreak/>
        <w:t xml:space="preserve">Large </w:t>
      </w:r>
      <w:r w:rsidR="00C34710">
        <w:t>f</w:t>
      </w:r>
      <w:r>
        <w:t xml:space="preserve">ins </w:t>
      </w:r>
      <w:r w:rsidR="00C34710">
        <w:t>d</w:t>
      </w:r>
      <w:r>
        <w:t xml:space="preserve">rag </w:t>
      </w:r>
      <w:r w:rsidR="00C34710">
        <w:t>p</w:t>
      </w:r>
      <w:r>
        <w:t>rofile</w:t>
      </w:r>
      <w:bookmarkEnd w:id="93"/>
      <w:r>
        <w:t xml:space="preserve"> based on Refs. 6, 10 and 11.</w:t>
      </w:r>
      <w:bookmarkEnd w:id="94"/>
    </w:p>
    <w:tbl>
      <w:tblPr>
        <w:tblStyle w:val="TableDefault"/>
        <w:tblW w:w="9350" w:type="dxa"/>
        <w:tblLook w:val="04A0" w:firstRow="1" w:lastRow="0" w:firstColumn="1" w:lastColumn="0" w:noHBand="0" w:noVBand="1"/>
      </w:tblPr>
      <w:tblGrid>
        <w:gridCol w:w="786"/>
        <w:gridCol w:w="522"/>
        <w:gridCol w:w="636"/>
        <w:gridCol w:w="636"/>
        <w:gridCol w:w="523"/>
        <w:gridCol w:w="636"/>
        <w:gridCol w:w="636"/>
        <w:gridCol w:w="523"/>
        <w:gridCol w:w="636"/>
        <w:gridCol w:w="636"/>
        <w:gridCol w:w="636"/>
        <w:gridCol w:w="636"/>
        <w:gridCol w:w="636"/>
        <w:gridCol w:w="636"/>
        <w:gridCol w:w="636"/>
      </w:tblGrid>
      <w:tr w:rsidR="00C35222" w14:paraId="595829BB" w14:textId="77777777" w:rsidTr="00420899">
        <w:trPr>
          <w:trHeight w:val="332"/>
        </w:trPr>
        <w:tc>
          <w:tcPr>
            <w:tcW w:w="1041" w:type="dxa"/>
          </w:tcPr>
          <w:p w14:paraId="3B1D7797" w14:textId="77777777" w:rsidR="00C35222" w:rsidRPr="009761ED" w:rsidRDefault="00C35222" w:rsidP="00C34710">
            <w:pPr>
              <w:pStyle w:val="Tablecell"/>
              <w:spacing w:after="240"/>
              <w:jc w:val="center"/>
              <w:rPr>
                <w:vertAlign w:val="subscript"/>
              </w:rPr>
            </w:pPr>
            <w:r>
              <w:t>Mach</w:t>
            </w:r>
          </w:p>
        </w:tc>
        <w:tc>
          <w:tcPr>
            <w:tcW w:w="592" w:type="dxa"/>
          </w:tcPr>
          <w:p w14:paraId="7481BC96" w14:textId="77777777" w:rsidR="00C35222" w:rsidRDefault="00C35222" w:rsidP="00C34710">
            <w:pPr>
              <w:pStyle w:val="Tablecell"/>
              <w:spacing w:after="240"/>
              <w:jc w:val="center"/>
            </w:pPr>
            <w:r>
              <w:t>0</w:t>
            </w:r>
          </w:p>
        </w:tc>
        <w:tc>
          <w:tcPr>
            <w:tcW w:w="593" w:type="dxa"/>
          </w:tcPr>
          <w:p w14:paraId="302CB370" w14:textId="77777777" w:rsidR="00C35222" w:rsidRDefault="00C35222" w:rsidP="00C34710">
            <w:pPr>
              <w:pStyle w:val="Tablecell"/>
              <w:spacing w:after="240"/>
              <w:jc w:val="center"/>
            </w:pPr>
            <w:r>
              <w:t>0.4</w:t>
            </w:r>
          </w:p>
        </w:tc>
        <w:tc>
          <w:tcPr>
            <w:tcW w:w="593" w:type="dxa"/>
          </w:tcPr>
          <w:p w14:paraId="3DECADB9" w14:textId="77777777" w:rsidR="00C35222" w:rsidRDefault="00C35222" w:rsidP="00C34710">
            <w:pPr>
              <w:pStyle w:val="Tablecell"/>
              <w:spacing w:after="240"/>
              <w:jc w:val="center"/>
            </w:pPr>
            <w:r>
              <w:t>0.6</w:t>
            </w:r>
          </w:p>
        </w:tc>
        <w:tc>
          <w:tcPr>
            <w:tcW w:w="593" w:type="dxa"/>
          </w:tcPr>
          <w:p w14:paraId="3BD16A79" w14:textId="77777777" w:rsidR="00C35222" w:rsidRDefault="00C35222" w:rsidP="00C34710">
            <w:pPr>
              <w:pStyle w:val="Tablecell"/>
              <w:spacing w:after="240"/>
              <w:jc w:val="center"/>
            </w:pPr>
            <w:r>
              <w:t>0.8</w:t>
            </w:r>
          </w:p>
        </w:tc>
        <w:tc>
          <w:tcPr>
            <w:tcW w:w="593" w:type="dxa"/>
          </w:tcPr>
          <w:p w14:paraId="6BEE7CBF" w14:textId="77777777" w:rsidR="00C35222" w:rsidRDefault="00C35222" w:rsidP="00C34710">
            <w:pPr>
              <w:pStyle w:val="Tablecell"/>
              <w:spacing w:after="240"/>
              <w:jc w:val="center"/>
            </w:pPr>
            <w:r>
              <w:t>0.9</w:t>
            </w:r>
          </w:p>
        </w:tc>
        <w:tc>
          <w:tcPr>
            <w:tcW w:w="593" w:type="dxa"/>
          </w:tcPr>
          <w:p w14:paraId="37348E98" w14:textId="77777777" w:rsidR="00C35222" w:rsidRDefault="00C35222" w:rsidP="00C34710">
            <w:pPr>
              <w:pStyle w:val="Tablecell"/>
              <w:spacing w:after="240"/>
              <w:jc w:val="center"/>
            </w:pPr>
            <w:r>
              <w:t>0.95</w:t>
            </w:r>
          </w:p>
        </w:tc>
        <w:tc>
          <w:tcPr>
            <w:tcW w:w="594" w:type="dxa"/>
          </w:tcPr>
          <w:p w14:paraId="764F2393" w14:textId="77777777" w:rsidR="00C35222" w:rsidRDefault="00C35222" w:rsidP="00C34710">
            <w:pPr>
              <w:pStyle w:val="Tablecell"/>
              <w:spacing w:after="240"/>
              <w:jc w:val="center"/>
            </w:pPr>
            <w:r>
              <w:t>1</w:t>
            </w:r>
          </w:p>
        </w:tc>
        <w:tc>
          <w:tcPr>
            <w:tcW w:w="594" w:type="dxa"/>
          </w:tcPr>
          <w:p w14:paraId="5514ADBF" w14:textId="77777777" w:rsidR="00C35222" w:rsidRDefault="00C35222" w:rsidP="00C34710">
            <w:pPr>
              <w:pStyle w:val="Tablecell"/>
              <w:spacing w:after="240"/>
              <w:jc w:val="center"/>
            </w:pPr>
            <w:r>
              <w:t>2</w:t>
            </w:r>
          </w:p>
        </w:tc>
        <w:tc>
          <w:tcPr>
            <w:tcW w:w="594" w:type="dxa"/>
          </w:tcPr>
          <w:p w14:paraId="155A4F3B" w14:textId="77777777" w:rsidR="00C35222" w:rsidRDefault="00C35222" w:rsidP="00C34710">
            <w:pPr>
              <w:pStyle w:val="Tablecell"/>
              <w:spacing w:after="240"/>
              <w:jc w:val="center"/>
            </w:pPr>
            <w:r>
              <w:t>2.29</w:t>
            </w:r>
          </w:p>
        </w:tc>
        <w:tc>
          <w:tcPr>
            <w:tcW w:w="594" w:type="dxa"/>
          </w:tcPr>
          <w:p w14:paraId="449E51EA" w14:textId="77777777" w:rsidR="00C35222" w:rsidRDefault="00C35222" w:rsidP="00C34710">
            <w:pPr>
              <w:pStyle w:val="Tablecell"/>
              <w:spacing w:after="240"/>
              <w:jc w:val="center"/>
            </w:pPr>
            <w:r>
              <w:t>2.36</w:t>
            </w:r>
          </w:p>
        </w:tc>
        <w:tc>
          <w:tcPr>
            <w:tcW w:w="594" w:type="dxa"/>
          </w:tcPr>
          <w:p w14:paraId="08B962CA" w14:textId="77777777" w:rsidR="00C35222" w:rsidRDefault="00C35222" w:rsidP="00C34710">
            <w:pPr>
              <w:pStyle w:val="Tablecell"/>
              <w:spacing w:after="240"/>
              <w:jc w:val="center"/>
            </w:pPr>
            <w:r>
              <w:t>2.86</w:t>
            </w:r>
          </w:p>
        </w:tc>
        <w:tc>
          <w:tcPr>
            <w:tcW w:w="594" w:type="dxa"/>
          </w:tcPr>
          <w:p w14:paraId="4B0F9E9F" w14:textId="77777777" w:rsidR="00C35222" w:rsidRDefault="00C35222" w:rsidP="00C34710">
            <w:pPr>
              <w:pStyle w:val="Tablecell"/>
              <w:spacing w:after="240"/>
              <w:jc w:val="center"/>
            </w:pPr>
            <w:r>
              <w:t>2.96</w:t>
            </w:r>
          </w:p>
        </w:tc>
        <w:tc>
          <w:tcPr>
            <w:tcW w:w="594" w:type="dxa"/>
          </w:tcPr>
          <w:p w14:paraId="31451F4A" w14:textId="77777777" w:rsidR="00C35222" w:rsidRDefault="00C35222" w:rsidP="00C34710">
            <w:pPr>
              <w:pStyle w:val="Tablecell"/>
              <w:spacing w:after="240"/>
              <w:jc w:val="center"/>
            </w:pPr>
            <w:r>
              <w:t>3.96</w:t>
            </w:r>
          </w:p>
        </w:tc>
        <w:tc>
          <w:tcPr>
            <w:tcW w:w="594" w:type="dxa"/>
          </w:tcPr>
          <w:p w14:paraId="43CE3871" w14:textId="77777777" w:rsidR="00C35222" w:rsidRDefault="00C35222" w:rsidP="00C34710">
            <w:pPr>
              <w:pStyle w:val="Tablecell"/>
              <w:spacing w:after="240"/>
              <w:jc w:val="center"/>
            </w:pPr>
            <w:r>
              <w:t>4.65</w:t>
            </w:r>
          </w:p>
        </w:tc>
      </w:tr>
      <w:tr w:rsidR="00C35222" w14:paraId="457CACB4" w14:textId="77777777" w:rsidTr="00420899">
        <w:trPr>
          <w:trHeight w:val="324"/>
        </w:trPr>
        <w:tc>
          <w:tcPr>
            <w:tcW w:w="1041" w:type="dxa"/>
          </w:tcPr>
          <w:p w14:paraId="2645CD3E" w14:textId="77777777" w:rsidR="00C35222" w:rsidRDefault="00601EC4" w:rsidP="00C34710">
            <w:pPr>
              <w:pStyle w:val="Tablecell"/>
              <w:spacing w:after="240"/>
              <w:jc w:val="center"/>
            </w:pPr>
            <w:r w:rsidRPr="00601EC4">
              <w:rPr>
                <w:i/>
              </w:rPr>
              <w:t>C</w:t>
            </w:r>
            <w:r w:rsidRPr="00601EC4">
              <w:rPr>
                <w:i/>
                <w:vertAlign w:val="subscript"/>
              </w:rPr>
              <w:t>D</w:t>
            </w:r>
          </w:p>
        </w:tc>
        <w:tc>
          <w:tcPr>
            <w:tcW w:w="592" w:type="dxa"/>
          </w:tcPr>
          <w:p w14:paraId="5EDF82FC" w14:textId="77777777" w:rsidR="00C35222" w:rsidRDefault="00C35222" w:rsidP="00C34710">
            <w:pPr>
              <w:pStyle w:val="Tablecell"/>
              <w:spacing w:after="240"/>
              <w:jc w:val="center"/>
            </w:pPr>
            <w:r>
              <w:t>0.5</w:t>
            </w:r>
          </w:p>
        </w:tc>
        <w:tc>
          <w:tcPr>
            <w:tcW w:w="593" w:type="dxa"/>
          </w:tcPr>
          <w:p w14:paraId="3FB0F7FB" w14:textId="77777777" w:rsidR="00C35222" w:rsidRDefault="00C35222" w:rsidP="00C34710">
            <w:pPr>
              <w:pStyle w:val="Tablecell"/>
              <w:spacing w:after="240"/>
              <w:jc w:val="center"/>
            </w:pPr>
            <w:r>
              <w:t>0.47</w:t>
            </w:r>
          </w:p>
        </w:tc>
        <w:tc>
          <w:tcPr>
            <w:tcW w:w="593" w:type="dxa"/>
          </w:tcPr>
          <w:p w14:paraId="03262A62" w14:textId="77777777" w:rsidR="00C35222" w:rsidRDefault="00C35222" w:rsidP="00C34710">
            <w:pPr>
              <w:pStyle w:val="Tablecell"/>
              <w:spacing w:after="240"/>
              <w:jc w:val="center"/>
            </w:pPr>
            <w:r>
              <w:t>0.58</w:t>
            </w:r>
          </w:p>
        </w:tc>
        <w:tc>
          <w:tcPr>
            <w:tcW w:w="593" w:type="dxa"/>
          </w:tcPr>
          <w:p w14:paraId="6A34AF0A" w14:textId="77777777" w:rsidR="00C35222" w:rsidRDefault="00C35222" w:rsidP="00C34710">
            <w:pPr>
              <w:pStyle w:val="Tablecell"/>
              <w:spacing w:after="240"/>
              <w:jc w:val="center"/>
            </w:pPr>
            <w:r>
              <w:t>0.6</w:t>
            </w:r>
          </w:p>
        </w:tc>
        <w:tc>
          <w:tcPr>
            <w:tcW w:w="593" w:type="dxa"/>
          </w:tcPr>
          <w:p w14:paraId="022C10BE" w14:textId="77777777" w:rsidR="00C35222" w:rsidRDefault="00C35222" w:rsidP="00C34710">
            <w:pPr>
              <w:pStyle w:val="Tablecell"/>
              <w:spacing w:after="240"/>
              <w:jc w:val="center"/>
            </w:pPr>
            <w:r>
              <w:t>0.75</w:t>
            </w:r>
          </w:p>
        </w:tc>
        <w:tc>
          <w:tcPr>
            <w:tcW w:w="593" w:type="dxa"/>
          </w:tcPr>
          <w:p w14:paraId="6F8B0809" w14:textId="77777777" w:rsidR="00C35222" w:rsidRDefault="00C35222" w:rsidP="00C34710">
            <w:pPr>
              <w:pStyle w:val="Tablecell"/>
              <w:spacing w:after="240"/>
              <w:jc w:val="center"/>
            </w:pPr>
            <w:r>
              <w:t>0.8</w:t>
            </w:r>
          </w:p>
        </w:tc>
        <w:tc>
          <w:tcPr>
            <w:tcW w:w="594" w:type="dxa"/>
          </w:tcPr>
          <w:p w14:paraId="43C03842" w14:textId="77777777" w:rsidR="00C35222" w:rsidRDefault="00C35222" w:rsidP="00C34710">
            <w:pPr>
              <w:pStyle w:val="Tablecell"/>
              <w:spacing w:after="240"/>
              <w:jc w:val="center"/>
            </w:pPr>
            <w:r>
              <w:t>1.2</w:t>
            </w:r>
          </w:p>
        </w:tc>
        <w:tc>
          <w:tcPr>
            <w:tcW w:w="594" w:type="dxa"/>
          </w:tcPr>
          <w:p w14:paraId="403B179D" w14:textId="77777777" w:rsidR="00C35222" w:rsidRDefault="00C35222" w:rsidP="00C34710">
            <w:pPr>
              <w:pStyle w:val="Tablecell"/>
              <w:spacing w:after="240"/>
              <w:jc w:val="center"/>
            </w:pPr>
            <w:r>
              <w:t>1.37</w:t>
            </w:r>
          </w:p>
        </w:tc>
        <w:tc>
          <w:tcPr>
            <w:tcW w:w="594" w:type="dxa"/>
          </w:tcPr>
          <w:p w14:paraId="3605C17F" w14:textId="77777777" w:rsidR="00C35222" w:rsidRDefault="00C35222" w:rsidP="00C34710">
            <w:pPr>
              <w:pStyle w:val="Tablecell"/>
              <w:spacing w:after="240"/>
              <w:jc w:val="center"/>
            </w:pPr>
            <w:r>
              <w:t>0.62</w:t>
            </w:r>
          </w:p>
        </w:tc>
        <w:tc>
          <w:tcPr>
            <w:tcW w:w="594" w:type="dxa"/>
          </w:tcPr>
          <w:p w14:paraId="15DCE85A" w14:textId="77777777" w:rsidR="00C35222" w:rsidRDefault="00C35222" w:rsidP="00C34710">
            <w:pPr>
              <w:pStyle w:val="Tablecell"/>
              <w:spacing w:after="240"/>
              <w:jc w:val="center"/>
            </w:pPr>
            <w:r>
              <w:t>0.75</w:t>
            </w:r>
          </w:p>
        </w:tc>
        <w:tc>
          <w:tcPr>
            <w:tcW w:w="594" w:type="dxa"/>
          </w:tcPr>
          <w:p w14:paraId="56CA758C" w14:textId="77777777" w:rsidR="00C35222" w:rsidRDefault="00C35222" w:rsidP="00C34710">
            <w:pPr>
              <w:pStyle w:val="Tablecell"/>
              <w:spacing w:after="240"/>
              <w:jc w:val="center"/>
            </w:pPr>
            <w:r>
              <w:t>0.68</w:t>
            </w:r>
          </w:p>
        </w:tc>
        <w:tc>
          <w:tcPr>
            <w:tcW w:w="594" w:type="dxa"/>
          </w:tcPr>
          <w:p w14:paraId="300C662F" w14:textId="77777777" w:rsidR="00C35222" w:rsidRDefault="00C35222" w:rsidP="00C34710">
            <w:pPr>
              <w:pStyle w:val="Tablecell"/>
              <w:spacing w:after="240"/>
              <w:jc w:val="center"/>
            </w:pPr>
            <w:r>
              <w:t>0.47</w:t>
            </w:r>
          </w:p>
        </w:tc>
        <w:tc>
          <w:tcPr>
            <w:tcW w:w="594" w:type="dxa"/>
          </w:tcPr>
          <w:p w14:paraId="66B8E93F" w14:textId="77777777" w:rsidR="00C35222" w:rsidRDefault="00C35222" w:rsidP="00C34710">
            <w:pPr>
              <w:pStyle w:val="Tablecell"/>
              <w:spacing w:after="240"/>
              <w:jc w:val="center"/>
            </w:pPr>
            <w:r>
              <w:t>0.36</w:t>
            </w:r>
          </w:p>
        </w:tc>
        <w:tc>
          <w:tcPr>
            <w:tcW w:w="594" w:type="dxa"/>
          </w:tcPr>
          <w:p w14:paraId="5ED8FD5C" w14:textId="77777777" w:rsidR="00C35222" w:rsidRDefault="00C35222" w:rsidP="00C34710">
            <w:pPr>
              <w:pStyle w:val="Tablecell"/>
              <w:spacing w:after="240"/>
              <w:jc w:val="center"/>
            </w:pPr>
            <w:r>
              <w:t>0.32</w:t>
            </w:r>
          </w:p>
        </w:tc>
      </w:tr>
    </w:tbl>
    <w:p w14:paraId="5AFA6003" w14:textId="77777777" w:rsidR="00C35222" w:rsidRPr="00AE74F2" w:rsidRDefault="00C35222" w:rsidP="00C35222">
      <w:pPr>
        <w:pStyle w:val="C2nd"/>
      </w:pPr>
      <w:bookmarkStart w:id="95" w:name="_Toc5920496"/>
      <w:bookmarkStart w:id="96" w:name="_Toc9960058"/>
      <w:r>
        <w:t>Delta Fins Model</w:t>
      </w:r>
      <w:bookmarkEnd w:id="95"/>
      <w:bookmarkEnd w:id="96"/>
    </w:p>
    <w:p w14:paraId="52423F23" w14:textId="77777777" w:rsidR="00C35222" w:rsidRDefault="00C35222" w:rsidP="00C35222">
      <w:pPr>
        <w:ind w:firstLine="720"/>
      </w:pPr>
      <w:r>
        <w:t xml:space="preserve"> Data for delta fins, such as shown in Fig. 2.15 are given in Ref. 10 and 12. </w:t>
      </w:r>
    </w:p>
    <w:p w14:paraId="527CF8B5" w14:textId="77777777" w:rsidR="00C35222" w:rsidRPr="001D7630" w:rsidRDefault="00C35222" w:rsidP="00C35222">
      <w:pPr>
        <w:pStyle w:val="Images"/>
      </w:pPr>
      <w:r>
        <w:rPr>
          <w:noProof/>
        </w:rPr>
        <w:drawing>
          <wp:inline distT="0" distB="0" distL="0" distR="0" wp14:anchorId="370380F5" wp14:editId="1C76FCC4">
            <wp:extent cx="2080726" cy="1541558"/>
            <wp:effectExtent l="2857"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rot="5400000">
                      <a:off x="0" y="0"/>
                      <a:ext cx="2091192" cy="1549312"/>
                    </a:xfrm>
                    <a:prstGeom prst="rect">
                      <a:avLst/>
                    </a:prstGeom>
                  </pic:spPr>
                </pic:pic>
              </a:graphicData>
            </a:graphic>
          </wp:inline>
        </w:drawing>
      </w:r>
    </w:p>
    <w:p w14:paraId="1F5E0D2D" w14:textId="77777777" w:rsidR="00C35222" w:rsidRDefault="00C35222" w:rsidP="00C35222">
      <w:pPr>
        <w:pStyle w:val="FigureTitle"/>
      </w:pPr>
      <w:bookmarkStart w:id="97" w:name="_Toc5920596"/>
      <w:bookmarkStart w:id="98" w:name="_Toc9960159"/>
      <w:r>
        <w:t xml:space="preserve">Delta </w:t>
      </w:r>
      <w:r w:rsidR="00C34710">
        <w:t>p</w:t>
      </w:r>
      <w:r>
        <w:t xml:space="preserve">lanform </w:t>
      </w:r>
      <w:r w:rsidR="00C34710">
        <w:t>f</w:t>
      </w:r>
      <w:r>
        <w:t>in</w:t>
      </w:r>
      <w:bookmarkEnd w:id="97"/>
      <w:r>
        <w:t>,</w:t>
      </w:r>
      <w:r w:rsidR="00986E24">
        <w:t xml:space="preserve"> dimensions in centimeters,</w:t>
      </w:r>
      <w:r>
        <w:t xml:space="preserve"> Ref. 10</w:t>
      </w:r>
      <w:bookmarkEnd w:id="98"/>
    </w:p>
    <w:p w14:paraId="762C2D85" w14:textId="77777777" w:rsidR="00C35222" w:rsidRDefault="000840AC" w:rsidP="00C35222">
      <w:pPr>
        <w:pStyle w:val="Paragraphs"/>
        <w:ind w:firstLine="0"/>
      </w:pPr>
      <w:r>
        <w:br/>
      </w:r>
      <w:r w:rsidR="00C35222">
        <w:t xml:space="preserve">Reference 10 provided a range of Mach values tested from 0.4 to 1.2, and Ref. 12 used delta wings in its tests from 2.29 to 4.65. Since these values provided a nice range, there was no need to average any values. It should be noted that the delta profile should only be used if using triangular wings as seen in Fig. 2.15, and small and large fins profiles should be considered before utilizing this one. </w:t>
      </w:r>
    </w:p>
    <w:p w14:paraId="17DB2DAC" w14:textId="77777777" w:rsidR="00C35222" w:rsidRDefault="00C35222" w:rsidP="00C35222">
      <w:pPr>
        <w:pStyle w:val="TableTitle"/>
      </w:pPr>
      <w:bookmarkStart w:id="99" w:name="_Toc5920578"/>
      <w:bookmarkStart w:id="100" w:name="_Toc9960140"/>
      <w:r>
        <w:t xml:space="preserve">Delta </w:t>
      </w:r>
      <w:r w:rsidR="00C34710">
        <w:t>f</w:t>
      </w:r>
      <w:r>
        <w:t xml:space="preserve">ins </w:t>
      </w:r>
      <w:r w:rsidR="00C34710">
        <w:t>d</w:t>
      </w:r>
      <w:r>
        <w:t xml:space="preserve">rag </w:t>
      </w:r>
      <w:r w:rsidR="00C34710">
        <w:t>p</w:t>
      </w:r>
      <w:r>
        <w:t>rofile</w:t>
      </w:r>
      <w:bookmarkEnd w:id="99"/>
      <w:r>
        <w:t xml:space="preserve"> based on Ref. 10 and 12.</w:t>
      </w:r>
      <w:bookmarkEnd w:id="100"/>
    </w:p>
    <w:tbl>
      <w:tblPr>
        <w:tblStyle w:val="TableDefault"/>
        <w:tblW w:w="9619" w:type="dxa"/>
        <w:tblLook w:val="04A0" w:firstRow="1" w:lastRow="0" w:firstColumn="1" w:lastColumn="0" w:noHBand="0" w:noVBand="1"/>
      </w:tblPr>
      <w:tblGrid>
        <w:gridCol w:w="766"/>
        <w:gridCol w:w="640"/>
        <w:gridCol w:w="641"/>
        <w:gridCol w:w="641"/>
        <w:gridCol w:w="641"/>
        <w:gridCol w:w="521"/>
        <w:gridCol w:w="641"/>
        <w:gridCol w:w="641"/>
        <w:gridCol w:w="641"/>
        <w:gridCol w:w="641"/>
        <w:gridCol w:w="641"/>
        <w:gridCol w:w="641"/>
        <w:gridCol w:w="641"/>
        <w:gridCol w:w="641"/>
        <w:gridCol w:w="641"/>
      </w:tblGrid>
      <w:tr w:rsidR="00C35222" w14:paraId="2E99F894" w14:textId="77777777" w:rsidTr="00420899">
        <w:trPr>
          <w:trHeight w:val="560"/>
        </w:trPr>
        <w:tc>
          <w:tcPr>
            <w:tcW w:w="766" w:type="dxa"/>
          </w:tcPr>
          <w:p w14:paraId="4E73D7C1" w14:textId="77777777" w:rsidR="00C35222" w:rsidRDefault="00C35222" w:rsidP="00BF08A5">
            <w:pPr>
              <w:pStyle w:val="Tablecell"/>
              <w:spacing w:after="240"/>
              <w:jc w:val="center"/>
            </w:pPr>
            <w:r>
              <w:t>Mach</w:t>
            </w:r>
          </w:p>
        </w:tc>
        <w:tc>
          <w:tcPr>
            <w:tcW w:w="640" w:type="dxa"/>
          </w:tcPr>
          <w:p w14:paraId="4D28F0C3" w14:textId="77777777" w:rsidR="00C35222" w:rsidRDefault="00C35222" w:rsidP="00BF08A5">
            <w:pPr>
              <w:pStyle w:val="Tablecell"/>
              <w:spacing w:after="240"/>
              <w:jc w:val="center"/>
            </w:pPr>
            <w:r>
              <w:t>0</w:t>
            </w:r>
          </w:p>
        </w:tc>
        <w:tc>
          <w:tcPr>
            <w:tcW w:w="641" w:type="dxa"/>
          </w:tcPr>
          <w:p w14:paraId="36A94707" w14:textId="77777777" w:rsidR="00C35222" w:rsidRDefault="00C35222" w:rsidP="00BF08A5">
            <w:pPr>
              <w:pStyle w:val="Tablecell"/>
              <w:spacing w:after="240"/>
              <w:jc w:val="center"/>
            </w:pPr>
            <w:r>
              <w:t>0.4</w:t>
            </w:r>
          </w:p>
        </w:tc>
        <w:tc>
          <w:tcPr>
            <w:tcW w:w="641" w:type="dxa"/>
          </w:tcPr>
          <w:p w14:paraId="17169762" w14:textId="77777777" w:rsidR="00C35222" w:rsidRDefault="00C35222" w:rsidP="00BF08A5">
            <w:pPr>
              <w:pStyle w:val="Tablecell"/>
              <w:spacing w:after="240"/>
              <w:jc w:val="center"/>
            </w:pPr>
            <w:r>
              <w:t>0.5</w:t>
            </w:r>
          </w:p>
        </w:tc>
        <w:tc>
          <w:tcPr>
            <w:tcW w:w="641" w:type="dxa"/>
          </w:tcPr>
          <w:p w14:paraId="58BA5B26" w14:textId="77777777" w:rsidR="00C35222" w:rsidRDefault="00C35222" w:rsidP="00BF08A5">
            <w:pPr>
              <w:pStyle w:val="Tablecell"/>
              <w:spacing w:after="240"/>
              <w:jc w:val="center"/>
            </w:pPr>
            <w:r>
              <w:t>0.6</w:t>
            </w:r>
          </w:p>
        </w:tc>
        <w:tc>
          <w:tcPr>
            <w:tcW w:w="521" w:type="dxa"/>
          </w:tcPr>
          <w:p w14:paraId="0047A4C3" w14:textId="77777777" w:rsidR="00C35222" w:rsidRDefault="00C35222" w:rsidP="00BF08A5">
            <w:pPr>
              <w:pStyle w:val="Tablecell"/>
              <w:spacing w:after="240"/>
              <w:jc w:val="center"/>
            </w:pPr>
            <w:r>
              <w:t>0.7</w:t>
            </w:r>
          </w:p>
        </w:tc>
        <w:tc>
          <w:tcPr>
            <w:tcW w:w="641" w:type="dxa"/>
          </w:tcPr>
          <w:p w14:paraId="57888C27" w14:textId="77777777" w:rsidR="00C35222" w:rsidRDefault="00C35222" w:rsidP="00BF08A5">
            <w:pPr>
              <w:pStyle w:val="Tablecell"/>
              <w:spacing w:after="240"/>
              <w:jc w:val="center"/>
            </w:pPr>
            <w:r>
              <w:t>0.8</w:t>
            </w:r>
          </w:p>
        </w:tc>
        <w:tc>
          <w:tcPr>
            <w:tcW w:w="641" w:type="dxa"/>
          </w:tcPr>
          <w:p w14:paraId="2C75A0AB" w14:textId="77777777" w:rsidR="00C35222" w:rsidRDefault="00C35222" w:rsidP="00BF08A5">
            <w:pPr>
              <w:pStyle w:val="Tablecell"/>
              <w:spacing w:after="240"/>
              <w:jc w:val="center"/>
            </w:pPr>
            <w:r>
              <w:t>0.9</w:t>
            </w:r>
          </w:p>
        </w:tc>
        <w:tc>
          <w:tcPr>
            <w:tcW w:w="641" w:type="dxa"/>
          </w:tcPr>
          <w:p w14:paraId="37A18295" w14:textId="77777777" w:rsidR="00C35222" w:rsidRDefault="00C35222" w:rsidP="00BF08A5">
            <w:pPr>
              <w:pStyle w:val="Tablecell"/>
              <w:spacing w:after="240"/>
              <w:jc w:val="center"/>
            </w:pPr>
            <w:r>
              <w:t>1</w:t>
            </w:r>
          </w:p>
        </w:tc>
        <w:tc>
          <w:tcPr>
            <w:tcW w:w="641" w:type="dxa"/>
          </w:tcPr>
          <w:p w14:paraId="4A1B6C63" w14:textId="77777777" w:rsidR="00C35222" w:rsidRDefault="00C35222" w:rsidP="00BF08A5">
            <w:pPr>
              <w:pStyle w:val="Tablecell"/>
              <w:spacing w:after="240"/>
              <w:jc w:val="center"/>
            </w:pPr>
            <w:r>
              <w:t>1.1</w:t>
            </w:r>
          </w:p>
        </w:tc>
        <w:tc>
          <w:tcPr>
            <w:tcW w:w="641" w:type="dxa"/>
          </w:tcPr>
          <w:p w14:paraId="1919FF23" w14:textId="77777777" w:rsidR="00C35222" w:rsidRDefault="00C35222" w:rsidP="00BF08A5">
            <w:pPr>
              <w:pStyle w:val="Tablecell"/>
              <w:spacing w:after="240"/>
              <w:jc w:val="center"/>
            </w:pPr>
            <w:r>
              <w:t>1.2</w:t>
            </w:r>
          </w:p>
        </w:tc>
        <w:tc>
          <w:tcPr>
            <w:tcW w:w="641" w:type="dxa"/>
          </w:tcPr>
          <w:p w14:paraId="155DAE25" w14:textId="77777777" w:rsidR="00C35222" w:rsidRDefault="00C35222" w:rsidP="00BF08A5">
            <w:pPr>
              <w:pStyle w:val="Tablecell"/>
              <w:spacing w:after="240"/>
              <w:jc w:val="center"/>
            </w:pPr>
            <w:r>
              <w:t>2.29</w:t>
            </w:r>
          </w:p>
        </w:tc>
        <w:tc>
          <w:tcPr>
            <w:tcW w:w="641" w:type="dxa"/>
          </w:tcPr>
          <w:p w14:paraId="45EE7F68" w14:textId="77777777" w:rsidR="00C35222" w:rsidRDefault="00C35222" w:rsidP="00BF08A5">
            <w:pPr>
              <w:pStyle w:val="Tablecell"/>
              <w:spacing w:after="240"/>
              <w:jc w:val="center"/>
            </w:pPr>
            <w:r>
              <w:t>2.96</w:t>
            </w:r>
          </w:p>
        </w:tc>
        <w:tc>
          <w:tcPr>
            <w:tcW w:w="641" w:type="dxa"/>
          </w:tcPr>
          <w:p w14:paraId="699A9AEF" w14:textId="77777777" w:rsidR="00C35222" w:rsidRDefault="00C35222" w:rsidP="00BF08A5">
            <w:pPr>
              <w:pStyle w:val="Tablecell"/>
              <w:spacing w:after="240"/>
              <w:jc w:val="center"/>
            </w:pPr>
            <w:r>
              <w:t>3.96</w:t>
            </w:r>
          </w:p>
        </w:tc>
        <w:tc>
          <w:tcPr>
            <w:tcW w:w="641" w:type="dxa"/>
          </w:tcPr>
          <w:p w14:paraId="6B36C113" w14:textId="77777777" w:rsidR="00C35222" w:rsidRDefault="00C35222" w:rsidP="00BF08A5">
            <w:pPr>
              <w:pStyle w:val="Tablecell"/>
              <w:spacing w:after="240"/>
              <w:jc w:val="center"/>
            </w:pPr>
            <w:r>
              <w:t>4.65</w:t>
            </w:r>
          </w:p>
        </w:tc>
      </w:tr>
      <w:tr w:rsidR="00C35222" w14:paraId="3782F0F6" w14:textId="77777777" w:rsidTr="00420899">
        <w:trPr>
          <w:trHeight w:val="547"/>
        </w:trPr>
        <w:tc>
          <w:tcPr>
            <w:tcW w:w="766" w:type="dxa"/>
          </w:tcPr>
          <w:p w14:paraId="63E21736" w14:textId="77777777" w:rsidR="00C35222" w:rsidRPr="009E4C61" w:rsidRDefault="00601EC4" w:rsidP="00BF08A5">
            <w:pPr>
              <w:pStyle w:val="Tablecell"/>
              <w:spacing w:after="240"/>
              <w:jc w:val="center"/>
              <w:rPr>
                <w:vertAlign w:val="subscript"/>
              </w:rPr>
            </w:pPr>
            <w:r w:rsidRPr="00601EC4">
              <w:rPr>
                <w:i/>
              </w:rPr>
              <w:t>C</w:t>
            </w:r>
            <w:r w:rsidRPr="00601EC4">
              <w:rPr>
                <w:i/>
                <w:vertAlign w:val="subscript"/>
              </w:rPr>
              <w:t>D</w:t>
            </w:r>
          </w:p>
        </w:tc>
        <w:tc>
          <w:tcPr>
            <w:tcW w:w="640" w:type="dxa"/>
          </w:tcPr>
          <w:p w14:paraId="73A15D76" w14:textId="77777777" w:rsidR="00C35222" w:rsidRDefault="00C35222" w:rsidP="00BF08A5">
            <w:pPr>
              <w:pStyle w:val="Tablecell"/>
              <w:spacing w:after="240"/>
              <w:jc w:val="center"/>
            </w:pPr>
            <w:r>
              <w:t>0.47</w:t>
            </w:r>
          </w:p>
        </w:tc>
        <w:tc>
          <w:tcPr>
            <w:tcW w:w="641" w:type="dxa"/>
          </w:tcPr>
          <w:p w14:paraId="108B78D2" w14:textId="77777777" w:rsidR="00C35222" w:rsidRDefault="00C35222" w:rsidP="00BF08A5">
            <w:pPr>
              <w:pStyle w:val="Tablecell"/>
              <w:spacing w:after="240"/>
              <w:jc w:val="center"/>
            </w:pPr>
            <w:r>
              <w:t>0.45</w:t>
            </w:r>
          </w:p>
        </w:tc>
        <w:tc>
          <w:tcPr>
            <w:tcW w:w="641" w:type="dxa"/>
          </w:tcPr>
          <w:p w14:paraId="51A6DAFE" w14:textId="77777777" w:rsidR="00C35222" w:rsidRDefault="00C35222" w:rsidP="00BF08A5">
            <w:pPr>
              <w:pStyle w:val="Tablecell"/>
              <w:spacing w:after="240"/>
              <w:jc w:val="center"/>
            </w:pPr>
            <w:r>
              <w:t>0.46</w:t>
            </w:r>
          </w:p>
        </w:tc>
        <w:tc>
          <w:tcPr>
            <w:tcW w:w="641" w:type="dxa"/>
          </w:tcPr>
          <w:p w14:paraId="092C1FCA" w14:textId="77777777" w:rsidR="00C35222" w:rsidRDefault="00C35222" w:rsidP="00BF08A5">
            <w:pPr>
              <w:pStyle w:val="Tablecell"/>
              <w:spacing w:after="240"/>
              <w:jc w:val="center"/>
            </w:pPr>
            <w:r>
              <w:t>0.48</w:t>
            </w:r>
          </w:p>
        </w:tc>
        <w:tc>
          <w:tcPr>
            <w:tcW w:w="521" w:type="dxa"/>
          </w:tcPr>
          <w:p w14:paraId="7CCC2FDE" w14:textId="77777777" w:rsidR="00C35222" w:rsidRDefault="00C35222" w:rsidP="00BF08A5">
            <w:pPr>
              <w:pStyle w:val="Tablecell"/>
              <w:spacing w:after="240"/>
              <w:jc w:val="center"/>
            </w:pPr>
            <w:r>
              <w:t>0.5</w:t>
            </w:r>
          </w:p>
        </w:tc>
        <w:tc>
          <w:tcPr>
            <w:tcW w:w="641" w:type="dxa"/>
          </w:tcPr>
          <w:p w14:paraId="40554D49" w14:textId="77777777" w:rsidR="00C35222" w:rsidRDefault="00C35222" w:rsidP="00BF08A5">
            <w:pPr>
              <w:pStyle w:val="Tablecell"/>
              <w:spacing w:after="240"/>
              <w:jc w:val="center"/>
            </w:pPr>
            <w:r>
              <w:t>0.53</w:t>
            </w:r>
          </w:p>
        </w:tc>
        <w:tc>
          <w:tcPr>
            <w:tcW w:w="641" w:type="dxa"/>
          </w:tcPr>
          <w:p w14:paraId="2382CA41" w14:textId="77777777" w:rsidR="00C35222" w:rsidRDefault="00C35222" w:rsidP="00BF08A5">
            <w:pPr>
              <w:pStyle w:val="Tablecell"/>
              <w:spacing w:after="240"/>
              <w:jc w:val="center"/>
            </w:pPr>
            <w:r>
              <w:t>0.62</w:t>
            </w:r>
          </w:p>
        </w:tc>
        <w:tc>
          <w:tcPr>
            <w:tcW w:w="641" w:type="dxa"/>
          </w:tcPr>
          <w:p w14:paraId="6B95E632" w14:textId="77777777" w:rsidR="00C35222" w:rsidRDefault="00C35222" w:rsidP="00BF08A5">
            <w:pPr>
              <w:pStyle w:val="Tablecell"/>
              <w:spacing w:after="240"/>
              <w:jc w:val="center"/>
            </w:pPr>
            <w:r>
              <w:t>1.06</w:t>
            </w:r>
          </w:p>
        </w:tc>
        <w:tc>
          <w:tcPr>
            <w:tcW w:w="641" w:type="dxa"/>
          </w:tcPr>
          <w:p w14:paraId="70ACEA0C" w14:textId="77777777" w:rsidR="00C35222" w:rsidRDefault="00C35222" w:rsidP="00BF08A5">
            <w:pPr>
              <w:pStyle w:val="Tablecell"/>
              <w:spacing w:after="240"/>
              <w:jc w:val="center"/>
            </w:pPr>
            <w:r>
              <w:t>0.99</w:t>
            </w:r>
          </w:p>
        </w:tc>
        <w:tc>
          <w:tcPr>
            <w:tcW w:w="641" w:type="dxa"/>
          </w:tcPr>
          <w:p w14:paraId="349BBF21" w14:textId="77777777" w:rsidR="00C35222" w:rsidRDefault="00C35222" w:rsidP="00BF08A5">
            <w:pPr>
              <w:pStyle w:val="Tablecell"/>
              <w:spacing w:after="240"/>
              <w:jc w:val="center"/>
            </w:pPr>
            <w:r>
              <w:t>0.95</w:t>
            </w:r>
          </w:p>
        </w:tc>
        <w:tc>
          <w:tcPr>
            <w:tcW w:w="641" w:type="dxa"/>
          </w:tcPr>
          <w:p w14:paraId="560016B3" w14:textId="77777777" w:rsidR="00C35222" w:rsidRDefault="00C35222" w:rsidP="00BF08A5">
            <w:pPr>
              <w:pStyle w:val="Tablecell"/>
              <w:spacing w:after="240"/>
              <w:jc w:val="center"/>
            </w:pPr>
            <w:r>
              <w:t>0.83</w:t>
            </w:r>
          </w:p>
        </w:tc>
        <w:tc>
          <w:tcPr>
            <w:tcW w:w="641" w:type="dxa"/>
          </w:tcPr>
          <w:p w14:paraId="5C73B654" w14:textId="77777777" w:rsidR="00C35222" w:rsidRDefault="00C35222" w:rsidP="00BF08A5">
            <w:pPr>
              <w:pStyle w:val="Tablecell"/>
              <w:spacing w:after="240"/>
              <w:jc w:val="center"/>
            </w:pPr>
            <w:r>
              <w:t>0.68</w:t>
            </w:r>
          </w:p>
        </w:tc>
        <w:tc>
          <w:tcPr>
            <w:tcW w:w="641" w:type="dxa"/>
          </w:tcPr>
          <w:p w14:paraId="5E26A488" w14:textId="77777777" w:rsidR="00C35222" w:rsidRDefault="00C35222" w:rsidP="00BF08A5">
            <w:pPr>
              <w:pStyle w:val="Tablecell"/>
              <w:spacing w:after="240"/>
              <w:jc w:val="center"/>
            </w:pPr>
            <w:r>
              <w:t>0.57</w:t>
            </w:r>
          </w:p>
        </w:tc>
        <w:tc>
          <w:tcPr>
            <w:tcW w:w="641" w:type="dxa"/>
          </w:tcPr>
          <w:p w14:paraId="0B82E474" w14:textId="77777777" w:rsidR="00C35222" w:rsidRDefault="00C35222" w:rsidP="00BF08A5">
            <w:pPr>
              <w:pStyle w:val="Tablecell"/>
              <w:spacing w:after="240"/>
              <w:jc w:val="center"/>
            </w:pPr>
            <w:r>
              <w:t>0.53</w:t>
            </w:r>
          </w:p>
        </w:tc>
      </w:tr>
    </w:tbl>
    <w:p w14:paraId="3562D766" w14:textId="77777777" w:rsidR="00C35222" w:rsidRDefault="006C39B4" w:rsidP="00F32700">
      <w:pPr>
        <w:pStyle w:val="Paragraphs"/>
      </w:pPr>
      <w:r>
        <w:lastRenderedPageBreak/>
        <w:br/>
      </w:r>
      <w:r>
        <w:tab/>
        <w:t>T</w:t>
      </w:r>
      <w:r w:rsidR="00F348DD">
        <w:t xml:space="preserve">he following shows the plot of the four profiles created with their respective drag coefficients versus the corresponding Mach value. </w:t>
      </w:r>
    </w:p>
    <w:p w14:paraId="2BEE2937" w14:textId="77777777" w:rsidR="00F348DD" w:rsidRPr="001D7630" w:rsidRDefault="00F348DD" w:rsidP="0076612A">
      <w:pPr>
        <w:pStyle w:val="Images"/>
      </w:pPr>
      <w:r>
        <w:rPr>
          <w:noProof/>
        </w:rPr>
        <w:drawing>
          <wp:inline distT="0" distB="0" distL="0" distR="0" wp14:anchorId="1BCBA2CD" wp14:editId="6E3163C4">
            <wp:extent cx="4814694" cy="2773680"/>
            <wp:effectExtent l="0" t="0" r="5080" b="762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tretch>
                      <a:fillRect/>
                    </a:stretch>
                  </pic:blipFill>
                  <pic:spPr bwMode="auto">
                    <a:xfrm>
                      <a:off x="0" y="0"/>
                      <a:ext cx="4822282" cy="2778051"/>
                    </a:xfrm>
                    <a:prstGeom prst="rect">
                      <a:avLst/>
                    </a:prstGeom>
                    <a:noFill/>
                    <a:ln>
                      <a:noFill/>
                    </a:ln>
                  </pic:spPr>
                </pic:pic>
              </a:graphicData>
            </a:graphic>
          </wp:inline>
        </w:drawing>
      </w:r>
    </w:p>
    <w:p w14:paraId="6AAFEF8E" w14:textId="77777777" w:rsidR="00F348DD" w:rsidRDefault="00F348DD" w:rsidP="00F348DD">
      <w:pPr>
        <w:pStyle w:val="FigureTitle"/>
      </w:pPr>
      <w:bookmarkStart w:id="101" w:name="_Toc9960160"/>
      <w:r>
        <w:rPr>
          <w:noProof/>
        </w:rPr>
        <w:t xml:space="preserve">Drag </w:t>
      </w:r>
      <w:r w:rsidR="00C34710">
        <w:rPr>
          <w:noProof/>
        </w:rPr>
        <w:t>p</w:t>
      </w:r>
      <w:r>
        <w:rPr>
          <w:noProof/>
        </w:rPr>
        <w:t>rofiles</w:t>
      </w:r>
      <w:bookmarkEnd w:id="101"/>
    </w:p>
    <w:p w14:paraId="7A860CD9" w14:textId="77777777" w:rsidR="00F348DD" w:rsidRDefault="00F348DD" w:rsidP="0076612A">
      <w:pPr>
        <w:pStyle w:val="FigureNotes"/>
      </w:pPr>
    </w:p>
    <w:p w14:paraId="03A7E11D" w14:textId="77777777" w:rsidR="00F348DD" w:rsidRDefault="00F348DD" w:rsidP="00F348DD"/>
    <w:p w14:paraId="5A73C7D0" w14:textId="77777777" w:rsidR="00F348DD" w:rsidRPr="00946803" w:rsidRDefault="00F348DD" w:rsidP="00F348DD">
      <w:pPr>
        <w:sectPr w:rsidR="00F348DD" w:rsidRPr="00946803" w:rsidSect="00946803">
          <w:headerReference w:type="default" r:id="rId45"/>
          <w:footerReference w:type="default" r:id="rId46"/>
          <w:pgSz w:w="12240" w:h="15840"/>
          <w:pgMar w:top="1440" w:right="1440" w:bottom="1440" w:left="1440" w:header="720" w:footer="1440" w:gutter="0"/>
          <w:cols w:space="720"/>
          <w:docGrid w:linePitch="360"/>
        </w:sectPr>
      </w:pPr>
    </w:p>
    <w:p w14:paraId="26C54BD5" w14:textId="77777777" w:rsidR="00C35222" w:rsidRPr="001F01BC" w:rsidRDefault="00C35222" w:rsidP="00C35222">
      <w:pPr>
        <w:pStyle w:val="ChapterNumber"/>
      </w:pPr>
      <w:r>
        <w:lastRenderedPageBreak/>
        <w:fldChar w:fldCharType="begin"/>
      </w:r>
      <w:r>
        <w:instrText xml:space="preserve"> SEQ chapternumber \h </w:instrText>
      </w:r>
      <w:r>
        <w:fldChar w:fldCharType="end"/>
      </w:r>
      <w:r>
        <w:fldChar w:fldCharType="begin"/>
      </w:r>
      <w:r>
        <w:instrText xml:space="preserve"> SEQ equation \r0 \h</w:instrText>
      </w:r>
      <w:r>
        <w:fldChar w:fldCharType="end"/>
      </w:r>
    </w:p>
    <w:p w14:paraId="79FAF8FA" w14:textId="77777777" w:rsidR="00C35222" w:rsidRDefault="00C35222" w:rsidP="00C35222">
      <w:pPr>
        <w:pStyle w:val="CT"/>
      </w:pPr>
      <w:bookmarkStart w:id="102" w:name="_Toc5920497"/>
      <w:bookmarkStart w:id="103" w:name="_Toc9960059"/>
      <w:r>
        <w:t>PROGRAM BREAKDOWN</w:t>
      </w:r>
      <w:bookmarkEnd w:id="102"/>
      <w:bookmarkEnd w:id="103"/>
    </w:p>
    <w:p w14:paraId="2C2E7D6A" w14:textId="77777777" w:rsidR="00C35222" w:rsidRDefault="00C35222" w:rsidP="00C35222">
      <w:pPr>
        <w:pStyle w:val="Paragraphs"/>
      </w:pPr>
      <w:r>
        <w:t>In order to better describe how the program works, this chapter will break it down into smaller parts while highlighting the key functions and order of operations in each section. Figure 3.1 displays the nomenclature of the flowcharts used to illustrate the program chain of events.</w:t>
      </w:r>
    </w:p>
    <w:p w14:paraId="0E8E293F" w14:textId="77777777" w:rsidR="00C35222" w:rsidRPr="001D7630" w:rsidRDefault="00C35222" w:rsidP="00C35222">
      <w:pPr>
        <w:pStyle w:val="Images"/>
      </w:pPr>
      <w:r>
        <w:rPr>
          <w:noProof/>
        </w:rPr>
        <w:drawing>
          <wp:inline distT="0" distB="0" distL="0" distR="0" wp14:anchorId="77CD5979" wp14:editId="1BEE8027">
            <wp:extent cx="4924973" cy="45491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1672" cy="4555328"/>
                    </a:xfrm>
                    <a:prstGeom prst="rect">
                      <a:avLst/>
                    </a:prstGeom>
                    <a:noFill/>
                    <a:ln>
                      <a:noFill/>
                    </a:ln>
                  </pic:spPr>
                </pic:pic>
              </a:graphicData>
            </a:graphic>
          </wp:inline>
        </w:drawing>
      </w:r>
    </w:p>
    <w:p w14:paraId="7ED11247" w14:textId="77777777" w:rsidR="00C35222" w:rsidRDefault="00C35222" w:rsidP="00C35222">
      <w:pPr>
        <w:pStyle w:val="FigureTitle"/>
      </w:pPr>
      <w:bookmarkStart w:id="104" w:name="_Toc5920597"/>
      <w:bookmarkStart w:id="105" w:name="_Toc9960161"/>
      <w:r>
        <w:t>Nomenclature for program flowchart</w:t>
      </w:r>
      <w:bookmarkEnd w:id="104"/>
      <w:bookmarkEnd w:id="105"/>
    </w:p>
    <w:p w14:paraId="35B71711" w14:textId="77777777" w:rsidR="00C35222" w:rsidRDefault="00C35222" w:rsidP="00C35222">
      <w:pPr>
        <w:pStyle w:val="Paragraphs"/>
        <w:rPr>
          <w:rFonts w:cs="Times New Roman"/>
        </w:rPr>
      </w:pPr>
      <w:r>
        <w:rPr>
          <w:rFonts w:cs="Times New Roman"/>
        </w:rPr>
        <w:lastRenderedPageBreak/>
        <w:t xml:space="preserve"> Figure 3.2 shows a simplified chain of events of how the program runs. As stated in the nomenclature figure, if the arrow for the next operation comes from the bottom of the MATLAB script box, then only one of the options is followed. </w:t>
      </w:r>
    </w:p>
    <w:p w14:paraId="4BFCC8F5" w14:textId="77777777" w:rsidR="00C35222" w:rsidRPr="001D7630" w:rsidRDefault="00C35222" w:rsidP="00C35222">
      <w:pPr>
        <w:pStyle w:val="Images"/>
      </w:pPr>
      <w:r>
        <w:rPr>
          <w:noProof/>
        </w:rPr>
        <w:drawing>
          <wp:inline distT="0" distB="0" distL="0" distR="0" wp14:anchorId="27B72220" wp14:editId="37A4E3D1">
            <wp:extent cx="2590800" cy="3998844"/>
            <wp:effectExtent l="0" t="0" r="0" b="19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1388" cy="3999751"/>
                    </a:xfrm>
                    <a:prstGeom prst="rect">
                      <a:avLst/>
                    </a:prstGeom>
                    <a:noFill/>
                    <a:ln>
                      <a:noFill/>
                    </a:ln>
                  </pic:spPr>
                </pic:pic>
              </a:graphicData>
            </a:graphic>
          </wp:inline>
        </w:drawing>
      </w:r>
    </w:p>
    <w:p w14:paraId="3BB63A6B" w14:textId="77777777" w:rsidR="00C35222" w:rsidRDefault="00C35222" w:rsidP="00C35222">
      <w:pPr>
        <w:pStyle w:val="FigureTitle"/>
      </w:pPr>
      <w:bookmarkStart w:id="106" w:name="_Toc5920598"/>
      <w:bookmarkStart w:id="107" w:name="_Toc9960162"/>
      <w:r>
        <w:t>A simplistic sequence of events showing the overall process of the program.</w:t>
      </w:r>
      <w:bookmarkEnd w:id="106"/>
      <w:bookmarkEnd w:id="107"/>
    </w:p>
    <w:p w14:paraId="58EBE56C" w14:textId="77777777" w:rsidR="003D19BB" w:rsidRDefault="000840AC" w:rsidP="003D19BB">
      <w:pPr>
        <w:pStyle w:val="Paragraphs"/>
        <w:ind w:firstLine="0"/>
        <w:rPr>
          <w:rFonts w:cs="Times New Roman"/>
        </w:rPr>
      </w:pPr>
      <w:r>
        <w:rPr>
          <w:rFonts w:cs="Times New Roman"/>
        </w:rPr>
        <w:br/>
      </w:r>
      <w:r w:rsidR="000B4A14">
        <w:rPr>
          <w:rFonts w:cs="Times New Roman"/>
        </w:rPr>
        <w:t>Looking at the figure we see the general breakdown of events. The main script used is the ‘</w:t>
      </w:r>
      <w:proofErr w:type="spellStart"/>
      <w:r w:rsidR="000B4A14">
        <w:rPr>
          <w:rFonts w:cs="Times New Roman"/>
        </w:rPr>
        <w:t>Simulator.m</w:t>
      </w:r>
      <w:proofErr w:type="spellEnd"/>
      <w:r w:rsidR="000B4A14">
        <w:rPr>
          <w:rFonts w:cs="Times New Roman"/>
        </w:rPr>
        <w:t xml:space="preserve">’ file, running this sends the user to through the menu files that allows them to either open </w:t>
      </w:r>
      <w:r w:rsidR="004F6BDB">
        <w:rPr>
          <w:rFonts w:cs="Times New Roman"/>
        </w:rPr>
        <w:t>or</w:t>
      </w:r>
      <w:r w:rsidR="000B4A14">
        <w:rPr>
          <w:rFonts w:cs="Times New Roman"/>
        </w:rPr>
        <w:t xml:space="preserve"> edit certain parameter files, or to run one out of four different solution method scripts. Notice that in the figure that the initialization script comes before the solution. This is for the sake of understanding the flow of events, the initialization file is</w:t>
      </w:r>
      <w:r w:rsidR="004F6BDB">
        <w:rPr>
          <w:rFonts w:cs="Times New Roman"/>
        </w:rPr>
        <w:t xml:space="preserve"> </w:t>
      </w:r>
      <w:r w:rsidR="006D1DB1">
        <w:rPr>
          <w:rFonts w:cs="Times New Roman"/>
        </w:rPr>
        <w:t>listed</w:t>
      </w:r>
      <w:r w:rsidR="000B4A14">
        <w:rPr>
          <w:rFonts w:cs="Times New Roman"/>
        </w:rPr>
        <w:t xml:space="preserve"> as a function in each </w:t>
      </w:r>
      <w:r w:rsidR="000B4A14">
        <w:rPr>
          <w:rFonts w:cs="Times New Roman"/>
        </w:rPr>
        <w:lastRenderedPageBreak/>
        <w:t>of the solution files. This means that while the user may pick a solution method before the initialization occurs, the initialization function runs as the first process in every one of the solution files. The following sections will highlight this overview in greater detail starting with the main file used in this program.</w:t>
      </w:r>
      <w:r w:rsidR="004F6BDB">
        <w:rPr>
          <w:rFonts w:cs="Times New Roman"/>
        </w:rPr>
        <w:t xml:space="preserve"> All scripts can be found in the Appendix of this paper. </w:t>
      </w:r>
    </w:p>
    <w:p w14:paraId="6CCD562B" w14:textId="77777777" w:rsidR="003D19BB" w:rsidRDefault="00787985" w:rsidP="00AF34C1">
      <w:pPr>
        <w:pStyle w:val="C1st"/>
        <w:numPr>
          <w:ilvl w:val="1"/>
          <w:numId w:val="21"/>
        </w:numPr>
      </w:pPr>
      <w:bookmarkStart w:id="108" w:name="_Toc9960060"/>
      <w:r>
        <w:t>Startup Scripts</w:t>
      </w:r>
      <w:bookmarkEnd w:id="108"/>
    </w:p>
    <w:p w14:paraId="1C6FAC14" w14:textId="77777777" w:rsidR="00787985" w:rsidRDefault="00787985" w:rsidP="000B4A14">
      <w:pPr>
        <w:ind w:firstLine="720"/>
      </w:pPr>
      <w:r>
        <w:t>The first set of scripts that execute are classified as ‘startup’ scripts. This includes the main file that needs to be run, as well as the menu scripts that walk the user through the initial stages of the program. These first steps will allow them to either edit existing parameters or to go into the solution method selection. A breakdown of the startup sequence is displayed below.</w:t>
      </w:r>
    </w:p>
    <w:p w14:paraId="032949DF" w14:textId="77777777" w:rsidR="00787985" w:rsidRPr="001D7630" w:rsidRDefault="00787985" w:rsidP="0076612A">
      <w:pPr>
        <w:pStyle w:val="Images"/>
      </w:pPr>
      <w:r>
        <w:rPr>
          <w:noProof/>
        </w:rPr>
        <w:drawing>
          <wp:inline distT="0" distB="0" distL="0" distR="0" wp14:anchorId="4BC499A0" wp14:editId="50465AA7">
            <wp:extent cx="4792980" cy="4019919"/>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802512" cy="4027914"/>
                    </a:xfrm>
                    <a:prstGeom prst="rect">
                      <a:avLst/>
                    </a:prstGeom>
                    <a:noFill/>
                    <a:ln>
                      <a:noFill/>
                    </a:ln>
                  </pic:spPr>
                </pic:pic>
              </a:graphicData>
            </a:graphic>
          </wp:inline>
        </w:drawing>
      </w:r>
    </w:p>
    <w:p w14:paraId="620391E1" w14:textId="77777777" w:rsidR="00787985" w:rsidRDefault="00787985" w:rsidP="00787985">
      <w:pPr>
        <w:pStyle w:val="FigureTitle"/>
      </w:pPr>
      <w:bookmarkStart w:id="109" w:name="_Toc9960163"/>
      <w:r>
        <w:t>Startup sequence</w:t>
      </w:r>
      <w:r w:rsidR="00B00149">
        <w:t xml:space="preserve"> that proceeds from the main file to the menu options</w:t>
      </w:r>
      <w:bookmarkEnd w:id="109"/>
    </w:p>
    <w:p w14:paraId="3E00427A" w14:textId="77777777" w:rsidR="000B4A5D" w:rsidRDefault="000B4A5D" w:rsidP="000B4A5D">
      <w:pPr>
        <w:pStyle w:val="C2nd"/>
        <w:numPr>
          <w:ilvl w:val="2"/>
          <w:numId w:val="22"/>
        </w:numPr>
      </w:pPr>
      <w:bookmarkStart w:id="110" w:name="_Toc9960061"/>
      <w:proofErr w:type="spellStart"/>
      <w:r>
        <w:lastRenderedPageBreak/>
        <w:t>Simulator.m</w:t>
      </w:r>
      <w:bookmarkEnd w:id="110"/>
      <w:proofErr w:type="spellEnd"/>
    </w:p>
    <w:p w14:paraId="2B0315B8" w14:textId="77777777" w:rsidR="00E00D0A" w:rsidRDefault="000B4A14" w:rsidP="000B4A14">
      <w:pPr>
        <w:ind w:firstLine="720"/>
      </w:pPr>
      <w:r>
        <w:t>T</w:t>
      </w:r>
      <w:r w:rsidR="00787985">
        <w:t>he</w:t>
      </w:r>
      <w:r>
        <w:t xml:space="preserve"> only file that needs to be opened by a user to use the program</w:t>
      </w:r>
      <w:r w:rsidR="00787985">
        <w:t xml:space="preserve"> is the ‘</w:t>
      </w:r>
      <w:proofErr w:type="spellStart"/>
      <w:r w:rsidR="00787985">
        <w:t>Simulator.m</w:t>
      </w:r>
      <w:proofErr w:type="spellEnd"/>
      <w:r w:rsidR="00787985">
        <w:t>’ file</w:t>
      </w:r>
      <w:r>
        <w:t xml:space="preserve">. Upon opening the file in </w:t>
      </w:r>
      <w:r w:rsidR="006D1DB1">
        <w:t>MATLAB,</w:t>
      </w:r>
      <w:r>
        <w:t xml:space="preserve"> the user should immediately hit the run button, this will display a message in the </w:t>
      </w:r>
      <w:r w:rsidR="00F36587">
        <w:t>Command Window</w:t>
      </w:r>
      <w:r>
        <w:t xml:space="preserve"> giving a brief introduction </w:t>
      </w:r>
      <w:r w:rsidR="00B00149">
        <w:t>to</w:t>
      </w:r>
      <w:r>
        <w:t xml:space="preserve"> the program with some key details to keep in mind. </w:t>
      </w:r>
    </w:p>
    <w:p w14:paraId="3064EDB1" w14:textId="77777777" w:rsidR="00E00D0A" w:rsidRPr="001D7630" w:rsidRDefault="00E00D0A" w:rsidP="0076612A">
      <w:pPr>
        <w:pStyle w:val="Images"/>
      </w:pPr>
      <w:r>
        <w:rPr>
          <w:noProof/>
        </w:rPr>
        <w:drawing>
          <wp:inline distT="0" distB="0" distL="0" distR="0" wp14:anchorId="3610961B" wp14:editId="355B50B1">
            <wp:extent cx="3692606" cy="2430645"/>
            <wp:effectExtent l="0" t="0" r="317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692606" cy="2430645"/>
                    </a:xfrm>
                    <a:prstGeom prst="rect">
                      <a:avLst/>
                    </a:prstGeom>
                    <a:noFill/>
                    <a:ln>
                      <a:noFill/>
                    </a:ln>
                  </pic:spPr>
                </pic:pic>
              </a:graphicData>
            </a:graphic>
          </wp:inline>
        </w:drawing>
      </w:r>
    </w:p>
    <w:p w14:paraId="2AFF5B78" w14:textId="77777777" w:rsidR="00E00D0A" w:rsidRDefault="00E00D0A" w:rsidP="00E00D0A">
      <w:pPr>
        <w:pStyle w:val="FigureTitle"/>
      </w:pPr>
      <w:bookmarkStart w:id="111" w:name="_Toc9960164"/>
      <w:r>
        <w:t xml:space="preserve">Simulator </w:t>
      </w:r>
      <w:r w:rsidR="00AB187E">
        <w:t>s</w:t>
      </w:r>
      <w:r>
        <w:t xml:space="preserve">tartup </w:t>
      </w:r>
      <w:r w:rsidR="00AB187E">
        <w:t>m</w:t>
      </w:r>
      <w:r>
        <w:t>essage</w:t>
      </w:r>
      <w:bookmarkEnd w:id="111"/>
    </w:p>
    <w:p w14:paraId="2164DEF7" w14:textId="77777777" w:rsidR="003D19BB" w:rsidRDefault="000840AC" w:rsidP="00E00D0A">
      <w:r>
        <w:br/>
      </w:r>
      <w:r w:rsidR="000B4A14">
        <w:t xml:space="preserve">These details </w:t>
      </w:r>
      <w:r w:rsidR="00787985">
        <w:t>include</w:t>
      </w:r>
      <w:r w:rsidR="000B4A14">
        <w:t xml:space="preserve"> stating the unit system as metric for the program, reminding the user to keep </w:t>
      </w:r>
      <w:r w:rsidR="00E00D0A">
        <w:t>all</w:t>
      </w:r>
      <w:r w:rsidR="000B4A14">
        <w:t xml:space="preserve"> the files provided in the program package </w:t>
      </w:r>
      <w:r w:rsidR="00AF34C1">
        <w:t xml:space="preserve">in the same place, and directing them to the </w:t>
      </w:r>
      <w:r w:rsidR="00787985">
        <w:t>user’s manual</w:t>
      </w:r>
      <w:r w:rsidR="00AF34C1">
        <w:t xml:space="preserve"> (which this chapter doubles as). Once the entire message is read, the user will be prompted via dialogue box on whether they want to continue</w:t>
      </w:r>
      <w:r w:rsidR="00B00149">
        <w:t>, as seen below</w:t>
      </w:r>
      <w:r w:rsidR="00AF34C1">
        <w:t>.</w:t>
      </w:r>
    </w:p>
    <w:p w14:paraId="35CA7170" w14:textId="77777777" w:rsidR="00AF34C1" w:rsidRPr="001D7630" w:rsidRDefault="00AF34C1" w:rsidP="0076612A">
      <w:pPr>
        <w:pStyle w:val="Images"/>
      </w:pPr>
      <w:r>
        <w:rPr>
          <w:noProof/>
        </w:rPr>
        <w:lastRenderedPageBreak/>
        <w:drawing>
          <wp:inline distT="0" distB="0" distL="0" distR="0" wp14:anchorId="0B3369B3" wp14:editId="4E6AB1DF">
            <wp:extent cx="2844466" cy="10287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tretch>
                      <a:fillRect/>
                    </a:stretch>
                  </pic:blipFill>
                  <pic:spPr bwMode="auto">
                    <a:xfrm>
                      <a:off x="0" y="0"/>
                      <a:ext cx="2894051" cy="1046632"/>
                    </a:xfrm>
                    <a:prstGeom prst="rect">
                      <a:avLst/>
                    </a:prstGeom>
                    <a:noFill/>
                    <a:ln>
                      <a:noFill/>
                    </a:ln>
                  </pic:spPr>
                </pic:pic>
              </a:graphicData>
            </a:graphic>
          </wp:inline>
        </w:drawing>
      </w:r>
    </w:p>
    <w:p w14:paraId="326EA902" w14:textId="77777777" w:rsidR="00AF34C1" w:rsidRDefault="00AF34C1" w:rsidP="00AF34C1">
      <w:pPr>
        <w:pStyle w:val="FigureTitle"/>
      </w:pPr>
      <w:bookmarkStart w:id="112" w:name="_Toc9960165"/>
      <w:r>
        <w:rPr>
          <w:noProof/>
        </w:rPr>
        <w:t>Startup dialogue box</w:t>
      </w:r>
      <w:bookmarkEnd w:id="112"/>
    </w:p>
    <w:p w14:paraId="5A568AF7" w14:textId="77777777" w:rsidR="00AF34C1" w:rsidRDefault="000840AC" w:rsidP="00AF34C1">
      <w:r>
        <w:br/>
      </w:r>
      <w:r w:rsidR="00AF34C1">
        <w:t xml:space="preserve">If the user selects ‘Cancel’ then the program will </w:t>
      </w:r>
      <w:r w:rsidR="006D1DB1">
        <w:t>cease,</w:t>
      </w:r>
      <w:r w:rsidR="00AF34C1">
        <w:t xml:space="preserve"> and the </w:t>
      </w:r>
      <w:r w:rsidR="00F36587">
        <w:t>Command Window</w:t>
      </w:r>
      <w:r w:rsidR="00AF34C1">
        <w:t xml:space="preserve"> will be cleared. Should the user select continue, then the next script in the sequence will load.</w:t>
      </w:r>
    </w:p>
    <w:p w14:paraId="451E0C62" w14:textId="77777777" w:rsidR="00AF34C1" w:rsidRDefault="00AF34C1" w:rsidP="000B4A5D">
      <w:pPr>
        <w:pStyle w:val="C2nd"/>
      </w:pPr>
      <w:bookmarkStart w:id="113" w:name="_Toc9960062"/>
      <w:r>
        <w:t>Menu scripts</w:t>
      </w:r>
      <w:bookmarkEnd w:id="113"/>
    </w:p>
    <w:p w14:paraId="2CCDDF99" w14:textId="77777777" w:rsidR="00260CA9" w:rsidRDefault="00AF34C1" w:rsidP="00AF34C1">
      <w:pPr>
        <w:pStyle w:val="Paragraphs"/>
      </w:pPr>
      <w:r>
        <w:t>When the user selects to continue to the ‘</w:t>
      </w:r>
      <w:proofErr w:type="spellStart"/>
      <w:r>
        <w:t>Main_Menu.m</w:t>
      </w:r>
      <w:proofErr w:type="spellEnd"/>
      <w:r>
        <w:t xml:space="preserve">’ file, they will be greeted with a prompt in the </w:t>
      </w:r>
      <w:r w:rsidR="00F36587">
        <w:t>Command Window</w:t>
      </w:r>
      <w:r>
        <w:t xml:space="preserve">. </w:t>
      </w:r>
    </w:p>
    <w:p w14:paraId="7107BBCF" w14:textId="77777777" w:rsidR="00260CA9" w:rsidRPr="001D7630" w:rsidRDefault="00260CA9" w:rsidP="0076612A">
      <w:pPr>
        <w:pStyle w:val="Images"/>
      </w:pPr>
      <w:r>
        <w:rPr>
          <w:noProof/>
        </w:rPr>
        <w:drawing>
          <wp:inline distT="0" distB="0" distL="0" distR="0" wp14:anchorId="6E369A8A" wp14:editId="3FD39ADE">
            <wp:extent cx="4610537" cy="221742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622472" cy="2223160"/>
                    </a:xfrm>
                    <a:prstGeom prst="rect">
                      <a:avLst/>
                    </a:prstGeom>
                    <a:noFill/>
                    <a:ln>
                      <a:noFill/>
                    </a:ln>
                  </pic:spPr>
                </pic:pic>
              </a:graphicData>
            </a:graphic>
          </wp:inline>
        </w:drawing>
      </w:r>
    </w:p>
    <w:p w14:paraId="50BCDC20" w14:textId="77777777" w:rsidR="00260CA9" w:rsidRDefault="00260CA9" w:rsidP="00B00149">
      <w:pPr>
        <w:pStyle w:val="FigureTitle"/>
      </w:pPr>
      <w:bookmarkStart w:id="114" w:name="_Toc9960166"/>
      <w:r>
        <w:rPr>
          <w:noProof/>
        </w:rPr>
        <w:t>Main Menu</w:t>
      </w:r>
      <w:r w:rsidR="00B00149">
        <w:rPr>
          <w:noProof/>
        </w:rPr>
        <w:t xml:space="preserve"> display</w:t>
      </w:r>
      <w:bookmarkEnd w:id="114"/>
    </w:p>
    <w:p w14:paraId="78558F10" w14:textId="77777777" w:rsidR="000B4A5D" w:rsidRDefault="000840AC" w:rsidP="00AF34C1">
      <w:pPr>
        <w:pStyle w:val="Paragraphs"/>
      </w:pPr>
      <w:r>
        <w:br/>
        <w:t xml:space="preserve"> </w:t>
      </w:r>
      <w:r>
        <w:tab/>
      </w:r>
      <w:r w:rsidR="00AF34C1">
        <w:t xml:space="preserve">The prompt will allow them to </w:t>
      </w:r>
      <w:r w:rsidR="00787985">
        <w:t>proceed t</w:t>
      </w:r>
      <w:r w:rsidR="000B4A5D">
        <w:t xml:space="preserve">o either the program or parameters menu. </w:t>
      </w:r>
      <w:r w:rsidR="005B4466">
        <w:t xml:space="preserve">The two options are </w:t>
      </w:r>
      <w:r w:rsidR="00B00149">
        <w:t>discussed</w:t>
      </w:r>
      <w:r w:rsidR="005B4466">
        <w:t xml:space="preserve"> below. It should also be noted that the option to exit the program entirely is also present in the main menu script. </w:t>
      </w:r>
      <w:r w:rsidR="00260CA9">
        <w:t xml:space="preserve">The template used for the menus was taken from </w:t>
      </w:r>
      <w:r w:rsidR="00260CA9">
        <w:lastRenderedPageBreak/>
        <w:t>the Cambridge University Rocketry Toolbox, a free package that can be downloaded from their website for use with MATLAB</w:t>
      </w:r>
      <w:r w:rsidR="009D12F5">
        <w:t xml:space="preserve"> [Ref. 4].</w:t>
      </w:r>
    </w:p>
    <w:p w14:paraId="055E580B" w14:textId="77777777" w:rsidR="005B4466" w:rsidRDefault="005B4466" w:rsidP="005B4466">
      <w:pPr>
        <w:pStyle w:val="C3rd"/>
      </w:pPr>
      <w:bookmarkStart w:id="115" w:name="_Toc9960063"/>
      <w:r>
        <w:t>Parameters Menu</w:t>
      </w:r>
      <w:bookmarkEnd w:id="115"/>
    </w:p>
    <w:p w14:paraId="0F6461F6" w14:textId="77777777" w:rsidR="00ED615A" w:rsidRDefault="005B4466" w:rsidP="005B4466">
      <w:pPr>
        <w:pStyle w:val="Paragraphs"/>
      </w:pPr>
      <w:r>
        <w:t>The ‘</w:t>
      </w:r>
      <w:proofErr w:type="spellStart"/>
      <w:r>
        <w:t>Parameters_Menu.m</w:t>
      </w:r>
      <w:proofErr w:type="spellEnd"/>
      <w:r>
        <w:t>’ script allows for the user to open and edit scripts that pertain to certain parameters that may change depending on the type of tests being performed</w:t>
      </w:r>
      <w:r w:rsidR="00ED615A">
        <w:t>, as show</w:t>
      </w:r>
      <w:r w:rsidR="006D1DB1">
        <w:t xml:space="preserve">n </w:t>
      </w:r>
      <w:r w:rsidR="00ED615A">
        <w:t>in in Fig. 3.</w:t>
      </w:r>
      <w:r w:rsidR="00AB6FAD">
        <w:t>7</w:t>
      </w:r>
      <w:r w:rsidR="00ED615A">
        <w:t xml:space="preserve">. </w:t>
      </w:r>
    </w:p>
    <w:p w14:paraId="190EC42E" w14:textId="77777777" w:rsidR="00ED615A" w:rsidRPr="001D7630" w:rsidRDefault="00ED615A" w:rsidP="0076612A">
      <w:pPr>
        <w:pStyle w:val="Images"/>
      </w:pPr>
      <w:r>
        <w:rPr>
          <w:noProof/>
        </w:rPr>
        <w:drawing>
          <wp:inline distT="0" distB="0" distL="0" distR="0" wp14:anchorId="33E8FE81" wp14:editId="0C787C20">
            <wp:extent cx="4567690" cy="2667000"/>
            <wp:effectExtent l="0" t="0" r="444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72799" cy="2669983"/>
                    </a:xfrm>
                    <a:prstGeom prst="rect">
                      <a:avLst/>
                    </a:prstGeom>
                    <a:noFill/>
                    <a:ln>
                      <a:noFill/>
                    </a:ln>
                  </pic:spPr>
                </pic:pic>
              </a:graphicData>
            </a:graphic>
          </wp:inline>
        </w:drawing>
      </w:r>
    </w:p>
    <w:p w14:paraId="6688D9D2" w14:textId="77777777" w:rsidR="00ED615A" w:rsidRDefault="00AB6FAD" w:rsidP="00ED615A">
      <w:pPr>
        <w:pStyle w:val="FigureTitle"/>
      </w:pPr>
      <w:bookmarkStart w:id="116" w:name="_Toc9960167"/>
      <w:r>
        <w:t>Parameters Menu</w:t>
      </w:r>
      <w:bookmarkEnd w:id="116"/>
    </w:p>
    <w:p w14:paraId="2B194793" w14:textId="77777777" w:rsidR="005B4466" w:rsidRDefault="000840AC" w:rsidP="00AB6FAD">
      <w:pPr>
        <w:pStyle w:val="Paragraphs"/>
        <w:ind w:firstLine="0"/>
      </w:pPr>
      <w:r>
        <w:br/>
      </w:r>
      <w:r w:rsidR="005B4466">
        <w:t>An example would be the script that contains the rocket parameter data. While this script has some preloaded rocket data, having the ability to open and insert a new rocket for a certain test flight saves the user some time and allow</w:t>
      </w:r>
      <w:r w:rsidR="006D5268">
        <w:t>s</w:t>
      </w:r>
      <w:r w:rsidR="005B4466">
        <w:t xml:space="preserve"> them to bypass manual ent</w:t>
      </w:r>
      <w:r w:rsidR="006D5268">
        <w:t>ry of</w:t>
      </w:r>
      <w:r w:rsidR="005B4466">
        <w:t xml:space="preserve"> data for each time they want to run the program. Another script that is accessible from this menu is the one that contains the deflection calculations for the launch rod. Currently the launch rod has values associated with a certain material and modulus of elasticity (which will be discussed in a later </w:t>
      </w:r>
      <w:r w:rsidR="005B4466">
        <w:lastRenderedPageBreak/>
        <w:t>section</w:t>
      </w:r>
      <w:r w:rsidR="00AB6FAD">
        <w:t>) and</w:t>
      </w:r>
      <w:r w:rsidR="005B4466">
        <w:t xml:space="preserve"> having the ability to edit that allows for an ease of access of modifying the dimensions and stiffness of the launch rod. </w:t>
      </w:r>
    </w:p>
    <w:p w14:paraId="03DB96AB" w14:textId="77777777" w:rsidR="000B4A5D" w:rsidRDefault="000B4A5D" w:rsidP="000B4A5D">
      <w:pPr>
        <w:pStyle w:val="C3rd"/>
      </w:pPr>
      <w:bookmarkStart w:id="117" w:name="_Toc9960064"/>
      <w:r>
        <w:t>Program Menu &amp; Program Editor</w:t>
      </w:r>
      <w:bookmarkEnd w:id="117"/>
    </w:p>
    <w:p w14:paraId="1A2FBD72" w14:textId="77777777" w:rsidR="00AB6FAD" w:rsidRDefault="000B4A5D" w:rsidP="000B4A5D">
      <w:pPr>
        <w:pStyle w:val="Paragraphs"/>
      </w:pPr>
      <w:r>
        <w:t>The ‘</w:t>
      </w:r>
      <w:proofErr w:type="spellStart"/>
      <w:r>
        <w:t>Program_Menu.m</w:t>
      </w:r>
      <w:proofErr w:type="spellEnd"/>
      <w:r>
        <w:t>’ script will allow the user to select from one of the four solution scripts, two Euler and two 4</w:t>
      </w:r>
      <w:r w:rsidRPr="000B4A5D">
        <w:rPr>
          <w:vertAlign w:val="superscript"/>
        </w:rPr>
        <w:t>th</w:t>
      </w:r>
      <w:r>
        <w:t xml:space="preserve"> order Runge-Kutta, each solution method allowing for the choice between the x-y or parallel-perpendicular coordinate frame</w:t>
      </w:r>
      <w:r w:rsidR="00AB6FAD">
        <w:t xml:space="preserve"> as show</w:t>
      </w:r>
      <w:r w:rsidR="006D5268">
        <w:t xml:space="preserve">n </w:t>
      </w:r>
      <w:r w:rsidR="00AB6FAD">
        <w:t xml:space="preserve">in Fig. 3.8. </w:t>
      </w:r>
    </w:p>
    <w:p w14:paraId="34836F0B" w14:textId="77777777" w:rsidR="00AB6FAD" w:rsidRPr="001D7630" w:rsidRDefault="00AB6FAD" w:rsidP="0076612A">
      <w:pPr>
        <w:pStyle w:val="Images"/>
      </w:pPr>
      <w:r>
        <w:rPr>
          <w:noProof/>
        </w:rPr>
        <w:drawing>
          <wp:inline distT="0" distB="0" distL="0" distR="0" wp14:anchorId="053E8243" wp14:editId="4A180561">
            <wp:extent cx="4159084" cy="2453640"/>
            <wp:effectExtent l="0" t="0" r="0" b="381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162148" cy="2455448"/>
                    </a:xfrm>
                    <a:prstGeom prst="rect">
                      <a:avLst/>
                    </a:prstGeom>
                    <a:noFill/>
                    <a:ln>
                      <a:noFill/>
                    </a:ln>
                  </pic:spPr>
                </pic:pic>
              </a:graphicData>
            </a:graphic>
          </wp:inline>
        </w:drawing>
      </w:r>
    </w:p>
    <w:p w14:paraId="3147CE6A" w14:textId="77777777" w:rsidR="00AB6FAD" w:rsidRDefault="00AB6FAD" w:rsidP="00AB6FAD">
      <w:pPr>
        <w:pStyle w:val="FigureTitle"/>
      </w:pPr>
      <w:bookmarkStart w:id="118" w:name="_Toc9960168"/>
      <w:r>
        <w:rPr>
          <w:noProof/>
        </w:rPr>
        <w:t xml:space="preserve">Program </w:t>
      </w:r>
      <w:r w:rsidR="00AB187E">
        <w:rPr>
          <w:noProof/>
        </w:rPr>
        <w:t>s</w:t>
      </w:r>
      <w:r>
        <w:rPr>
          <w:noProof/>
        </w:rPr>
        <w:t xml:space="preserve">election </w:t>
      </w:r>
      <w:r w:rsidR="00AB187E">
        <w:rPr>
          <w:noProof/>
        </w:rPr>
        <w:t>m</w:t>
      </w:r>
      <w:r>
        <w:rPr>
          <w:noProof/>
        </w:rPr>
        <w:t>enu</w:t>
      </w:r>
      <w:bookmarkEnd w:id="118"/>
    </w:p>
    <w:p w14:paraId="2AC6950C" w14:textId="77777777" w:rsidR="00AB6FAD" w:rsidRDefault="000840AC" w:rsidP="00AB6FAD">
      <w:pPr>
        <w:pStyle w:val="Paragraphs"/>
        <w:ind w:firstLine="0"/>
      </w:pPr>
      <w:r>
        <w:br/>
      </w:r>
      <w:r w:rsidR="000B4A5D">
        <w:t>Additionally, there is an option on the program menu that allows for the user to a</w:t>
      </w:r>
      <w:r w:rsidR="006D5268">
        <w:t>ccess</w:t>
      </w:r>
      <w:r w:rsidR="000B4A5D">
        <w:t xml:space="preserve"> the ‘</w:t>
      </w:r>
      <w:proofErr w:type="spellStart"/>
      <w:r w:rsidR="000B4A5D">
        <w:t>Program_Editor.m</w:t>
      </w:r>
      <w:proofErr w:type="spellEnd"/>
      <w:r w:rsidR="000B4A5D">
        <w:t>’ script</w:t>
      </w:r>
      <w:r w:rsidR="00AB6FAD">
        <w:t xml:space="preserve">. </w:t>
      </w:r>
      <w:r w:rsidR="000B4A5D">
        <w:t xml:space="preserve">This script works </w:t>
      </w:r>
      <w:r w:rsidR="00001385">
        <w:t>similarly</w:t>
      </w:r>
      <w:r w:rsidR="000B4A5D">
        <w:t xml:space="preserve"> to the program menu, but instead of running one of the four solution scripts, it opens it for modification by the user</w:t>
      </w:r>
      <w:r w:rsidR="005B4466">
        <w:t xml:space="preserve"> much like the </w:t>
      </w:r>
      <w:r w:rsidR="006D1DB1">
        <w:t>parameter’s</w:t>
      </w:r>
      <w:r w:rsidR="005B4466">
        <w:t xml:space="preserve"> menu does</w:t>
      </w:r>
      <w:r w:rsidR="000B4A5D">
        <w:t xml:space="preserve">. </w:t>
      </w:r>
    </w:p>
    <w:p w14:paraId="1F50AD5A" w14:textId="77777777" w:rsidR="00AB6FAD" w:rsidRPr="001D7630" w:rsidRDefault="00AB6FAD" w:rsidP="0076612A">
      <w:pPr>
        <w:pStyle w:val="Images"/>
      </w:pPr>
      <w:r>
        <w:rPr>
          <w:noProof/>
        </w:rPr>
        <w:lastRenderedPageBreak/>
        <w:drawing>
          <wp:inline distT="0" distB="0" distL="0" distR="0" wp14:anchorId="16932731" wp14:editId="26534B2F">
            <wp:extent cx="4229151" cy="2468880"/>
            <wp:effectExtent l="0" t="0" r="0" b="762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232311" cy="2470725"/>
                    </a:xfrm>
                    <a:prstGeom prst="rect">
                      <a:avLst/>
                    </a:prstGeom>
                    <a:noFill/>
                    <a:ln>
                      <a:noFill/>
                    </a:ln>
                  </pic:spPr>
                </pic:pic>
              </a:graphicData>
            </a:graphic>
          </wp:inline>
        </w:drawing>
      </w:r>
    </w:p>
    <w:p w14:paraId="75170DD0" w14:textId="77777777" w:rsidR="00AB6FAD" w:rsidRDefault="00AB6FAD" w:rsidP="00AB6FAD">
      <w:pPr>
        <w:pStyle w:val="FigureTitle"/>
      </w:pPr>
      <w:bookmarkStart w:id="119" w:name="_Toc9960169"/>
      <w:r>
        <w:t>Program Editor Menu</w:t>
      </w:r>
      <w:bookmarkEnd w:id="119"/>
    </w:p>
    <w:p w14:paraId="1079E6A4" w14:textId="77777777" w:rsidR="000B4A5D" w:rsidRDefault="00CB6EE9" w:rsidP="00AB6FAD">
      <w:pPr>
        <w:pStyle w:val="Paragraphs"/>
        <w:ind w:firstLine="0"/>
      </w:pPr>
      <w:r>
        <w:br/>
      </w:r>
      <w:r w:rsidR="000B4A5D">
        <w:t xml:space="preserve">The reason for this option is to give the user the ability to add in other values to be calculated </w:t>
      </w:r>
      <w:r w:rsidR="006D5268">
        <w:t>if necessary</w:t>
      </w:r>
      <w:r w:rsidR="000B4A5D">
        <w:t xml:space="preserve">. For example, if the user wanted to add in an equation to calculate dynamic viscosity, they could open the solution script and insert it into the corresponding program loop. </w:t>
      </w:r>
      <w:r w:rsidR="004F6BDB">
        <w:t>Both</w:t>
      </w:r>
      <w:r w:rsidR="005B4466">
        <w:t xml:space="preserve"> scripts have the option to return to the main menu in case of a key stroke error, and the program editor menu has the option of returning to the program menu for the same reasons. If there is no need to edit any of the programs or parameters, and the user finds the solution script suited for their needs, the next stage of the program will begin. </w:t>
      </w:r>
    </w:p>
    <w:p w14:paraId="2F91E1A5" w14:textId="77777777" w:rsidR="005B4466" w:rsidRDefault="005B4466" w:rsidP="005B4466">
      <w:pPr>
        <w:pStyle w:val="C1st"/>
      </w:pPr>
      <w:bookmarkStart w:id="120" w:name="_Toc9960065"/>
      <w:r>
        <w:t>Initialization Scripts</w:t>
      </w:r>
      <w:bookmarkEnd w:id="120"/>
    </w:p>
    <w:p w14:paraId="0A8A3609" w14:textId="77777777" w:rsidR="005B4466" w:rsidRDefault="004F6BDB" w:rsidP="000B4A5D">
      <w:pPr>
        <w:pStyle w:val="Paragraphs"/>
      </w:pPr>
      <w:r>
        <w:t>Once the user has made their way through the menus, they will have selected one of the four solution scripts to run. No matter which solution is selected, the same initialization process will run. At the start of each of the solution scripts, the ‘</w:t>
      </w:r>
      <w:proofErr w:type="spellStart"/>
      <w:r>
        <w:t>Initial_Cond</w:t>
      </w:r>
      <w:r w:rsidR="006D5268">
        <w:t>i</w:t>
      </w:r>
      <w:r>
        <w:t>tions_Compiler.m</w:t>
      </w:r>
      <w:proofErr w:type="spellEnd"/>
      <w:r>
        <w:t xml:space="preserve">’ script is </w:t>
      </w:r>
      <w:r w:rsidR="006D1DB1">
        <w:t>called,</w:t>
      </w:r>
      <w:r>
        <w:t xml:space="preserve"> and it will execute four more scripts that flesh out the initial values before any calculations can be performed. </w:t>
      </w:r>
      <w:r w:rsidR="00EB0EF2">
        <w:t xml:space="preserve">For this program, the term ‘compiler’ is used for the script that </w:t>
      </w:r>
      <w:r w:rsidR="00EB0EF2">
        <w:lastRenderedPageBreak/>
        <w:t xml:space="preserve">loads the initial conditions for the rocket parameters and the launch conditions. </w:t>
      </w:r>
      <w:r>
        <w:t>The sequence of events can be seen in the following figure.</w:t>
      </w:r>
      <w:r w:rsidR="00B369A8">
        <w:t xml:space="preserve"> As stated in the nomenclature figure, if the arrows come from the side of the script symbol, </w:t>
      </w:r>
      <w:r w:rsidR="006D1DB1">
        <w:t>all</w:t>
      </w:r>
      <w:r w:rsidR="00B369A8">
        <w:t xml:space="preserve"> the paths are followed.</w:t>
      </w:r>
    </w:p>
    <w:p w14:paraId="7347A87F" w14:textId="77777777" w:rsidR="004F6BDB" w:rsidRPr="001D7630" w:rsidRDefault="004F6BDB" w:rsidP="0076612A">
      <w:pPr>
        <w:pStyle w:val="Images"/>
      </w:pPr>
      <w:r>
        <w:rPr>
          <w:noProof/>
        </w:rPr>
        <w:drawing>
          <wp:inline distT="0" distB="0" distL="0" distR="0" wp14:anchorId="64780F62" wp14:editId="6CF2FD1D">
            <wp:extent cx="5884119" cy="4000500"/>
            <wp:effectExtent l="0" t="0" r="254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893666" cy="4006991"/>
                    </a:xfrm>
                    <a:prstGeom prst="rect">
                      <a:avLst/>
                    </a:prstGeom>
                    <a:noFill/>
                    <a:ln>
                      <a:noFill/>
                    </a:ln>
                  </pic:spPr>
                </pic:pic>
              </a:graphicData>
            </a:graphic>
          </wp:inline>
        </w:drawing>
      </w:r>
    </w:p>
    <w:p w14:paraId="1F17F6F1" w14:textId="77777777" w:rsidR="004F6BDB" w:rsidRDefault="004F6BDB" w:rsidP="004F6BDB">
      <w:pPr>
        <w:pStyle w:val="FigureTitle"/>
      </w:pPr>
      <w:bookmarkStart w:id="121" w:name="_Toc9960170"/>
      <w:r>
        <w:t xml:space="preserve">Initialization </w:t>
      </w:r>
      <w:r w:rsidR="009F6A7C">
        <w:t>s</w:t>
      </w:r>
      <w:r>
        <w:t>equence</w:t>
      </w:r>
      <w:bookmarkEnd w:id="121"/>
    </w:p>
    <w:p w14:paraId="7569371E" w14:textId="77777777" w:rsidR="004F6BDB" w:rsidRDefault="0011428D" w:rsidP="0011428D">
      <w:pPr>
        <w:pStyle w:val="C2nd"/>
        <w:numPr>
          <w:ilvl w:val="2"/>
          <w:numId w:val="23"/>
        </w:numPr>
      </w:pPr>
      <w:bookmarkStart w:id="122" w:name="_Toc9960066"/>
      <w:r>
        <w:t>Rocket and Motor Parameters</w:t>
      </w:r>
      <w:bookmarkEnd w:id="122"/>
      <w:r>
        <w:t xml:space="preserve"> </w:t>
      </w:r>
    </w:p>
    <w:p w14:paraId="6074633F" w14:textId="77777777" w:rsidR="00B17EED" w:rsidRDefault="00B369A8" w:rsidP="004C6A17">
      <w:pPr>
        <w:pStyle w:val="Paragraphs"/>
      </w:pPr>
      <w:r>
        <w:t xml:space="preserve">The first script to run in the initialization step is the one that sets the rocket and motor parameters. The main variables here are rocket diameter, structure and propellant mass, structure length, launch rod length and radius, and the average thrust and burn time per stage. </w:t>
      </w:r>
      <w:r w:rsidR="00145A1D">
        <w:t xml:space="preserve">This program allows for one to four stage rockets and has several preloaded rockets within the file which are recommended once the user selects the number of stages from the </w:t>
      </w:r>
      <w:r w:rsidR="00F36587">
        <w:t>Command Window</w:t>
      </w:r>
      <w:r w:rsidR="00145A1D">
        <w:t xml:space="preserve">. </w:t>
      </w:r>
    </w:p>
    <w:p w14:paraId="6C1050B6" w14:textId="77777777" w:rsidR="00B17EED" w:rsidRPr="001D7630" w:rsidRDefault="00B17EED" w:rsidP="0076612A">
      <w:pPr>
        <w:pStyle w:val="Images"/>
      </w:pPr>
      <w:r>
        <w:rPr>
          <w:noProof/>
        </w:rPr>
        <w:lastRenderedPageBreak/>
        <w:drawing>
          <wp:inline distT="0" distB="0" distL="0" distR="0" wp14:anchorId="40E52B8F" wp14:editId="32C4E7B0">
            <wp:extent cx="3589020" cy="667869"/>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tretch>
                      <a:fillRect/>
                    </a:stretch>
                  </pic:blipFill>
                  <pic:spPr bwMode="auto">
                    <a:xfrm>
                      <a:off x="0" y="0"/>
                      <a:ext cx="3606551" cy="671131"/>
                    </a:xfrm>
                    <a:prstGeom prst="rect">
                      <a:avLst/>
                    </a:prstGeom>
                    <a:noFill/>
                    <a:ln>
                      <a:noFill/>
                    </a:ln>
                  </pic:spPr>
                </pic:pic>
              </a:graphicData>
            </a:graphic>
          </wp:inline>
        </w:drawing>
      </w:r>
    </w:p>
    <w:p w14:paraId="48F53460" w14:textId="77777777" w:rsidR="00B17EED" w:rsidRDefault="00B17EED" w:rsidP="00B17EED">
      <w:pPr>
        <w:pStyle w:val="FigureTitle"/>
      </w:pPr>
      <w:bookmarkStart w:id="123" w:name="_Toc9960171"/>
      <w:r>
        <w:t xml:space="preserve">Preloaded </w:t>
      </w:r>
      <w:r w:rsidR="009F6A7C">
        <w:t>r</w:t>
      </w:r>
      <w:r>
        <w:t xml:space="preserve">ocket </w:t>
      </w:r>
      <w:r w:rsidR="009F6A7C">
        <w:t>r</w:t>
      </w:r>
      <w:r>
        <w:t>ecommendation</w:t>
      </w:r>
      <w:bookmarkEnd w:id="123"/>
    </w:p>
    <w:p w14:paraId="01E73433" w14:textId="77777777" w:rsidR="00B369A8" w:rsidRDefault="00145A1D" w:rsidP="004C6A17">
      <w:pPr>
        <w:pStyle w:val="Paragraphs"/>
      </w:pPr>
      <w:r>
        <w:t>However, if the user wants to use a custom input, they can opt out of using one of the preloaded rockets and the program will run the ‘</w:t>
      </w:r>
      <w:proofErr w:type="spellStart"/>
      <w:r>
        <w:t>Custom_Input.m</w:t>
      </w:r>
      <w:proofErr w:type="spellEnd"/>
      <w:r>
        <w:t xml:space="preserve">’ script. </w:t>
      </w:r>
      <w:r w:rsidR="006D5268">
        <w:t>This</w:t>
      </w:r>
      <w:r>
        <w:t xml:space="preserve"> will allow the user to input values for the eight parameters stated above. </w:t>
      </w:r>
      <w:r w:rsidR="004C6A17">
        <w:t>An example of the dialogue box used by the script can be seen in Fig. 3.1</w:t>
      </w:r>
      <w:r w:rsidR="00B17EED">
        <w:t>2</w:t>
      </w:r>
      <w:r w:rsidR="004C6A17">
        <w:t xml:space="preserve">. </w:t>
      </w:r>
      <w:r>
        <w:t xml:space="preserve">For long term use, the user may use the parameters menu covered in the last section to permanently add in the new rocket. </w:t>
      </w:r>
    </w:p>
    <w:p w14:paraId="1DCA3C88" w14:textId="77777777" w:rsidR="004C6A17" w:rsidRPr="001D7630" w:rsidRDefault="004C6A17" w:rsidP="0076612A">
      <w:pPr>
        <w:pStyle w:val="Images"/>
      </w:pPr>
      <w:r>
        <w:rPr>
          <w:noProof/>
        </w:rPr>
        <w:drawing>
          <wp:inline distT="0" distB="0" distL="0" distR="0" wp14:anchorId="46F92381" wp14:editId="5ED3DA29">
            <wp:extent cx="2559720" cy="10515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tretch>
                      <a:fillRect/>
                    </a:stretch>
                  </pic:blipFill>
                  <pic:spPr bwMode="auto">
                    <a:xfrm>
                      <a:off x="0" y="0"/>
                      <a:ext cx="2568454" cy="1055148"/>
                    </a:xfrm>
                    <a:prstGeom prst="rect">
                      <a:avLst/>
                    </a:prstGeom>
                    <a:noFill/>
                    <a:ln>
                      <a:noFill/>
                    </a:ln>
                  </pic:spPr>
                </pic:pic>
              </a:graphicData>
            </a:graphic>
          </wp:inline>
        </w:drawing>
      </w:r>
    </w:p>
    <w:p w14:paraId="7280E321" w14:textId="77777777" w:rsidR="004C6A17" w:rsidRDefault="004C6A17" w:rsidP="0076612A">
      <w:pPr>
        <w:pStyle w:val="FigureTitle"/>
      </w:pPr>
      <w:bookmarkStart w:id="124" w:name="_Toc9960172"/>
      <w:r>
        <w:rPr>
          <w:noProof/>
        </w:rPr>
        <w:t xml:space="preserve">Custom </w:t>
      </w:r>
      <w:r w:rsidR="009F6A7C">
        <w:rPr>
          <w:noProof/>
        </w:rPr>
        <w:t>i</w:t>
      </w:r>
      <w:r>
        <w:rPr>
          <w:noProof/>
        </w:rPr>
        <w:t xml:space="preserve">nput </w:t>
      </w:r>
      <w:r w:rsidR="009F6A7C">
        <w:rPr>
          <w:noProof/>
        </w:rPr>
        <w:t>b</w:t>
      </w:r>
      <w:r>
        <w:rPr>
          <w:noProof/>
        </w:rPr>
        <w:t>ox</w:t>
      </w:r>
      <w:bookmarkEnd w:id="124"/>
    </w:p>
    <w:p w14:paraId="559662E5" w14:textId="77777777" w:rsidR="00145A1D" w:rsidRDefault="000840AC" w:rsidP="00B369A8">
      <w:pPr>
        <w:pStyle w:val="Paragraphs"/>
      </w:pPr>
      <w:r>
        <w:br/>
        <w:t xml:space="preserve"> </w:t>
      </w:r>
      <w:r>
        <w:tab/>
      </w:r>
      <w:r w:rsidR="00145A1D">
        <w:t xml:space="preserve">Following the loading of those parameters, the script will then calculate the reference area for the rocket and its total mass using </w:t>
      </w:r>
      <w:r w:rsidR="00E00D0A">
        <w:t>Eqs.</w:t>
      </w:r>
      <w:r w:rsidR="00BF484E">
        <w:t xml:space="preserve"> 3.1 and 3.2</w:t>
      </w:r>
      <w:r w:rsidR="006D5268">
        <w:t>,</w:t>
      </w:r>
    </w:p>
    <w:p w14:paraId="055CD96A" w14:textId="77777777" w:rsidR="00145A1D" w:rsidRDefault="00145A1D" w:rsidP="00D7598B">
      <w:pPr>
        <w:pStyle w:val="Equation"/>
      </w:pPr>
      <w:r>
        <w:tab/>
      </w:r>
      <m:oMath>
        <m:r>
          <w:rPr>
            <w:rFonts w:ascii="Cambria Math" w:hAnsi="Cambria Math"/>
          </w:rPr>
          <m:t>A=</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2</m:t>
            </m:r>
          </m:sup>
        </m:sSubSup>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w:t>
      </w:r>
      <w:r>
        <w:rPr>
          <w:noProof/>
        </w:rPr>
        <w:fldChar w:fldCharType="end"/>
      </w:r>
      <w:r>
        <w:t>)</w:t>
      </w:r>
    </w:p>
    <w:p w14:paraId="560D7267" w14:textId="77777777" w:rsidR="007948A2" w:rsidRPr="007948A2" w:rsidRDefault="006D5268" w:rsidP="007948A2">
      <w:pPr>
        <w:pStyle w:val="Paragraphs"/>
        <w:ind w:firstLine="0"/>
      </w:pPr>
      <w:r>
        <w:t>w</w:t>
      </w:r>
      <w:r w:rsidR="007948A2">
        <w:t xml:space="preserve">here </w:t>
      </w:r>
      <w:r w:rsidR="007948A2" w:rsidRPr="00BF484E">
        <w:rPr>
          <w:i/>
        </w:rPr>
        <w:t>A</w:t>
      </w:r>
      <w:r w:rsidR="007948A2">
        <w:t xml:space="preserve"> is the reference area and </w:t>
      </w:r>
      <w:r w:rsidR="007948A2" w:rsidRPr="00BF484E">
        <w:rPr>
          <w:i/>
        </w:rPr>
        <w:t>D</w:t>
      </w:r>
      <w:r w:rsidR="007948A2" w:rsidRPr="00BF484E">
        <w:rPr>
          <w:i/>
          <w:vertAlign w:val="subscript"/>
        </w:rPr>
        <w:t>f</w:t>
      </w:r>
      <w:r w:rsidR="007948A2">
        <w:rPr>
          <w:vertAlign w:val="subscript"/>
        </w:rPr>
        <w:t xml:space="preserve"> </w:t>
      </w:r>
      <w:r w:rsidR="007948A2">
        <w:t>is the fuselage diameter.</w:t>
      </w:r>
    </w:p>
    <w:p w14:paraId="5CEAAA6A" w14:textId="77777777" w:rsidR="007948A2" w:rsidRDefault="007948A2" w:rsidP="00D7598B">
      <w:pPr>
        <w:pStyle w:val="Equation"/>
      </w:pPr>
      <w:r>
        <w:tab/>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r>
                  <w:rPr>
                    <w:rFonts w:ascii="Cambria Math" w:hAnsi="Cambria Math"/>
                  </w:rPr>
                  <m:t>i</m:t>
                </m:r>
              </m:e>
            </m:d>
            <m:r>
              <w:rPr>
                <w:rFonts w:ascii="Cambria Math" w:hAnsi="Cambria Math"/>
              </w:rPr>
              <m:t>)</m:t>
            </m:r>
          </m:e>
        </m:nary>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2</w:t>
      </w:r>
      <w:r>
        <w:rPr>
          <w:noProof/>
        </w:rPr>
        <w:fldChar w:fldCharType="end"/>
      </w:r>
      <w:r>
        <w:t>)</w:t>
      </w:r>
    </w:p>
    <w:p w14:paraId="31988BE9" w14:textId="77777777" w:rsidR="007948A2" w:rsidRDefault="006D5268" w:rsidP="007948A2">
      <w:pPr>
        <w:pStyle w:val="Paragraphs"/>
        <w:ind w:firstLine="0"/>
      </w:pPr>
      <w:r>
        <w:t>w</w:t>
      </w:r>
      <w:r w:rsidR="007948A2">
        <w:t xml:space="preserve">here </w:t>
      </w:r>
      <w:r w:rsidR="007948A2" w:rsidRPr="00BF484E">
        <w:rPr>
          <w:i/>
        </w:rPr>
        <w:t>m</w:t>
      </w:r>
      <w:r w:rsidR="007948A2" w:rsidRPr="00BF484E">
        <w:rPr>
          <w:i/>
          <w:vertAlign w:val="subscript"/>
        </w:rPr>
        <w:t>t</w:t>
      </w:r>
      <w:r w:rsidR="007948A2">
        <w:rPr>
          <w:vertAlign w:val="subscript"/>
        </w:rPr>
        <w:t xml:space="preserve"> </w:t>
      </w:r>
      <w:r w:rsidR="007948A2">
        <w:t xml:space="preserve">is the total rocket weight and </w:t>
      </w:r>
      <w:proofErr w:type="spellStart"/>
      <w:r w:rsidR="007948A2" w:rsidRPr="00BF484E">
        <w:rPr>
          <w:i/>
        </w:rPr>
        <w:t>m</w:t>
      </w:r>
      <w:r w:rsidR="007948A2" w:rsidRPr="00BF484E">
        <w:rPr>
          <w:i/>
          <w:vertAlign w:val="subscript"/>
        </w:rPr>
        <w:t>s</w:t>
      </w:r>
      <w:proofErr w:type="spellEnd"/>
      <w:r w:rsidR="007948A2">
        <w:t xml:space="preserve"> and </w:t>
      </w:r>
      <w:proofErr w:type="spellStart"/>
      <w:r w:rsidR="007948A2" w:rsidRPr="00BF484E">
        <w:rPr>
          <w:i/>
        </w:rPr>
        <w:t>m</w:t>
      </w:r>
      <w:r w:rsidR="007948A2" w:rsidRPr="00BF484E">
        <w:rPr>
          <w:i/>
          <w:vertAlign w:val="subscript"/>
        </w:rPr>
        <w:t>p</w:t>
      </w:r>
      <w:proofErr w:type="spellEnd"/>
      <w:r w:rsidR="007948A2">
        <w:t xml:space="preserve"> are the structure and propellant mass respectively. </w:t>
      </w:r>
      <w:r w:rsidR="00BF484E">
        <w:t xml:space="preserve">Following these calculations, </w:t>
      </w:r>
      <w:r>
        <w:t>a</w:t>
      </w:r>
      <w:r w:rsidR="00BF484E" w:rsidRPr="00BF484E">
        <w:t xml:space="preserve"> nested </w:t>
      </w:r>
      <w:r w:rsidR="00F36587">
        <w:t>For loop</w:t>
      </w:r>
      <w:r w:rsidR="00BF484E" w:rsidRPr="00BF484E">
        <w:t xml:space="preserve"> then calculates </w:t>
      </w:r>
      <w:r w:rsidR="00BF484E" w:rsidRPr="00BF484E">
        <w:rPr>
          <w:i/>
        </w:rPr>
        <w:t>m</w:t>
      </w:r>
      <w:r w:rsidR="00BF484E" w:rsidRPr="00BF484E">
        <w:rPr>
          <w:i/>
          <w:vertAlign w:val="subscript"/>
        </w:rPr>
        <w:t>i</w:t>
      </w:r>
      <w:r w:rsidR="00BF484E" w:rsidRPr="00BF484E">
        <w:t xml:space="preserve"> and </w:t>
      </w:r>
      <w:proofErr w:type="spellStart"/>
      <w:r w:rsidR="00BF484E" w:rsidRPr="00BF484E">
        <w:rPr>
          <w:i/>
        </w:rPr>
        <w:t>t</w:t>
      </w:r>
      <w:r w:rsidR="00BF484E" w:rsidRPr="00BF484E">
        <w:rPr>
          <w:i/>
          <w:vertAlign w:val="subscript"/>
        </w:rPr>
        <w:t>bo</w:t>
      </w:r>
      <w:proofErr w:type="spellEnd"/>
      <w:r w:rsidR="00BF484E" w:rsidRPr="00BF484E">
        <w:t xml:space="preserve"> for each stage using </w:t>
      </w:r>
      <w:r w:rsidR="00E00D0A">
        <w:t>Eqs.</w:t>
      </w:r>
      <w:r w:rsidR="00BF484E" w:rsidRPr="00BF484E">
        <w:t xml:space="preserve"> </w:t>
      </w:r>
      <w:r w:rsidR="00BF484E">
        <w:t>3.3</w:t>
      </w:r>
      <w:r w:rsidR="00BF484E" w:rsidRPr="00BF484E">
        <w:t xml:space="preserve"> and 3.</w:t>
      </w:r>
      <w:r w:rsidR="00BF484E">
        <w:t>4.</w:t>
      </w:r>
    </w:p>
    <w:p w14:paraId="443C3699" w14:textId="77777777" w:rsidR="00BF484E" w:rsidRDefault="00BF484E" w:rsidP="00D7598B">
      <w:pPr>
        <w:pStyle w:val="Equation"/>
      </w:pPr>
      <w:r>
        <w:lastRenderedPageBreak/>
        <w:tab/>
      </w:r>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i,1</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r>
              <w:rPr>
                <w:rFonts w:ascii="Cambria Math" w:hAnsi="Cambria Math"/>
              </w:rPr>
              <m:t>j,1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(j,1)</m:t>
        </m:r>
      </m:oMath>
      <w:r>
        <w:t xml:space="preserve"> </w:t>
      </w:r>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3</w:t>
      </w:r>
      <w:r>
        <w:rPr>
          <w:noProof/>
        </w:rPr>
        <w:fldChar w:fldCharType="end"/>
      </w:r>
      <w:r>
        <w:t>)</w:t>
      </w:r>
    </w:p>
    <w:p w14:paraId="550753F6" w14:textId="77777777" w:rsidR="00BF484E" w:rsidRDefault="00BF484E" w:rsidP="00D7598B">
      <w:pPr>
        <w:pStyle w:val="Equation"/>
      </w:pPr>
      <w:r>
        <w:tab/>
      </w:r>
      <m:oMath>
        <m:sSub>
          <m:sSubPr>
            <m:ctrlPr>
              <w:rPr>
                <w:rFonts w:ascii="Cambria Math" w:hAnsi="Cambria Math"/>
                <w:i/>
              </w:rPr>
            </m:ctrlPr>
          </m:sSubPr>
          <m:e>
            <m:r>
              <w:rPr>
                <w:rFonts w:ascii="Cambria Math" w:hAnsi="Cambria Math"/>
              </w:rPr>
              <m:t>t</m:t>
            </m:r>
          </m:e>
          <m:sub>
            <m:r>
              <w:rPr>
                <w:rFonts w:ascii="Cambria Math" w:hAnsi="Cambria Math"/>
              </w:rPr>
              <m:t>bo</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bo</m:t>
            </m:r>
          </m:sub>
        </m:sSub>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(k,1)+</m:t>
        </m:r>
        <m:sSub>
          <m:sSubPr>
            <m:ctrlPr>
              <w:rPr>
                <w:rFonts w:ascii="Cambria Math" w:hAnsi="Cambria Math"/>
                <w:i/>
              </w:rPr>
            </m:ctrlPr>
          </m:sSubPr>
          <m:e>
            <m:r>
              <w:rPr>
                <w:rFonts w:ascii="Cambria Math" w:hAnsi="Cambria Math"/>
              </w:rPr>
              <m:t>t</m:t>
            </m:r>
          </m:e>
          <m:sub>
            <m:r>
              <w:rPr>
                <w:rFonts w:ascii="Cambria Math" w:hAnsi="Cambria Math"/>
              </w:rPr>
              <m:t>wait</m:t>
            </m:r>
          </m:sub>
        </m:sSub>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4</w:t>
      </w:r>
      <w:r>
        <w:rPr>
          <w:noProof/>
        </w:rPr>
        <w:fldChar w:fldCharType="end"/>
      </w:r>
      <w:r>
        <w:t>)</w:t>
      </w:r>
    </w:p>
    <w:p w14:paraId="152CF00B" w14:textId="77777777" w:rsidR="00BF484E" w:rsidRDefault="00BF484E" w:rsidP="00BF484E">
      <w:pPr>
        <w:pStyle w:val="Paragraphs"/>
        <w:ind w:firstLine="0"/>
      </w:pPr>
      <w:r w:rsidRPr="00BF484E">
        <w:t xml:space="preserve">The initial iteration runs from </w:t>
      </w:r>
      <w:proofErr w:type="spellStart"/>
      <w:r w:rsidRPr="00BF484E">
        <w:t>i</w:t>
      </w:r>
      <w:proofErr w:type="spellEnd"/>
      <w:r w:rsidRPr="00BF484E">
        <w:t xml:space="preserve"> = 1 to </w:t>
      </w:r>
      <w:proofErr w:type="spellStart"/>
      <w:r w:rsidR="00E00D0A">
        <w:rPr>
          <w:i/>
        </w:rPr>
        <w:t>nos</w:t>
      </w:r>
      <w:proofErr w:type="spellEnd"/>
      <w:r w:rsidRPr="00BF484E">
        <w:t xml:space="preserve">, the total number of stages in the rocket configuration and the array for initial mass and total burnout time are initialized.  The first nested </w:t>
      </w:r>
      <w:r w:rsidR="00F36587">
        <w:t>For loop</w:t>
      </w:r>
      <w:r w:rsidRPr="00BF484E">
        <w:t xml:space="preserve"> runs Eq. </w:t>
      </w:r>
      <w:r w:rsidR="00E00D0A">
        <w:t xml:space="preserve">3.3 </w:t>
      </w:r>
      <w:r w:rsidRPr="00BF484E">
        <w:t xml:space="preserve">from </w:t>
      </w:r>
      <w:r w:rsidRPr="00BF484E">
        <w:rPr>
          <w:i/>
        </w:rPr>
        <w:t>j</w:t>
      </w:r>
      <w:r w:rsidRPr="00BF484E">
        <w:t xml:space="preserve"> = </w:t>
      </w:r>
      <w:proofErr w:type="spellStart"/>
      <w:r w:rsidRPr="00BF484E">
        <w:rPr>
          <w:i/>
        </w:rPr>
        <w:t>i</w:t>
      </w:r>
      <w:proofErr w:type="spellEnd"/>
      <w:r w:rsidRPr="00BF484E">
        <w:t xml:space="preserve"> to </w:t>
      </w:r>
      <w:proofErr w:type="spellStart"/>
      <w:r w:rsidR="00E00D0A">
        <w:rPr>
          <w:i/>
        </w:rPr>
        <w:t>nos</w:t>
      </w:r>
      <w:proofErr w:type="spellEnd"/>
      <w:r w:rsidRPr="00BF484E">
        <w:t xml:space="preserve">, so </w:t>
      </w:r>
      <w:proofErr w:type="spellStart"/>
      <w:r w:rsidRPr="00BF484E">
        <w:rPr>
          <w:i/>
        </w:rPr>
        <w:t>m</w:t>
      </w:r>
      <w:r w:rsidRPr="00BF484E">
        <w:rPr>
          <w:i/>
          <w:vertAlign w:val="subscript"/>
        </w:rPr>
        <w:t>s</w:t>
      </w:r>
      <w:proofErr w:type="spellEnd"/>
      <w:r w:rsidRPr="00BF484E">
        <w:t xml:space="preserve"> and </w:t>
      </w:r>
      <w:proofErr w:type="spellStart"/>
      <w:r w:rsidRPr="00BF484E">
        <w:rPr>
          <w:i/>
        </w:rPr>
        <w:t>m</w:t>
      </w:r>
      <w:r w:rsidRPr="00BF484E">
        <w:rPr>
          <w:i/>
          <w:vertAlign w:val="subscript"/>
        </w:rPr>
        <w:t>p</w:t>
      </w:r>
      <w:proofErr w:type="spellEnd"/>
      <w:r w:rsidRPr="00BF484E">
        <w:t xml:space="preserve"> can be added without interfering with </w:t>
      </w:r>
      <w:r w:rsidRPr="00BF484E">
        <w:rPr>
          <w:i/>
        </w:rPr>
        <w:t>m</w:t>
      </w:r>
      <w:r w:rsidRPr="00BF484E">
        <w:rPr>
          <w:i/>
          <w:vertAlign w:val="subscript"/>
        </w:rPr>
        <w:t>i</w:t>
      </w:r>
      <w:r w:rsidRPr="00BF484E">
        <w:t xml:space="preserve"> as it stacks with each iteration.  A second neste</w:t>
      </w:r>
      <w:r w:rsidR="008443F4">
        <w:t>d</w:t>
      </w:r>
      <w:r w:rsidRPr="00BF484E">
        <w:t xml:space="preserve"> </w:t>
      </w:r>
      <w:r w:rsidR="00F36587">
        <w:t>For loop</w:t>
      </w:r>
      <w:r w:rsidRPr="00BF484E">
        <w:t xml:space="preserve"> calculates Eq. 3</w:t>
      </w:r>
      <w:r w:rsidR="00E00D0A">
        <w:t>.4</w:t>
      </w:r>
      <w:r w:rsidRPr="00BF484E">
        <w:t xml:space="preserve"> from </w:t>
      </w:r>
      <w:r w:rsidRPr="00BF484E">
        <w:rPr>
          <w:i/>
        </w:rPr>
        <w:t>k</w:t>
      </w:r>
      <w:r w:rsidRPr="00BF484E">
        <w:t xml:space="preserve"> = 1 to </w:t>
      </w:r>
      <w:r w:rsidRPr="00BF484E">
        <w:rPr>
          <w:i/>
        </w:rPr>
        <w:t>k</w:t>
      </w:r>
      <w:r w:rsidRPr="00BF484E">
        <w:t xml:space="preserve"> = </w:t>
      </w:r>
      <w:proofErr w:type="spellStart"/>
      <w:r w:rsidRPr="00BF484E">
        <w:t>i</w:t>
      </w:r>
      <w:proofErr w:type="spellEnd"/>
      <w:r w:rsidRPr="00BF484E">
        <w:t xml:space="preserve">.  Burn time and an additional wait time, </w:t>
      </w:r>
      <w:proofErr w:type="spellStart"/>
      <w:r w:rsidRPr="00BF484E">
        <w:rPr>
          <w:i/>
        </w:rPr>
        <w:t>t</w:t>
      </w:r>
      <w:r w:rsidRPr="00BF484E">
        <w:rPr>
          <w:i/>
          <w:vertAlign w:val="subscript"/>
        </w:rPr>
        <w:t>wait</w:t>
      </w:r>
      <w:proofErr w:type="spellEnd"/>
      <w:r w:rsidRPr="00BF484E">
        <w:t xml:space="preserve">, are added to </w:t>
      </w:r>
      <w:proofErr w:type="spellStart"/>
      <w:r w:rsidRPr="00BF484E">
        <w:rPr>
          <w:i/>
        </w:rPr>
        <w:t>t</w:t>
      </w:r>
      <w:r w:rsidRPr="00BF484E">
        <w:rPr>
          <w:i/>
          <w:vertAlign w:val="subscript"/>
        </w:rPr>
        <w:t>bo</w:t>
      </w:r>
      <w:proofErr w:type="spellEnd"/>
      <w:r w:rsidRPr="00BF484E">
        <w:t xml:space="preserve"> which then stacks for each successive iteration.  The additional three seconds added to each stage </w:t>
      </w:r>
      <w:r w:rsidR="00E00D0A">
        <w:t>are to account for the time that the rocket’s onboard computer takes to process that the stage has stopped burning, and the next three seconds are to account for the time it takes for the first stage to detach from the rocket and clear the area for the second stage motor to fire</w:t>
      </w:r>
      <w:r w:rsidRPr="00BF484E">
        <w:t xml:space="preserve">.  After the </w:t>
      </w:r>
      <w:r w:rsidR="00F36587">
        <w:t>For loop</w:t>
      </w:r>
      <w:r w:rsidR="00E00D0A">
        <w:t xml:space="preserve"> has completed and created its corresponding arrays</w:t>
      </w:r>
      <w:r w:rsidRPr="00BF484E">
        <w:t xml:space="preserve">, </w:t>
      </w:r>
      <w:r w:rsidR="0059049E">
        <w:t>E</w:t>
      </w:r>
      <w:r w:rsidRPr="00BF484E">
        <w:t xml:space="preserve">qs. </w:t>
      </w:r>
      <w:r w:rsidR="00E00D0A">
        <w:t>3.5</w:t>
      </w:r>
      <w:r w:rsidRPr="00BF484E">
        <w:t xml:space="preserve"> and </w:t>
      </w:r>
      <w:r w:rsidR="00E00D0A">
        <w:t>3.6</w:t>
      </w:r>
      <w:r w:rsidRPr="00BF484E">
        <w:t xml:space="preserve"> are used to determine final mass and mass flow rate for each stage.</w:t>
      </w:r>
    </w:p>
    <w:p w14:paraId="78018A25" w14:textId="77777777" w:rsidR="00E00D0A" w:rsidRDefault="0059049E" w:rsidP="0059049E">
      <w:pPr>
        <w:pStyle w:val="Equation"/>
      </w:pPr>
      <w:r>
        <w:tab/>
      </w:r>
      <m:oMath>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5</w:t>
      </w:r>
      <w:r>
        <w:rPr>
          <w:noProof/>
        </w:rPr>
        <w:fldChar w:fldCharType="end"/>
      </w:r>
      <w:r>
        <w:t>)</w:t>
      </w:r>
    </w:p>
    <w:p w14:paraId="6E1D9776" w14:textId="77777777" w:rsidR="007948A2" w:rsidRDefault="0059049E" w:rsidP="0059049E">
      <w:pPr>
        <w:pStyle w:val="Equation"/>
      </w:pPr>
      <w:r>
        <w:tab/>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6</w:t>
      </w:r>
      <w:r>
        <w:rPr>
          <w:noProof/>
        </w:rPr>
        <w:fldChar w:fldCharType="end"/>
      </w:r>
      <w:r>
        <w:t>)</w:t>
      </w:r>
    </w:p>
    <w:p w14:paraId="00488AF9" w14:textId="77777777" w:rsidR="0059049E" w:rsidRDefault="0059049E" w:rsidP="0059049E">
      <w:pPr>
        <w:pStyle w:val="Paragraphs"/>
        <w:ind w:firstLine="0"/>
      </w:pPr>
      <w:r>
        <w:t xml:space="preserve">Note that the flow rate equation used here is an assumption made by dividing the propellant mass by the burn time, and while not exact, it provides a logical value that can be used to track the decrease in propellant mass. Following the calculations of burn out times, Eq. 3.7 gives the expression that determines the total burn out time of the rocket. </w:t>
      </w:r>
    </w:p>
    <w:p w14:paraId="7A0824BB" w14:textId="77777777" w:rsidR="0059049E" w:rsidRDefault="0059049E" w:rsidP="00D7598B">
      <w:pPr>
        <w:pStyle w:val="Equation"/>
      </w:pPr>
      <w:r>
        <w:tab/>
      </w:r>
      <m:oMath>
        <m:sSub>
          <m:sSubPr>
            <m:ctrlPr>
              <w:rPr>
                <w:rFonts w:ascii="Cambria Math" w:hAnsi="Cambria Math"/>
                <w:i/>
              </w:rPr>
            </m:ctrlPr>
          </m:sSubPr>
          <m:e>
            <m:r>
              <w:rPr>
                <w:rFonts w:ascii="Cambria Math" w:hAnsi="Cambria Math"/>
              </w:rPr>
              <m:t>t</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bo</m:t>
            </m:r>
          </m:sub>
        </m:sSub>
        <m:r>
          <w:rPr>
            <w:rFonts w:ascii="Cambria Math" w:hAnsi="Cambria Math"/>
          </w:rPr>
          <m:t>(nos-1)+</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(nos)</m:t>
        </m:r>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7</w:t>
      </w:r>
      <w:r>
        <w:rPr>
          <w:noProof/>
        </w:rPr>
        <w:fldChar w:fldCharType="end"/>
      </w:r>
      <w:r>
        <w:t>)</w:t>
      </w:r>
    </w:p>
    <w:p w14:paraId="25761592" w14:textId="77777777" w:rsidR="0059049E" w:rsidRDefault="00287D45" w:rsidP="0059049E">
      <w:pPr>
        <w:pStyle w:val="Paragraphs"/>
        <w:ind w:firstLine="0"/>
      </w:pPr>
      <w:r>
        <w:t xml:space="preserve">Where the burnout time </w:t>
      </w:r>
      <w:r w:rsidR="004C6A17">
        <w:t>of the previous stage is added to the burn time of the current stage’s motor. Following the completion of these calculations, the script is complete and exports the data into the compiler, which then proceeds to the next script.</w:t>
      </w:r>
    </w:p>
    <w:p w14:paraId="3E2638AA" w14:textId="77777777" w:rsidR="004C6A17" w:rsidRDefault="004C6A17" w:rsidP="004C6A17">
      <w:pPr>
        <w:pStyle w:val="C2nd"/>
      </w:pPr>
      <w:bookmarkStart w:id="125" w:name="_Toc9960067"/>
      <w:r>
        <w:lastRenderedPageBreak/>
        <w:t xml:space="preserve">Initial </w:t>
      </w:r>
      <w:r w:rsidR="00A54A7A">
        <w:t>Launch</w:t>
      </w:r>
      <w:r>
        <w:t xml:space="preserve"> Conditions</w:t>
      </w:r>
      <w:bookmarkEnd w:id="125"/>
    </w:p>
    <w:p w14:paraId="5B589531" w14:textId="77777777" w:rsidR="004C6A17" w:rsidRDefault="00A54A7A" w:rsidP="004C6A17">
      <w:pPr>
        <w:pStyle w:val="Paragraphs"/>
      </w:pPr>
      <w:r>
        <w:t xml:space="preserve">The main function of this script is to initialize certain variables </w:t>
      </w:r>
      <w:r w:rsidR="008612D1">
        <w:t xml:space="preserve">to be used with </w:t>
      </w:r>
      <w:r w:rsidR="006D1DB1">
        <w:t>the</w:t>
      </w:r>
      <w:r>
        <w:t xml:space="preserve"> </w:t>
      </w:r>
      <w:r w:rsidR="00F36587">
        <w:t>For loop</w:t>
      </w:r>
      <w:r>
        <w:t xml:space="preserve"> </w:t>
      </w:r>
      <w:r w:rsidR="008612D1">
        <w:t>in</w:t>
      </w:r>
      <w:r>
        <w:t xml:space="preserve"> the Euler solution scripts, or the 4</w:t>
      </w:r>
      <w:r w:rsidRPr="00A54A7A">
        <w:rPr>
          <w:vertAlign w:val="superscript"/>
        </w:rPr>
        <w:t>th</w:t>
      </w:r>
      <w:r>
        <w:t xml:space="preserve"> order Runge-Kutta solver within th</w:t>
      </w:r>
      <w:r w:rsidR="008612D1">
        <w:t>at set of scripts</w:t>
      </w:r>
      <w:r>
        <w:t xml:space="preserve">. The variables that are initialized at zero are </w:t>
      </w:r>
      <w:r>
        <w:rPr>
          <w:i/>
        </w:rPr>
        <w:t xml:space="preserve">a, t, x, y, z, </w:t>
      </w:r>
      <w:r>
        <w:t xml:space="preserve">and </w:t>
      </w:r>
      <w:r>
        <w:rPr>
          <w:i/>
        </w:rPr>
        <w:t>M</w:t>
      </w:r>
      <w:r>
        <w:t>.</w:t>
      </w:r>
      <w:r w:rsidR="008612D1">
        <w:t xml:space="preserve"> Variables initialized to certain values are</w:t>
      </w:r>
      <w:r w:rsidR="00677C90">
        <w:rPr>
          <w:i/>
        </w:rPr>
        <w:t xml:space="preserve"> </w:t>
      </w:r>
      <w:r w:rsidR="008612D1">
        <w:rPr>
          <w:i/>
        </w:rPr>
        <w:t xml:space="preserve">T, P, </w:t>
      </w:r>
      <w:r w:rsidR="008612D1">
        <w:rPr>
          <w:rFonts w:cs="Times New Roman"/>
          <w:i/>
        </w:rPr>
        <w:t>ρ</w:t>
      </w:r>
      <w:r w:rsidR="008612D1">
        <w:rPr>
          <w:i/>
        </w:rPr>
        <w:t>,</w:t>
      </w:r>
      <w:r w:rsidR="008612D1">
        <w:t xml:space="preserve"> and </w:t>
      </w:r>
      <w:r w:rsidR="008612D1">
        <w:rPr>
          <w:i/>
        </w:rPr>
        <w:t>c</w:t>
      </w:r>
      <w:r w:rsidR="008612D1">
        <w:t xml:space="preserve">, which are set to the standard sea level </w:t>
      </w:r>
      <w:r w:rsidR="00014873">
        <w:t>values as found in the U.S. Standard Atmosphere model [</w:t>
      </w:r>
      <w:r w:rsidR="00724304">
        <w:t>Ref. 19</w:t>
      </w:r>
      <w:r w:rsidR="00014873">
        <w:t>]</w:t>
      </w:r>
      <w:r w:rsidR="00677C90">
        <w:t xml:space="preserve">, as well as </w:t>
      </w:r>
      <w:r w:rsidR="00677C90">
        <w:rPr>
          <w:i/>
        </w:rPr>
        <w:t>R</w:t>
      </w:r>
      <w:r w:rsidR="00677C90">
        <w:rPr>
          <w:i/>
          <w:vertAlign w:val="subscript"/>
        </w:rPr>
        <w:t xml:space="preserve">g, </w:t>
      </w:r>
      <w:r w:rsidR="00677C90">
        <w:rPr>
          <w:i/>
        </w:rPr>
        <w:t>R</w:t>
      </w:r>
      <w:r w:rsidR="00677C90">
        <w:rPr>
          <w:i/>
          <w:vertAlign w:val="subscript"/>
        </w:rPr>
        <w:t>e</w:t>
      </w:r>
      <w:r w:rsidR="00677C90">
        <w:rPr>
          <w:i/>
        </w:rPr>
        <w:t xml:space="preserve">, </w:t>
      </w:r>
      <w:r w:rsidR="00677C90">
        <w:t xml:space="preserve">and </w:t>
      </w:r>
      <w:r w:rsidR="00677C90">
        <w:rPr>
          <w:i/>
        </w:rPr>
        <w:t>g</w:t>
      </w:r>
      <w:r w:rsidR="00677C90">
        <w:rPr>
          <w:i/>
          <w:vertAlign w:val="subscript"/>
        </w:rPr>
        <w:t>o</w:t>
      </w:r>
      <w:r w:rsidR="00677C90">
        <w:rPr>
          <w:i/>
        </w:rPr>
        <w:t xml:space="preserve"> </w:t>
      </w:r>
      <w:r w:rsidR="00677C90">
        <w:t>which are the gas constant, radius of Earth, and standard gravity value</w:t>
      </w:r>
      <w:r w:rsidR="00014873">
        <w:t xml:space="preserve">. Additionally, the initial values for </w:t>
      </w:r>
      <w:r w:rsidR="00677C90">
        <w:rPr>
          <w:i/>
        </w:rPr>
        <w:t xml:space="preserve">m, g, </w:t>
      </w:r>
      <w:r w:rsidR="00677C90">
        <w:t xml:space="preserve">and </w:t>
      </w:r>
      <w:r w:rsidR="00677C90">
        <w:rPr>
          <w:i/>
        </w:rPr>
        <w:t>A</w:t>
      </w:r>
      <w:r w:rsidR="00677C90">
        <w:t xml:space="preserve">, are set by accessing specific </w:t>
      </w:r>
      <w:r w:rsidR="00267648">
        <w:t>sub-function</w:t>
      </w:r>
      <w:r w:rsidR="00677C90">
        <w:t xml:space="preserve">s that will be explored in more detail in a following section. </w:t>
      </w:r>
    </w:p>
    <w:p w14:paraId="706064EB" w14:textId="77777777" w:rsidR="00677C90" w:rsidRDefault="00677C90" w:rsidP="00AD0F3E">
      <w:pPr>
        <w:pStyle w:val="Paragraphs"/>
      </w:pPr>
      <w:r>
        <w:t>There are two prompts that are used when this script loads, the first asking the user to input what time step they want to use for the flight, and the second asking what the initial flight angle is. The time step can range from being one second intervals, to using thousandths of a second intervals</w:t>
      </w:r>
      <w:r w:rsidR="00CA1A5B">
        <w:t>, a</w:t>
      </w:r>
      <w:r>
        <w:t xml:space="preserve">lthough it is recommended that no time step larger than ten seconds or smaller than a thousandth of a second are used. The initial angle is input in degrees before being converted to radians, since that </w:t>
      </w:r>
      <w:r w:rsidR="00AD0F3E">
        <w:t>is the format in which MATLAB’s trigonometry functions work</w:t>
      </w:r>
      <w:r w:rsidR="007A5C83">
        <w:t>,</w:t>
      </w:r>
      <w:r w:rsidR="00AD0F3E">
        <w:t xml:space="preserve"> </w:t>
      </w:r>
      <w:r w:rsidR="007A5C83">
        <w:t>and t</w:t>
      </w:r>
      <w:r w:rsidR="00DB463F">
        <w:t>he range that can be used in the program ranges from 0-90 degrees</w:t>
      </w:r>
      <w:r w:rsidR="007A5C83">
        <w:t>. T</w:t>
      </w:r>
      <w:r w:rsidR="00AD0F3E">
        <w:t>he display can be seen below in Fig. 3.13.</w:t>
      </w:r>
    </w:p>
    <w:p w14:paraId="3D0C8FB2" w14:textId="77777777" w:rsidR="00AD0F3E" w:rsidRPr="001D7630" w:rsidRDefault="00AD0F3E" w:rsidP="00AD0F3E">
      <w:pPr>
        <w:pStyle w:val="Images"/>
      </w:pPr>
      <w:r>
        <w:rPr>
          <w:noProof/>
        </w:rPr>
        <w:drawing>
          <wp:inline distT="0" distB="0" distL="0" distR="0" wp14:anchorId="00654FFC" wp14:editId="49BA180A">
            <wp:extent cx="3108960" cy="80485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tretch>
                      <a:fillRect/>
                    </a:stretch>
                  </pic:blipFill>
                  <pic:spPr bwMode="auto">
                    <a:xfrm>
                      <a:off x="0" y="0"/>
                      <a:ext cx="3190078" cy="825856"/>
                    </a:xfrm>
                    <a:prstGeom prst="rect">
                      <a:avLst/>
                    </a:prstGeom>
                    <a:noFill/>
                    <a:ln>
                      <a:noFill/>
                    </a:ln>
                  </pic:spPr>
                </pic:pic>
              </a:graphicData>
            </a:graphic>
          </wp:inline>
        </w:drawing>
      </w:r>
    </w:p>
    <w:p w14:paraId="25F1711D" w14:textId="77777777" w:rsidR="00AD0F3E" w:rsidRDefault="00AD0F3E" w:rsidP="00AD0F3E">
      <w:pPr>
        <w:pStyle w:val="FigureTitle"/>
      </w:pPr>
      <w:bookmarkStart w:id="126" w:name="_Toc9960173"/>
      <w:r>
        <w:t xml:space="preserve">Time </w:t>
      </w:r>
      <w:r w:rsidR="009F6A7C">
        <w:t>s</w:t>
      </w:r>
      <w:r>
        <w:t xml:space="preserve">tep and </w:t>
      </w:r>
      <w:r w:rsidR="009F6A7C">
        <w:t>f</w:t>
      </w:r>
      <w:r>
        <w:t xml:space="preserve">light </w:t>
      </w:r>
      <w:r w:rsidR="009F6A7C">
        <w:t>a</w:t>
      </w:r>
      <w:r>
        <w:t xml:space="preserve">ngle </w:t>
      </w:r>
      <w:r w:rsidR="009F6A7C">
        <w:t>p</w:t>
      </w:r>
      <w:r>
        <w:t>rompt</w:t>
      </w:r>
      <w:bookmarkEnd w:id="126"/>
    </w:p>
    <w:p w14:paraId="3A8D2A05" w14:textId="77777777" w:rsidR="00AD0F3E" w:rsidRDefault="000840AC" w:rsidP="00AD0F3E">
      <w:pPr>
        <w:pStyle w:val="Paragraphs"/>
      </w:pPr>
      <w:r>
        <w:br/>
        <w:t xml:space="preserve"> </w:t>
      </w:r>
      <w:r>
        <w:tab/>
      </w:r>
      <w:r w:rsidR="00AD0F3E">
        <w:t xml:space="preserve">After the initial angle is entered, the program will open a dialogue box asking the user if they want to account for the angle deflection. As mentioned in chapter 2, a launch rod was </w:t>
      </w:r>
      <w:r w:rsidR="00AD0F3E">
        <w:lastRenderedPageBreak/>
        <w:t xml:space="preserve">needed in order to prevent the harsh angle drops at the initial stages of flight; however, depending on what the material and dimensions of the launch rod are, it may be subject to </w:t>
      </w:r>
      <w:r w:rsidR="007A5C83">
        <w:t>bending</w:t>
      </w:r>
      <w:r w:rsidR="00AD0F3E">
        <w:t xml:space="preserve">. </w:t>
      </w:r>
    </w:p>
    <w:p w14:paraId="5491DC67" w14:textId="77777777" w:rsidR="00A40796" w:rsidRPr="001D7630" w:rsidRDefault="00A40796" w:rsidP="0076612A">
      <w:pPr>
        <w:pStyle w:val="Images"/>
      </w:pPr>
      <w:r>
        <w:rPr>
          <w:noProof/>
        </w:rPr>
        <w:drawing>
          <wp:inline distT="0" distB="0" distL="0" distR="0" wp14:anchorId="033918E5" wp14:editId="407CC236">
            <wp:extent cx="2247900" cy="1076967"/>
            <wp:effectExtent l="0" t="0" r="0" b="50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tretch>
                      <a:fillRect/>
                    </a:stretch>
                  </pic:blipFill>
                  <pic:spPr bwMode="auto">
                    <a:xfrm>
                      <a:off x="0" y="0"/>
                      <a:ext cx="2247900" cy="1076967"/>
                    </a:xfrm>
                    <a:prstGeom prst="rect">
                      <a:avLst/>
                    </a:prstGeom>
                    <a:noFill/>
                    <a:ln>
                      <a:noFill/>
                    </a:ln>
                  </pic:spPr>
                </pic:pic>
              </a:graphicData>
            </a:graphic>
          </wp:inline>
        </w:drawing>
      </w:r>
    </w:p>
    <w:p w14:paraId="7AC14C68" w14:textId="77777777" w:rsidR="00A40796" w:rsidRDefault="00A40796" w:rsidP="00A40796">
      <w:pPr>
        <w:pStyle w:val="FigureTitle"/>
      </w:pPr>
      <w:bookmarkStart w:id="127" w:name="_Toc9960174"/>
      <w:r>
        <w:t xml:space="preserve">Rod </w:t>
      </w:r>
      <w:r w:rsidR="009F6A7C">
        <w:t>d</w:t>
      </w:r>
      <w:r>
        <w:t xml:space="preserve">eflection </w:t>
      </w:r>
      <w:r w:rsidR="009F6A7C">
        <w:t>b</w:t>
      </w:r>
      <w:r>
        <w:t>ox</w:t>
      </w:r>
      <w:bookmarkEnd w:id="127"/>
    </w:p>
    <w:p w14:paraId="649D2EAF" w14:textId="77777777" w:rsidR="00A40796" w:rsidRPr="001D7630" w:rsidRDefault="00A40796" w:rsidP="0076612A">
      <w:pPr>
        <w:pStyle w:val="Images"/>
      </w:pPr>
      <w:r>
        <w:rPr>
          <w:noProof/>
        </w:rPr>
        <w:drawing>
          <wp:inline distT="0" distB="0" distL="0" distR="0" wp14:anchorId="0D33743B" wp14:editId="09FEA10D">
            <wp:extent cx="2888201" cy="754380"/>
            <wp:effectExtent l="0" t="0" r="7620"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tretch>
                      <a:fillRect/>
                    </a:stretch>
                  </pic:blipFill>
                  <pic:spPr bwMode="auto">
                    <a:xfrm>
                      <a:off x="0" y="0"/>
                      <a:ext cx="2904125" cy="758539"/>
                    </a:xfrm>
                    <a:prstGeom prst="rect">
                      <a:avLst/>
                    </a:prstGeom>
                    <a:noFill/>
                    <a:ln>
                      <a:noFill/>
                    </a:ln>
                  </pic:spPr>
                </pic:pic>
              </a:graphicData>
            </a:graphic>
          </wp:inline>
        </w:drawing>
      </w:r>
    </w:p>
    <w:p w14:paraId="7D14E7FB" w14:textId="77777777" w:rsidR="00A40796" w:rsidRDefault="009F6A7C" w:rsidP="00A40796">
      <w:pPr>
        <w:pStyle w:val="FigureTitle"/>
      </w:pPr>
      <w:bookmarkStart w:id="128" w:name="_Toc9960175"/>
      <w:r>
        <w:t>D</w:t>
      </w:r>
      <w:r w:rsidR="00A40796">
        <w:t xml:space="preserve">eflection </w:t>
      </w:r>
      <w:r>
        <w:t>d</w:t>
      </w:r>
      <w:r w:rsidR="00A40796">
        <w:t>isplay</w:t>
      </w:r>
      <w:bookmarkEnd w:id="128"/>
    </w:p>
    <w:p w14:paraId="2614846B" w14:textId="77777777" w:rsidR="007A5C83" w:rsidRDefault="000840AC" w:rsidP="00A40796">
      <w:pPr>
        <w:pStyle w:val="Paragraphs"/>
        <w:ind w:firstLine="0"/>
      </w:pPr>
      <w:r>
        <w:br/>
      </w:r>
      <w:r w:rsidR="00A40796">
        <w:t xml:space="preserve">If the user choses to not to account for this, </w:t>
      </w:r>
      <w:r w:rsidR="007A5C83">
        <w:t xml:space="preserve">the message will show that the deflection was not accounted for and the program will continue without performing the calculation. </w:t>
      </w:r>
    </w:p>
    <w:p w14:paraId="7C28B6A3" w14:textId="77777777" w:rsidR="00A40796" w:rsidRDefault="007A5C83" w:rsidP="007A5C83">
      <w:pPr>
        <w:pStyle w:val="Paragraphs"/>
      </w:pPr>
      <w:r>
        <w:t xml:space="preserve">Following the selection to account for deflection, </w:t>
      </w:r>
      <w:r w:rsidR="00A40796">
        <w:t xml:space="preserve">the program will </w:t>
      </w:r>
      <w:r>
        <w:t>load the deflection sub-function.</w:t>
      </w:r>
      <w:r w:rsidR="00A40796">
        <w:t xml:space="preserve"> T</w:t>
      </w:r>
      <w:r>
        <w:t xml:space="preserve">his </w:t>
      </w:r>
      <w:r w:rsidR="00A40796">
        <w:t xml:space="preserve">sub-function takes the initial angle and uses the following sequence of equations to return the launch angle once it leaves the launch rod. </w:t>
      </w:r>
    </w:p>
    <w:p w14:paraId="40F38D24" w14:textId="77777777" w:rsidR="007A23C5" w:rsidRDefault="007A23C5" w:rsidP="00D7598B">
      <w:pPr>
        <w:pStyle w:val="Equation"/>
      </w:pPr>
      <w:r>
        <w:tab/>
      </w:r>
      <m:oMath>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r</m:t>
                </m:r>
              </m:sub>
            </m:sSub>
          </m:e>
          <m:sup>
            <m:r>
              <w:rPr>
                <w:rFonts w:ascii="Cambria Math" w:hAnsi="Cambria Math"/>
              </w:rPr>
              <m:t>4</m:t>
            </m:r>
          </m:sup>
        </m:sSup>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8</w:t>
      </w:r>
      <w:r>
        <w:rPr>
          <w:noProof/>
        </w:rPr>
        <w:fldChar w:fldCharType="end"/>
      </w:r>
      <w:r>
        <w:t>)</w:t>
      </w:r>
    </w:p>
    <w:p w14:paraId="5A7A76B8" w14:textId="77777777" w:rsidR="007A23C5" w:rsidRPr="007A23C5" w:rsidRDefault="007A23C5" w:rsidP="009C3B36">
      <w:pPr>
        <w:pStyle w:val="Paragraphs"/>
      </w:pPr>
      <w:r>
        <w:t xml:space="preserve">The equation for moment of inertia for the launch rod, which uses the value for the rod’s radius from the previous script covering the motor and rocket parameters. This equation is used for a thin </w:t>
      </w:r>
      <w:r w:rsidR="009C3B36">
        <w:t xml:space="preserve">rod that is undergoing a loading as taken from Ref. </w:t>
      </w:r>
      <w:r w:rsidR="009D12F5">
        <w:t>9</w:t>
      </w:r>
      <w:r w:rsidR="009C3B36">
        <w:t xml:space="preserve">. Going back to section 3.1, it can </w:t>
      </w:r>
      <w:r w:rsidR="009C3B36">
        <w:lastRenderedPageBreak/>
        <w:t xml:space="preserve">be seen in the flowchart for the menus, that the parameter menu has the option of opening the deflection sub-function to make </w:t>
      </w:r>
      <w:r w:rsidR="006D1DB1">
        <w:t>these</w:t>
      </w:r>
      <w:r w:rsidR="009C3B36">
        <w:t xml:space="preserve"> changes.</w:t>
      </w:r>
      <w:r w:rsidR="007A5C83">
        <w:t xml:space="preserve"> Because the rocket is being launched at an initial angle, the component of weight acting on the downward direction is needed. Equation 3.9 provides this component. </w:t>
      </w:r>
    </w:p>
    <w:p w14:paraId="2729461D" w14:textId="77777777" w:rsidR="007A23C5" w:rsidRDefault="007A23C5" w:rsidP="00D7598B">
      <w:pPr>
        <w:pStyle w:val="Equation"/>
      </w:pPr>
      <w:r>
        <w:tab/>
      </w:r>
      <m:oMath>
        <m:r>
          <w:rPr>
            <w:rFonts w:ascii="Cambria Math" w:hAnsi="Cambria Math"/>
          </w:rPr>
          <m:t>W=</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0</m:t>
            </m:r>
          </m:sub>
        </m:sSub>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9</w:t>
      </w:r>
      <w:r>
        <w:rPr>
          <w:noProof/>
        </w:rPr>
        <w:fldChar w:fldCharType="end"/>
      </w:r>
      <w:r>
        <w:t>)</w:t>
      </w:r>
    </w:p>
    <w:p w14:paraId="75739522" w14:textId="77777777" w:rsidR="007A23C5" w:rsidRPr="007A23C5" w:rsidRDefault="007A5C83" w:rsidP="007A23C5">
      <w:pPr>
        <w:pStyle w:val="Paragraphs"/>
        <w:ind w:firstLine="0"/>
      </w:pPr>
      <w:r>
        <w:t>The angle the rod deflects is given by Eq. 3.10.</w:t>
      </w:r>
    </w:p>
    <w:p w14:paraId="6E2D27F1" w14:textId="77777777" w:rsidR="007A23C5" w:rsidRDefault="007A23C5" w:rsidP="00D7598B">
      <w:pPr>
        <w:pStyle w:val="Equation"/>
      </w:pPr>
      <w:r>
        <w:tab/>
      </w:r>
      <m:oMath>
        <m:r>
          <w:rPr>
            <w:rFonts w:ascii="Cambria Math" w:hAnsi="Cambria Math"/>
          </w:rPr>
          <m:t>δ=</m:t>
        </m:r>
        <m:f>
          <m:fPr>
            <m:ctrlPr>
              <w:rPr>
                <w:rFonts w:ascii="Cambria Math" w:hAnsi="Cambria Math"/>
                <w:i/>
              </w:rPr>
            </m:ctrlPr>
          </m:fPr>
          <m:num>
            <m:r>
              <w:rPr>
                <w:rFonts w:ascii="Cambria Math" w:hAnsi="Cambria Math"/>
              </w:rPr>
              <m:t>W*</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num>
          <m:den>
            <m:r>
              <w:rPr>
                <w:rFonts w:ascii="Cambria Math" w:hAnsi="Cambria Math"/>
              </w:rPr>
              <m:t>2*E*I</m:t>
            </m:r>
          </m:den>
        </m:f>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10</w:t>
      </w:r>
      <w:r>
        <w:rPr>
          <w:noProof/>
        </w:rPr>
        <w:fldChar w:fldCharType="end"/>
      </w:r>
      <w:r>
        <w:t>)</w:t>
      </w:r>
    </w:p>
    <w:p w14:paraId="55624CA6" w14:textId="77777777" w:rsidR="009C3B36" w:rsidRPr="009C3B36" w:rsidRDefault="009C3B36" w:rsidP="009C3B36">
      <w:pPr>
        <w:pStyle w:val="Paragraphs"/>
        <w:ind w:firstLine="0"/>
      </w:pPr>
      <w:r>
        <w:t xml:space="preserve">The </w:t>
      </w:r>
      <w:r w:rsidR="007A5C83">
        <w:t>default material in the program for the rod is</w:t>
      </w:r>
      <w:r>
        <w:t xml:space="preserve"> stainless steel</w:t>
      </w:r>
      <w:r w:rsidR="007B6BC4">
        <w:t xml:space="preserve"> (value of 1.96 x 10</w:t>
      </w:r>
      <w:r w:rsidR="007B6BC4">
        <w:rPr>
          <w:vertAlign w:val="superscript"/>
        </w:rPr>
        <w:t xml:space="preserve">11 </w:t>
      </w:r>
      <w:r w:rsidR="007B6BC4">
        <w:t>Pascals</w:t>
      </w:r>
      <w:r w:rsidR="006D1DB1">
        <w:t>)</w:t>
      </w:r>
      <w:r w:rsidR="007A5C83">
        <w:t>. However, it</w:t>
      </w:r>
      <w:r>
        <w:t xml:space="preserve"> be modified by accessing the sub-function through the </w:t>
      </w:r>
      <w:r w:rsidR="006D1DB1">
        <w:t>parameter’s</w:t>
      </w:r>
      <w:r>
        <w:t xml:space="preserve"> menu.</w:t>
      </w:r>
      <w:r w:rsidR="007A5C83">
        <w:t xml:space="preserve"> Finally, the deflection angle is subtracted </w:t>
      </w:r>
      <w:r w:rsidR="001E3A09">
        <w:t>from the initial flight angle to give the angle of flight when the rocket leaves the rod.</w:t>
      </w:r>
    </w:p>
    <w:p w14:paraId="37235F23" w14:textId="77777777" w:rsidR="007A23C5" w:rsidRDefault="007A23C5" w:rsidP="00D7598B">
      <w:pPr>
        <w:pStyle w:val="Equation"/>
      </w:pPr>
      <w:r>
        <w:tab/>
      </w:r>
      <m:oMath>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-δ</m:t>
        </m:r>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11</w:t>
      </w:r>
      <w:r>
        <w:rPr>
          <w:noProof/>
        </w:rPr>
        <w:fldChar w:fldCharType="end"/>
      </w:r>
      <w:r>
        <w:t>)</w:t>
      </w:r>
    </w:p>
    <w:p w14:paraId="63058B98" w14:textId="77777777" w:rsidR="00AB008C" w:rsidRDefault="00AB008C" w:rsidP="00AB008C">
      <w:pPr>
        <w:pStyle w:val="Paragraphs"/>
        <w:ind w:firstLine="0"/>
      </w:pPr>
      <w:r>
        <w:t xml:space="preserve">The sub-function sends this value back to the initial flight script where it becomes the new initial flight angle. </w:t>
      </w:r>
    </w:p>
    <w:p w14:paraId="66C923CD" w14:textId="77777777" w:rsidR="00AB008C" w:rsidRPr="002F079D" w:rsidRDefault="00AB008C" w:rsidP="00AB008C">
      <w:pPr>
        <w:pStyle w:val="Paragraphs"/>
        <w:ind w:firstLine="0"/>
      </w:pPr>
      <w:r>
        <w:tab/>
      </w:r>
      <w:r w:rsidR="002F079D">
        <w:t>The final calculations that are done by this script are the calculations of the</w:t>
      </w:r>
      <w:r w:rsidR="00512CB5">
        <w:t xml:space="preserve"> initial values of the</w:t>
      </w:r>
      <w:r w:rsidR="002F079D">
        <w:t xml:space="preserve"> x and y components of velocity</w:t>
      </w:r>
      <w:r w:rsidR="001E3A09">
        <w:t xml:space="preserve">. During testing an error occurred when a value of zero was used for the initial velocity. This error resulted in the rockets trajectory being reduced to miniscule distances instead of a proper flight path. To prevent this, </w:t>
      </w:r>
      <w:r w:rsidR="002F079D">
        <w:t xml:space="preserve">a small velocity value needs to be input as the initial value. Taking that small initial </w:t>
      </w:r>
      <w:r w:rsidR="002F079D">
        <w:rPr>
          <w:i/>
        </w:rPr>
        <w:t xml:space="preserve">V </w:t>
      </w:r>
      <w:r w:rsidR="006D1DB1">
        <w:t>value,</w:t>
      </w:r>
      <w:r w:rsidR="002F079D">
        <w:t xml:space="preserve"> we use Eqs. 3.12 and 3.13 to find the components of </w:t>
      </w:r>
      <w:r w:rsidR="001E3A09">
        <w:t xml:space="preserve">the initial </w:t>
      </w:r>
      <w:r w:rsidR="002F079D">
        <w:t>velocity.</w:t>
      </w:r>
    </w:p>
    <w:p w14:paraId="4D6F6AA7" w14:textId="77777777" w:rsidR="007A23C5" w:rsidRDefault="007A23C5" w:rsidP="00D7598B">
      <w:pPr>
        <w:pStyle w:val="Equation"/>
      </w:pPr>
      <w:r>
        <w:tab/>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=u=V*</m:t>
        </m:r>
        <m:r>
          <m:rPr>
            <m:sty m:val="p"/>
          </m:rPr>
          <w:rPr>
            <w:rFonts w:ascii="Cambria Math" w:hAnsi="Cambria Math"/>
          </w:rPr>
          <m:t>cos⁡</m:t>
        </m:r>
        <m:r>
          <w:rPr>
            <w:rFonts w:ascii="Cambria Math" w:hAnsi="Cambria Math"/>
          </w:rPr>
          <m:t>(θ)</m:t>
        </m:r>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12</w:t>
      </w:r>
      <w:r>
        <w:rPr>
          <w:noProof/>
        </w:rPr>
        <w:fldChar w:fldCharType="end"/>
      </w:r>
      <w:r>
        <w:t>)</w:t>
      </w:r>
    </w:p>
    <w:p w14:paraId="465B7A2F" w14:textId="77777777" w:rsidR="002F079D" w:rsidRDefault="002F079D" w:rsidP="00D7598B">
      <w:pPr>
        <w:pStyle w:val="Equation"/>
      </w:pPr>
      <w:r>
        <w:tab/>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=v=V*</m:t>
        </m:r>
        <m:r>
          <m:rPr>
            <m:sty m:val="p"/>
          </m:rPr>
          <w:rPr>
            <w:rFonts w:ascii="Cambria Math" w:hAnsi="Cambria Math"/>
          </w:rPr>
          <m:t>sin⁡</m:t>
        </m:r>
        <m:r>
          <w:rPr>
            <w:rFonts w:ascii="Cambria Math" w:hAnsi="Cambria Math"/>
          </w:rPr>
          <m:t>(θ)</m:t>
        </m:r>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13</w:t>
      </w:r>
      <w:r>
        <w:rPr>
          <w:noProof/>
        </w:rPr>
        <w:fldChar w:fldCharType="end"/>
      </w:r>
      <w:r>
        <w:t>)</w:t>
      </w:r>
    </w:p>
    <w:p w14:paraId="3E6B3E08" w14:textId="77777777" w:rsidR="00A40796" w:rsidRDefault="002F079D" w:rsidP="00A40796">
      <w:pPr>
        <w:pStyle w:val="Paragraphs"/>
        <w:ind w:firstLine="0"/>
      </w:pPr>
      <w:r>
        <w:lastRenderedPageBreak/>
        <w:t xml:space="preserve">Where the theta used is the flight angle, whether the deformation calculation was performed or not. </w:t>
      </w:r>
      <w:r w:rsidR="00512CB5">
        <w:t>After the all values are initialized, they values are transferred back into the compiler which then proceeds to the next script in the list.</w:t>
      </w:r>
    </w:p>
    <w:p w14:paraId="33379465" w14:textId="77777777" w:rsidR="00512CB5" w:rsidRDefault="00512CB5" w:rsidP="00512CB5">
      <w:pPr>
        <w:pStyle w:val="C1st"/>
      </w:pPr>
      <w:bookmarkStart w:id="129" w:name="_Toc9960068"/>
      <w:r>
        <w:t>Thrust Selection</w:t>
      </w:r>
      <w:bookmarkEnd w:id="129"/>
    </w:p>
    <w:p w14:paraId="7644B836" w14:textId="77777777" w:rsidR="00512CB5" w:rsidRDefault="00180CB0" w:rsidP="00512CB5">
      <w:pPr>
        <w:pStyle w:val="Paragraphs"/>
      </w:pPr>
      <w:r>
        <w:t>The thrust selection script exists to give the user a wide variety of what thrust values to use. Looking back at Fig. 10, the branch for this script has a message to look at its own individual breakdown</w:t>
      </w:r>
      <w:r w:rsidR="00A708CD">
        <w:t xml:space="preserve">, which is presented in Fig. </w:t>
      </w:r>
      <w:r w:rsidR="00FC4CB8">
        <w:t>3.</w:t>
      </w:r>
      <w:r w:rsidR="00A708CD">
        <w:t>1</w:t>
      </w:r>
      <w:r w:rsidR="00B17EED">
        <w:t>6</w:t>
      </w:r>
      <w:r w:rsidR="00A708CD">
        <w:t>.</w:t>
      </w:r>
      <w:r w:rsidR="00F110FC">
        <w:t xml:space="preserve"> </w:t>
      </w:r>
    </w:p>
    <w:p w14:paraId="455BE16F" w14:textId="77777777" w:rsidR="00A708CD" w:rsidRPr="001D7630" w:rsidRDefault="00A708CD" w:rsidP="0076612A">
      <w:pPr>
        <w:pStyle w:val="Images"/>
      </w:pPr>
      <w:r>
        <w:rPr>
          <w:noProof/>
        </w:rPr>
        <w:drawing>
          <wp:inline distT="0" distB="0" distL="0" distR="0" wp14:anchorId="08752A3F" wp14:editId="11E2610C">
            <wp:extent cx="5895119" cy="4701540"/>
            <wp:effectExtent l="0" t="0" r="0"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921939" cy="4722930"/>
                    </a:xfrm>
                    <a:prstGeom prst="rect">
                      <a:avLst/>
                    </a:prstGeom>
                    <a:noFill/>
                    <a:ln>
                      <a:noFill/>
                    </a:ln>
                  </pic:spPr>
                </pic:pic>
              </a:graphicData>
            </a:graphic>
          </wp:inline>
        </w:drawing>
      </w:r>
    </w:p>
    <w:p w14:paraId="70E435DD" w14:textId="77777777" w:rsidR="00A708CD" w:rsidRDefault="00A708CD" w:rsidP="0076612A">
      <w:pPr>
        <w:pStyle w:val="FigureTitle"/>
      </w:pPr>
      <w:bookmarkStart w:id="130" w:name="_Toc9960176"/>
      <w:r>
        <w:t xml:space="preserve">Thrust Selection </w:t>
      </w:r>
      <w:r w:rsidR="009F6A7C">
        <w:t>f</w:t>
      </w:r>
      <w:r>
        <w:t>lowchart.</w:t>
      </w:r>
      <w:bookmarkEnd w:id="130"/>
      <w:r>
        <w:t xml:space="preserve"> </w:t>
      </w:r>
    </w:p>
    <w:p w14:paraId="7DF3579E" w14:textId="77777777" w:rsidR="00A708CD" w:rsidRDefault="00F110FC" w:rsidP="00A708CD">
      <w:pPr>
        <w:pStyle w:val="Paragraphs"/>
        <w:ind w:firstLine="0"/>
      </w:pPr>
      <w:r>
        <w:lastRenderedPageBreak/>
        <w:t>As scene in the Fig. 3.</w:t>
      </w:r>
      <w:r w:rsidR="00B17EED">
        <w:t>16</w:t>
      </w:r>
      <w:r>
        <w:t>, the two values that are exported are the thrust condition</w:t>
      </w:r>
      <w:r w:rsidR="00FC4CB8">
        <w:t>, which is the term used by the program to determine how to load the thrust data variables,</w:t>
      </w:r>
      <w:r>
        <w:t xml:space="preserve"> and data variables, which will be used in whichever solution script they have chosen. Additionally, when the compiler script accesses this file, it displays a dialogue box to be answered. The dialogue box determines what conditions are set and what actions are performed as seen in Fig. 3.1</w:t>
      </w:r>
      <w:r w:rsidR="00B17EED">
        <w:t>7</w:t>
      </w:r>
      <w:r>
        <w:t xml:space="preserve">. </w:t>
      </w:r>
    </w:p>
    <w:p w14:paraId="7B753DCF" w14:textId="77777777" w:rsidR="00F110FC" w:rsidRPr="001D7630" w:rsidRDefault="00F110FC" w:rsidP="0076612A">
      <w:pPr>
        <w:pStyle w:val="Images"/>
      </w:pPr>
      <w:r>
        <w:rPr>
          <w:noProof/>
        </w:rPr>
        <w:drawing>
          <wp:inline distT="0" distB="0" distL="0" distR="0" wp14:anchorId="34B1B8A4" wp14:editId="210536A9">
            <wp:extent cx="3859815" cy="960120"/>
            <wp:effectExtent l="0" t="0" r="762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tretch>
                      <a:fillRect/>
                    </a:stretch>
                  </pic:blipFill>
                  <pic:spPr bwMode="auto">
                    <a:xfrm>
                      <a:off x="0" y="0"/>
                      <a:ext cx="3892686" cy="968297"/>
                    </a:xfrm>
                    <a:prstGeom prst="rect">
                      <a:avLst/>
                    </a:prstGeom>
                    <a:noFill/>
                    <a:ln>
                      <a:noFill/>
                    </a:ln>
                  </pic:spPr>
                </pic:pic>
              </a:graphicData>
            </a:graphic>
          </wp:inline>
        </w:drawing>
      </w:r>
    </w:p>
    <w:p w14:paraId="5BD12050" w14:textId="77777777" w:rsidR="00F110FC" w:rsidRDefault="00F110FC" w:rsidP="00F110FC">
      <w:pPr>
        <w:pStyle w:val="FigureTitle"/>
      </w:pPr>
      <w:bookmarkStart w:id="131" w:name="_Toc9960177"/>
      <w:r>
        <w:t xml:space="preserve">Thrust Selection </w:t>
      </w:r>
      <w:r w:rsidR="009F6A7C">
        <w:t>dialogue b</w:t>
      </w:r>
      <w:r>
        <w:t>ox</w:t>
      </w:r>
      <w:bookmarkEnd w:id="131"/>
    </w:p>
    <w:p w14:paraId="00D18F7B" w14:textId="77777777" w:rsidR="003D19BB" w:rsidRDefault="000840AC" w:rsidP="003D19BB">
      <w:r>
        <w:br/>
      </w:r>
      <w:r w:rsidR="00F110FC">
        <w:t>The dialogue box provides the user with three options, to use an interpolated thrust data set, to load the motor data for the rocket, or to use the average thrust per stage. Each option will be detailed below.</w:t>
      </w:r>
    </w:p>
    <w:p w14:paraId="027A232D" w14:textId="77777777" w:rsidR="00F110FC" w:rsidRDefault="00F110FC" w:rsidP="00F110FC">
      <w:pPr>
        <w:pStyle w:val="C2nd"/>
        <w:numPr>
          <w:ilvl w:val="2"/>
          <w:numId w:val="24"/>
        </w:numPr>
      </w:pPr>
      <w:bookmarkStart w:id="132" w:name="_Toc9960069"/>
      <w:r>
        <w:t>Average Thrust Values</w:t>
      </w:r>
      <w:bookmarkEnd w:id="132"/>
    </w:p>
    <w:p w14:paraId="22A41F63" w14:textId="77777777" w:rsidR="00F110FC" w:rsidRDefault="00F110FC" w:rsidP="00F110FC">
      <w:pPr>
        <w:pStyle w:val="Paragraphs"/>
      </w:pPr>
      <w:r>
        <w:t>When selecting the average thrust values, the script will set the condition and then set the drag data value to zero, as ther</w:t>
      </w:r>
      <w:r w:rsidR="006076E7">
        <w:t xml:space="preserve">e is another sub-function that will create an array for the average values within the solution scripts. </w:t>
      </w:r>
      <w:r w:rsidR="00A317C5">
        <w:t>T</w:t>
      </w:r>
      <w:r w:rsidR="0050425D">
        <w:t>he basic function of the script sets the thrust value as constant through the duration of the burn time. Th</w:t>
      </w:r>
      <w:r w:rsidR="00431F50">
        <w:t>is</w:t>
      </w:r>
      <w:r w:rsidR="0050425D">
        <w:t xml:space="preserve"> script will be discussed more in section 3.5. </w:t>
      </w:r>
    </w:p>
    <w:p w14:paraId="0D54D41F" w14:textId="77777777" w:rsidR="0050425D" w:rsidRDefault="0050425D" w:rsidP="0050425D">
      <w:pPr>
        <w:pStyle w:val="C2nd"/>
      </w:pPr>
      <w:bookmarkStart w:id="133" w:name="_Toc9960070"/>
      <w:r>
        <w:t>Interpolated Thrust and Motor Data</w:t>
      </w:r>
      <w:bookmarkEnd w:id="133"/>
    </w:p>
    <w:p w14:paraId="0A5A6878" w14:textId="77777777" w:rsidR="0050425D" w:rsidRDefault="0050425D" w:rsidP="0050425D">
      <w:pPr>
        <w:pStyle w:val="Paragraphs"/>
      </w:pPr>
      <w:r>
        <w:t xml:space="preserve">These remaining two options that are available both require the loading of a set of data from </w:t>
      </w:r>
      <w:r w:rsidR="00AC2876">
        <w:t xml:space="preserve">a text file. Upon selecting either interpolated or motor data, a window will open allowing </w:t>
      </w:r>
      <w:r w:rsidR="00AC2876">
        <w:lastRenderedPageBreak/>
        <w:t xml:space="preserve">the user to access their files and find the file they wish to load. The script is written to </w:t>
      </w:r>
      <w:r w:rsidR="00431F50">
        <w:t xml:space="preserve">find </w:t>
      </w:r>
      <w:r w:rsidR="00AC2876">
        <w:t>and read only text files</w:t>
      </w:r>
      <w:r w:rsidR="00431F50">
        <w:t>. This</w:t>
      </w:r>
      <w:r w:rsidR="00AC2876">
        <w:t xml:space="preserve"> can be edited from the parameters menu to fit the user</w:t>
      </w:r>
      <w:r w:rsidR="00431F50">
        <w:t>’</w:t>
      </w:r>
      <w:r w:rsidR="00AC2876">
        <w:t xml:space="preserve">s need should they want to load from a different type of file. </w:t>
      </w:r>
      <w:r w:rsidR="00431F50" w:rsidRPr="00431F50">
        <w:t xml:space="preserve">Upon selecting the corresponding options, </w:t>
      </w:r>
      <w:r w:rsidR="00431F50">
        <w:t xml:space="preserve">a </w:t>
      </w:r>
      <w:r w:rsidR="00431F50" w:rsidRPr="00431F50">
        <w:t xml:space="preserve">window will open to the current operations file and let the user select their file to be read in, in this case </w:t>
      </w:r>
      <w:r w:rsidR="00431F50">
        <w:t xml:space="preserve">of Fig. 3.18 </w:t>
      </w:r>
      <w:r w:rsidR="003407F6">
        <w:t xml:space="preserve">a file containing </w:t>
      </w:r>
      <w:r w:rsidR="00431F50" w:rsidRPr="00431F50">
        <w:t>the C6 motor data</w:t>
      </w:r>
      <w:r w:rsidR="003407F6">
        <w:t xml:space="preserve"> is being selected</w:t>
      </w:r>
      <w:r w:rsidR="00431F50" w:rsidRPr="00431F50">
        <w:t>.</w:t>
      </w:r>
    </w:p>
    <w:p w14:paraId="49666C18" w14:textId="77777777" w:rsidR="00AC2876" w:rsidRPr="001D7630" w:rsidRDefault="00AC2876" w:rsidP="0076612A">
      <w:pPr>
        <w:pStyle w:val="Images"/>
      </w:pPr>
      <w:r>
        <w:rPr>
          <w:noProof/>
        </w:rPr>
        <w:drawing>
          <wp:inline distT="0" distB="0" distL="0" distR="0" wp14:anchorId="600EA505" wp14:editId="2CDD906D">
            <wp:extent cx="4564380" cy="2881749"/>
            <wp:effectExtent l="0" t="0" r="762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tretch>
                      <a:fillRect/>
                    </a:stretch>
                  </pic:blipFill>
                  <pic:spPr bwMode="auto">
                    <a:xfrm>
                      <a:off x="0" y="0"/>
                      <a:ext cx="4598586" cy="2903345"/>
                    </a:xfrm>
                    <a:prstGeom prst="rect">
                      <a:avLst/>
                    </a:prstGeom>
                    <a:noFill/>
                    <a:ln>
                      <a:noFill/>
                    </a:ln>
                  </pic:spPr>
                </pic:pic>
              </a:graphicData>
            </a:graphic>
          </wp:inline>
        </w:drawing>
      </w:r>
    </w:p>
    <w:p w14:paraId="794DA227" w14:textId="77777777" w:rsidR="00AC2876" w:rsidRDefault="00AC2876" w:rsidP="00AC2876">
      <w:pPr>
        <w:pStyle w:val="FigureTitle"/>
      </w:pPr>
      <w:bookmarkStart w:id="134" w:name="_Toc9960178"/>
      <w:r>
        <w:rPr>
          <w:noProof/>
        </w:rPr>
        <w:t xml:space="preserve">File </w:t>
      </w:r>
      <w:r w:rsidR="00AB673B">
        <w:rPr>
          <w:noProof/>
        </w:rPr>
        <w:t>s</w:t>
      </w:r>
      <w:r>
        <w:rPr>
          <w:noProof/>
        </w:rPr>
        <w:t xml:space="preserve">election </w:t>
      </w:r>
      <w:r w:rsidR="00AB673B">
        <w:rPr>
          <w:noProof/>
        </w:rPr>
        <w:t>w</w:t>
      </w:r>
      <w:r>
        <w:rPr>
          <w:noProof/>
        </w:rPr>
        <w:t>indow</w:t>
      </w:r>
      <w:bookmarkEnd w:id="134"/>
    </w:p>
    <w:p w14:paraId="3252BAFD" w14:textId="77777777" w:rsidR="00AC2876" w:rsidRDefault="000840AC" w:rsidP="00AC2876">
      <w:pPr>
        <w:pStyle w:val="Paragraphs"/>
      </w:pPr>
      <w:r>
        <w:br/>
        <w:t xml:space="preserve"> </w:t>
      </w:r>
      <w:r>
        <w:tab/>
      </w:r>
      <w:r w:rsidR="00AC2876">
        <w:t xml:space="preserve">If the option they chose was for a set of already interpolated data, then the data is loaded into the thrust data array. It is important to keep in mind that doing so will not edit the data in any way, so it is important for the user to make sure that the data set is compatible to their chosen time set. However, if the motor data option was selected instead, then the data will be sent to </w:t>
      </w:r>
      <w:r w:rsidR="00EF7DDF">
        <w:t xml:space="preserve">a pair of scripts that will perform a </w:t>
      </w:r>
      <w:r w:rsidR="00AC2876">
        <w:t>linear interpolation</w:t>
      </w:r>
      <w:r w:rsidR="003407F6">
        <w:t xml:space="preserve"> between input data points</w:t>
      </w:r>
      <w:r w:rsidR="00EF7DDF">
        <w:t>. The</w:t>
      </w:r>
      <w:r w:rsidR="00AC2876">
        <w:t xml:space="preserve"> sub-function</w:t>
      </w:r>
      <w:r w:rsidR="00EF7DDF">
        <w:t>s are</w:t>
      </w:r>
      <w:r w:rsidR="00AC2876">
        <w:t xml:space="preserve"> named </w:t>
      </w:r>
      <w:r w:rsidR="00EF7DDF">
        <w:t xml:space="preserve">‘ThrustCalc’, which handles the organizing of the motor data into an array and finds the slope and y-intercept values associated with those values, and </w:t>
      </w:r>
      <w:r w:rsidR="00AC2876">
        <w:t>‘Interp.m’</w:t>
      </w:r>
      <w:r w:rsidR="00EF7DDF">
        <w:t xml:space="preserve">, </w:t>
      </w:r>
      <w:r w:rsidR="00EF7DDF">
        <w:lastRenderedPageBreak/>
        <w:t>which takes the array of slopes and intercepts and performs the interpolation</w:t>
      </w:r>
      <w:r w:rsidR="003407F6">
        <w:t xml:space="preserve"> at specified times</w:t>
      </w:r>
      <w:r w:rsidR="00AC2876">
        <w:t xml:space="preserve">. </w:t>
      </w:r>
      <w:r w:rsidR="003407F6">
        <w:t xml:space="preserve">The interpolation creates an array of thrust values corresponding to the time step of the program chosen by the user. The values for thrust are then loaded into an array, </w:t>
      </w:r>
      <w:r w:rsidR="00AC2876">
        <w:t xml:space="preserve">sent back to the thrust selection script and loaded into the thrust data variable. Once the thrust script has completed loading the thrust data, it exports the it with the condition variable back into the compiler script. </w:t>
      </w:r>
    </w:p>
    <w:p w14:paraId="2ADC4976" w14:textId="77777777" w:rsidR="00AC2876" w:rsidRDefault="00AC2876" w:rsidP="00AC2876">
      <w:pPr>
        <w:pStyle w:val="C1st"/>
      </w:pPr>
      <w:bookmarkStart w:id="135" w:name="_Toc9960071"/>
      <w:r>
        <w:t>Drag Selection</w:t>
      </w:r>
      <w:bookmarkEnd w:id="135"/>
    </w:p>
    <w:p w14:paraId="5FFB0DA1" w14:textId="77777777" w:rsidR="00AC2876" w:rsidRDefault="0001216B" w:rsidP="00AC2876">
      <w:pPr>
        <w:pStyle w:val="Paragraphs"/>
      </w:pPr>
      <w:r>
        <w:t>Much like the script for thrust selection, the script responsible for loading the drag data</w:t>
      </w:r>
      <w:r w:rsidR="00031392">
        <w:t xml:space="preserve"> has its own breakdown with a similar flow. </w:t>
      </w:r>
      <w:r w:rsidR="006D1DB1">
        <w:t>Like</w:t>
      </w:r>
      <w:r w:rsidR="00031392">
        <w:t xml:space="preserve"> the thrust script, the drag selection script will allow the user to select between three different ways of loading a drag profile. The breakdown and </w:t>
      </w:r>
      <w:r w:rsidR="0052570E">
        <w:t>is</w:t>
      </w:r>
      <w:r w:rsidR="00031392">
        <w:t xml:space="preserve"> displayed in Fig. 3.1</w:t>
      </w:r>
      <w:r w:rsidR="00B17EED">
        <w:t>9</w:t>
      </w:r>
      <w:r w:rsidR="00031392">
        <w:t xml:space="preserve">. </w:t>
      </w:r>
    </w:p>
    <w:p w14:paraId="3D46CA8E" w14:textId="77777777" w:rsidR="00031392" w:rsidRPr="001D7630" w:rsidRDefault="00031392" w:rsidP="0076612A">
      <w:pPr>
        <w:pStyle w:val="Images"/>
      </w:pPr>
      <w:r>
        <w:rPr>
          <w:noProof/>
        </w:rPr>
        <w:drawing>
          <wp:inline distT="0" distB="0" distL="0" distR="0" wp14:anchorId="4AFA76BF" wp14:editId="05AA4C5D">
            <wp:extent cx="2842260" cy="3729882"/>
            <wp:effectExtent l="0" t="0" r="0"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b="1084"/>
                    <a:stretch/>
                  </pic:blipFill>
                  <pic:spPr bwMode="auto">
                    <a:xfrm>
                      <a:off x="0" y="0"/>
                      <a:ext cx="2866872" cy="3762180"/>
                    </a:xfrm>
                    <a:prstGeom prst="rect">
                      <a:avLst/>
                    </a:prstGeom>
                    <a:noFill/>
                    <a:ln>
                      <a:noFill/>
                    </a:ln>
                    <a:extLst>
                      <a:ext uri="{53640926-AAD7-44D8-BBD7-CCE9431645EC}">
                        <a14:shadowObscured xmlns:a14="http://schemas.microsoft.com/office/drawing/2010/main"/>
                      </a:ext>
                    </a:extLst>
                  </pic:spPr>
                </pic:pic>
              </a:graphicData>
            </a:graphic>
          </wp:inline>
        </w:drawing>
      </w:r>
    </w:p>
    <w:p w14:paraId="5FD58718" w14:textId="77777777" w:rsidR="00031392" w:rsidRDefault="00031392" w:rsidP="00031392">
      <w:pPr>
        <w:pStyle w:val="FigureTitle"/>
      </w:pPr>
      <w:bookmarkStart w:id="136" w:name="_Toc9960179"/>
      <w:r>
        <w:t xml:space="preserve">Drag Selection </w:t>
      </w:r>
      <w:r w:rsidR="00AB673B">
        <w:t>f</w:t>
      </w:r>
      <w:r>
        <w:t>lowchart</w:t>
      </w:r>
      <w:bookmarkEnd w:id="136"/>
    </w:p>
    <w:p w14:paraId="1DAC97EF" w14:textId="77777777" w:rsidR="0052570E" w:rsidRPr="0052570E" w:rsidRDefault="000840AC" w:rsidP="00AB187E">
      <w:pPr>
        <w:pStyle w:val="Paragraphs"/>
        <w:ind w:firstLine="0"/>
      </w:pPr>
      <w:r>
        <w:lastRenderedPageBreak/>
        <w:br/>
      </w:r>
      <w:r w:rsidR="0052570E" w:rsidRPr="0052570E">
        <w:t xml:space="preserve">Once the script is loaded, the dialogue box shown in Fig. 3.20 is opened allowing for </w:t>
      </w:r>
      <w:r w:rsidR="0052570E">
        <w:t xml:space="preserve">the user to </w:t>
      </w:r>
      <w:r w:rsidR="0052570E" w:rsidRPr="0052570E">
        <w:t>select</w:t>
      </w:r>
      <w:r w:rsidR="0052570E">
        <w:t xml:space="preserve"> which option they want for the drag coefficient data.</w:t>
      </w:r>
    </w:p>
    <w:p w14:paraId="014D7B1A" w14:textId="77777777" w:rsidR="00E37275" w:rsidRPr="001D7630" w:rsidRDefault="00E37275" w:rsidP="0076612A">
      <w:pPr>
        <w:pStyle w:val="Images"/>
      </w:pPr>
      <w:r>
        <w:rPr>
          <w:noProof/>
        </w:rPr>
        <w:drawing>
          <wp:inline distT="0" distB="0" distL="0" distR="0" wp14:anchorId="7140507E" wp14:editId="4B5CE144">
            <wp:extent cx="3505200" cy="11261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tretch>
                      <a:fillRect/>
                    </a:stretch>
                  </pic:blipFill>
                  <pic:spPr bwMode="auto">
                    <a:xfrm>
                      <a:off x="0" y="0"/>
                      <a:ext cx="3585584" cy="1151962"/>
                    </a:xfrm>
                    <a:prstGeom prst="rect">
                      <a:avLst/>
                    </a:prstGeom>
                    <a:noFill/>
                    <a:ln>
                      <a:noFill/>
                    </a:ln>
                  </pic:spPr>
                </pic:pic>
              </a:graphicData>
            </a:graphic>
          </wp:inline>
        </w:drawing>
      </w:r>
    </w:p>
    <w:p w14:paraId="14784EAB" w14:textId="77777777" w:rsidR="00E37275" w:rsidRDefault="00E37275" w:rsidP="00E37275">
      <w:pPr>
        <w:pStyle w:val="FigureTitle"/>
      </w:pPr>
      <w:bookmarkStart w:id="137" w:name="_Toc9960180"/>
      <w:r>
        <w:t xml:space="preserve">Drag Selection </w:t>
      </w:r>
      <w:r w:rsidR="00AB673B">
        <w:t>dialogue b</w:t>
      </w:r>
      <w:r>
        <w:t>ox</w:t>
      </w:r>
      <w:bookmarkEnd w:id="137"/>
    </w:p>
    <w:p w14:paraId="666EAEC4" w14:textId="77777777" w:rsidR="00FF161C" w:rsidRDefault="00E37275" w:rsidP="00FF161C">
      <w:pPr>
        <w:pStyle w:val="C2nd"/>
        <w:numPr>
          <w:ilvl w:val="2"/>
          <w:numId w:val="25"/>
        </w:numPr>
      </w:pPr>
      <w:bookmarkStart w:id="138" w:name="_Toc9960072"/>
      <w:r>
        <w:t>Actual Drag</w:t>
      </w:r>
      <w:bookmarkEnd w:id="138"/>
    </w:p>
    <w:p w14:paraId="3F3386D5" w14:textId="77777777" w:rsidR="00FF161C" w:rsidRPr="00FF161C" w:rsidRDefault="00FF161C" w:rsidP="00FF161C">
      <w:pPr>
        <w:pStyle w:val="Paragraphs"/>
      </w:pPr>
      <w:r w:rsidRPr="00FF161C">
        <w:t>The first option that the script allows for is that of actual drag data. This allows for the user to open a text file containing a series of drag coefficients to be used as the drag data array. The window that opens identical to the one seen in Fig. 3.1</w:t>
      </w:r>
      <w:r w:rsidR="00B17EED">
        <w:t>8</w:t>
      </w:r>
      <w:r w:rsidRPr="00FF161C">
        <w:t xml:space="preserve">. The user should make sure that the set of data they load is compatible with their current time step </w:t>
      </w:r>
      <w:r w:rsidR="00003FBD">
        <w:t>and</w:t>
      </w:r>
      <w:r w:rsidRPr="00FF161C">
        <w:t xml:space="preserve"> that the drag coefficients </w:t>
      </w:r>
      <w:r w:rsidR="00003FBD">
        <w:t>are consistent</w:t>
      </w:r>
      <w:r w:rsidRPr="00FF161C">
        <w:t xml:space="preserve"> with the </w:t>
      </w:r>
      <w:r w:rsidR="00003FBD">
        <w:t xml:space="preserve">range of </w:t>
      </w:r>
      <w:r w:rsidRPr="00FF161C">
        <w:t xml:space="preserve">Mach </w:t>
      </w:r>
      <w:r w:rsidR="00003FBD">
        <w:t>numbers</w:t>
      </w:r>
      <w:r w:rsidRPr="00FF161C">
        <w:t xml:space="preserve"> that their rocket experiences during the simulation.</w:t>
      </w:r>
    </w:p>
    <w:p w14:paraId="36C871A5" w14:textId="77777777" w:rsidR="00FF161C" w:rsidRDefault="00FF161C" w:rsidP="00FF161C">
      <w:pPr>
        <w:pStyle w:val="C2nd"/>
      </w:pPr>
      <w:bookmarkStart w:id="139" w:name="_Toc9960073"/>
      <w:r>
        <w:t>Constant Drag</w:t>
      </w:r>
      <w:bookmarkEnd w:id="139"/>
    </w:p>
    <w:p w14:paraId="42BC9FBB" w14:textId="77777777" w:rsidR="00FF161C" w:rsidRPr="00FF161C" w:rsidRDefault="00FF161C" w:rsidP="00FF161C">
      <w:pPr>
        <w:pStyle w:val="Paragraphs"/>
      </w:pPr>
      <w:r w:rsidRPr="00FF161C">
        <w:t>The constant drag option is</w:t>
      </w:r>
      <w:r w:rsidR="00CB79CC">
        <w:t xml:space="preserve"> not</w:t>
      </w:r>
      <w:r w:rsidRPr="00FF161C">
        <w:t xml:space="preserve"> recommended if the user is trying to determine an accurate flight</w:t>
      </w:r>
      <w:r>
        <w:t>; however, it can be helpful in trying to determine what sort of drag coefficient the user should try to design their rocket to have if they need it to go a certain distance. When this option is selected, the drag data array is set to zero, and the drag condition value will tell the solution script to ask for the drag</w:t>
      </w:r>
      <w:r w:rsidR="00CB79CC">
        <w:t xml:space="preserve"> coefficient</w:t>
      </w:r>
      <w:r>
        <w:t xml:space="preserve"> value when it gets to that point in the program. That input will be discussed in section 3.5.</w:t>
      </w:r>
    </w:p>
    <w:p w14:paraId="5948AC23" w14:textId="77777777" w:rsidR="00FF161C" w:rsidRDefault="00FF161C" w:rsidP="00FF161C">
      <w:pPr>
        <w:pStyle w:val="C2nd"/>
      </w:pPr>
      <w:bookmarkStart w:id="140" w:name="_Toc9960074"/>
      <w:r w:rsidRPr="00FF161C">
        <w:lastRenderedPageBreak/>
        <w:t>Fin Type Profiles</w:t>
      </w:r>
      <w:bookmarkEnd w:id="140"/>
    </w:p>
    <w:p w14:paraId="5400A76F" w14:textId="77777777" w:rsidR="00283195" w:rsidRDefault="00FF161C" w:rsidP="00FF161C">
      <w:pPr>
        <w:pStyle w:val="Paragraphs"/>
      </w:pPr>
      <w:r>
        <w:t xml:space="preserve">The final option for loading a drag data array is to utilize one of the preloaded drag profiles that are </w:t>
      </w:r>
      <w:r w:rsidR="00283195">
        <w:t>detailed</w:t>
      </w:r>
      <w:r>
        <w:t xml:space="preserve"> in section 2.4. </w:t>
      </w:r>
      <w:r w:rsidR="00283195">
        <w:t>Choosing this option will que</w:t>
      </w:r>
      <w:r w:rsidR="00CB79CC">
        <w:t>ue</w:t>
      </w:r>
      <w:r w:rsidR="00283195">
        <w:t xml:space="preserve"> a second dialogue box to open asking if the user wants to load a fin profile, or</w:t>
      </w:r>
      <w:r w:rsidR="00AB673B">
        <w:t xml:space="preserve"> </w:t>
      </w:r>
      <w:r w:rsidR="00283195">
        <w:t xml:space="preserve">use the profile built with no fins in mind. </w:t>
      </w:r>
    </w:p>
    <w:p w14:paraId="38243CAB" w14:textId="77777777" w:rsidR="00283195" w:rsidRPr="001D7630" w:rsidRDefault="00283195" w:rsidP="0076612A">
      <w:pPr>
        <w:pStyle w:val="Images"/>
      </w:pPr>
      <w:r>
        <w:rPr>
          <w:noProof/>
        </w:rPr>
        <w:drawing>
          <wp:inline distT="0" distB="0" distL="0" distR="0" wp14:anchorId="453AD255" wp14:editId="7CA3DE8B">
            <wp:extent cx="2786535" cy="115062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tretch>
                      <a:fillRect/>
                    </a:stretch>
                  </pic:blipFill>
                  <pic:spPr bwMode="auto">
                    <a:xfrm>
                      <a:off x="0" y="0"/>
                      <a:ext cx="2796010" cy="1154532"/>
                    </a:xfrm>
                    <a:prstGeom prst="rect">
                      <a:avLst/>
                    </a:prstGeom>
                    <a:noFill/>
                    <a:ln>
                      <a:noFill/>
                    </a:ln>
                  </pic:spPr>
                </pic:pic>
              </a:graphicData>
            </a:graphic>
          </wp:inline>
        </w:drawing>
      </w:r>
    </w:p>
    <w:p w14:paraId="613842D0" w14:textId="77777777" w:rsidR="00283195" w:rsidRDefault="00283195" w:rsidP="0076612A">
      <w:pPr>
        <w:pStyle w:val="FigureTitle"/>
      </w:pPr>
      <w:bookmarkStart w:id="141" w:name="_Toc9960181"/>
      <w:r>
        <w:t xml:space="preserve">Profile </w:t>
      </w:r>
      <w:r w:rsidR="00AB673B">
        <w:t>s</w:t>
      </w:r>
      <w:r>
        <w:t xml:space="preserve">election </w:t>
      </w:r>
      <w:r w:rsidR="00AB673B">
        <w:t>b</w:t>
      </w:r>
      <w:r>
        <w:t>ox.</w:t>
      </w:r>
      <w:bookmarkEnd w:id="141"/>
    </w:p>
    <w:p w14:paraId="46680578" w14:textId="77777777" w:rsidR="00283195" w:rsidRDefault="000840AC" w:rsidP="00283195">
      <w:pPr>
        <w:pStyle w:val="Paragraphs"/>
        <w:ind w:firstLine="0"/>
      </w:pPr>
      <w:r>
        <w:br/>
      </w:r>
      <w:r w:rsidR="00283195">
        <w:t xml:space="preserve">If the user choses to use the no fin model, that array will be loaded. Additionally, a warning message will be displayed informing the user that the use of no fins means that their rocket will more than likely be unstable, and a smooth trajectory is not expected. The option is still provided in case the user wants to know how well the rocket body performs before choosing how to design their fins. </w:t>
      </w:r>
    </w:p>
    <w:p w14:paraId="1FA6B99E" w14:textId="77777777" w:rsidR="00283195" w:rsidRPr="001D7630" w:rsidRDefault="00283195" w:rsidP="0076612A">
      <w:pPr>
        <w:pStyle w:val="Images"/>
      </w:pPr>
      <w:r>
        <w:rPr>
          <w:noProof/>
        </w:rPr>
        <w:drawing>
          <wp:inline distT="0" distB="0" distL="0" distR="0" wp14:anchorId="359D6844" wp14:editId="72B5D696">
            <wp:extent cx="3065267" cy="1112520"/>
            <wp:effectExtent l="0" t="0" r="190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tretch>
                      <a:fillRect/>
                    </a:stretch>
                  </pic:blipFill>
                  <pic:spPr bwMode="auto">
                    <a:xfrm>
                      <a:off x="0" y="0"/>
                      <a:ext cx="3073273" cy="1115426"/>
                    </a:xfrm>
                    <a:prstGeom prst="rect">
                      <a:avLst/>
                    </a:prstGeom>
                    <a:noFill/>
                    <a:ln>
                      <a:noFill/>
                    </a:ln>
                  </pic:spPr>
                </pic:pic>
              </a:graphicData>
            </a:graphic>
          </wp:inline>
        </w:drawing>
      </w:r>
    </w:p>
    <w:p w14:paraId="5A2BA0E3" w14:textId="77777777" w:rsidR="00283195" w:rsidRDefault="00283195" w:rsidP="0076612A">
      <w:pPr>
        <w:pStyle w:val="FigureTitle"/>
      </w:pPr>
      <w:bookmarkStart w:id="142" w:name="_Toc9960182"/>
      <w:r>
        <w:t xml:space="preserve">No </w:t>
      </w:r>
      <w:r w:rsidR="00AB673B">
        <w:t>F</w:t>
      </w:r>
      <w:r>
        <w:t xml:space="preserve">ins </w:t>
      </w:r>
      <w:r w:rsidR="00AB673B">
        <w:t>w</w:t>
      </w:r>
      <w:r>
        <w:t xml:space="preserve">arning </w:t>
      </w:r>
      <w:r w:rsidR="00AB673B">
        <w:t>m</w:t>
      </w:r>
      <w:r>
        <w:t>essage</w:t>
      </w:r>
      <w:bookmarkEnd w:id="142"/>
    </w:p>
    <w:p w14:paraId="56C81109" w14:textId="77777777" w:rsidR="00283195" w:rsidRDefault="000840AC" w:rsidP="00283195">
      <w:pPr>
        <w:pStyle w:val="Paragraphs"/>
        <w:ind w:firstLine="0"/>
      </w:pPr>
      <w:r>
        <w:br/>
      </w:r>
      <w:r w:rsidR="00283195">
        <w:t xml:space="preserve">If the user choses to use a fin type model, a final dialogue box will be opened, allowing them to </w:t>
      </w:r>
      <w:r w:rsidR="00283195">
        <w:lastRenderedPageBreak/>
        <w:t xml:space="preserve">choose from one of three fin types. The user should refer to the details provided for each drag profile within section 2.4 in order to determine which profile is best for their case. </w:t>
      </w:r>
    </w:p>
    <w:p w14:paraId="544267AD" w14:textId="77777777" w:rsidR="00283195" w:rsidRPr="001D7630" w:rsidRDefault="00283195" w:rsidP="0076612A">
      <w:pPr>
        <w:pStyle w:val="Images"/>
      </w:pPr>
      <w:r>
        <w:rPr>
          <w:noProof/>
        </w:rPr>
        <w:drawing>
          <wp:inline distT="0" distB="0" distL="0" distR="0" wp14:anchorId="44F6292F" wp14:editId="3296D11C">
            <wp:extent cx="4184792" cy="1150620"/>
            <wp:effectExtent l="0" t="0" r="635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tretch>
                      <a:fillRect/>
                    </a:stretch>
                  </pic:blipFill>
                  <pic:spPr bwMode="auto">
                    <a:xfrm>
                      <a:off x="0" y="0"/>
                      <a:ext cx="4195281" cy="1153504"/>
                    </a:xfrm>
                    <a:prstGeom prst="rect">
                      <a:avLst/>
                    </a:prstGeom>
                    <a:noFill/>
                    <a:ln>
                      <a:noFill/>
                    </a:ln>
                  </pic:spPr>
                </pic:pic>
              </a:graphicData>
            </a:graphic>
          </wp:inline>
        </w:drawing>
      </w:r>
    </w:p>
    <w:p w14:paraId="129036C9" w14:textId="77777777" w:rsidR="00283195" w:rsidRDefault="00283195" w:rsidP="00283195">
      <w:pPr>
        <w:pStyle w:val="FigureTitle"/>
      </w:pPr>
      <w:bookmarkStart w:id="143" w:name="_Toc9960183"/>
      <w:r>
        <w:t xml:space="preserve">Fin Type </w:t>
      </w:r>
      <w:r w:rsidR="00AB673B">
        <w:t>s</w:t>
      </w:r>
      <w:r>
        <w:t xml:space="preserve">election </w:t>
      </w:r>
      <w:r w:rsidR="00AB673B">
        <w:t>b</w:t>
      </w:r>
      <w:r>
        <w:t>ox</w:t>
      </w:r>
      <w:bookmarkEnd w:id="143"/>
    </w:p>
    <w:p w14:paraId="419275D1" w14:textId="77777777" w:rsidR="00283195" w:rsidRPr="00EF7DDF" w:rsidRDefault="00283195" w:rsidP="00283195">
      <w:pPr>
        <w:pStyle w:val="Paragraphs"/>
        <w:ind w:firstLine="0"/>
      </w:pPr>
      <w:r>
        <w:tab/>
      </w:r>
      <w:r w:rsidR="000840AC">
        <w:br/>
        <w:t xml:space="preserve"> </w:t>
      </w:r>
      <w:r w:rsidR="000840AC">
        <w:tab/>
      </w:r>
      <w:r>
        <w:t xml:space="preserve">Once one of the profiles is selected, a fin type variable will be </w:t>
      </w:r>
      <w:r w:rsidR="006D1DB1">
        <w:t>set,</w:t>
      </w:r>
      <w:r>
        <w:t xml:space="preserve"> and the drag selection script will then load the corresponding sub-function respective to that fin type. Each sub-function has a set of drag coefficient and Mach values, as detailed in section 2.4. </w:t>
      </w:r>
      <w:r w:rsidR="00EF7DDF">
        <w:t xml:space="preserve">The sub-function that is selected performs the organization of data into an array and finds the slope and y-intercepts </w:t>
      </w:r>
      <w:r w:rsidR="006D1DB1">
        <w:t>like</w:t>
      </w:r>
      <w:r w:rsidR="00EF7DDF">
        <w:t xml:space="preserve"> ‘ThrustCalc.m’ for the motor data interpolation. That array is then exported into the same function that interpolates the motor data from the previous section, ‘Interp.m’. After the profile is interpolated, it is exported back to the drag selection script along with the highest Mach value available from that drag profile, this will be helpful when the drag data is loaded by the solution script. Once the drag data is loaded into the selection script, it is the exported with the final Mach value, </w:t>
      </w:r>
      <w:r w:rsidR="00EF7DDF" w:rsidRPr="00EF7DDF">
        <w:rPr>
          <w:i/>
        </w:rPr>
        <w:t>M</w:t>
      </w:r>
      <w:r w:rsidR="00EF7DDF" w:rsidRPr="00EF7DDF">
        <w:rPr>
          <w:i/>
          <w:vertAlign w:val="subscript"/>
        </w:rPr>
        <w:t>end</w:t>
      </w:r>
      <w:r w:rsidR="00EF7DDF">
        <w:t>, and the drag condition variable, back into the compiler. With this script complete, the compiler has finished running and will export all the data it has collected into whichever solution script the user has selected, which will then use that data with its corresponding equations to perform the final calculations of the program.</w:t>
      </w:r>
    </w:p>
    <w:p w14:paraId="2ABEA0A1" w14:textId="77777777" w:rsidR="00EF7DDF" w:rsidRDefault="00FF161C" w:rsidP="00EF7DDF">
      <w:pPr>
        <w:pStyle w:val="C1st"/>
      </w:pPr>
      <w:r>
        <w:lastRenderedPageBreak/>
        <w:t xml:space="preserve"> </w:t>
      </w:r>
      <w:bookmarkStart w:id="144" w:name="_Toc9960075"/>
      <w:r w:rsidR="00EF7DDF">
        <w:t>Solution Scripts</w:t>
      </w:r>
      <w:bookmarkEnd w:id="144"/>
    </w:p>
    <w:p w14:paraId="6E2501D3" w14:textId="77777777" w:rsidR="001961E1" w:rsidRDefault="001961E1" w:rsidP="001961E1">
      <w:pPr>
        <w:pStyle w:val="Paragraphs"/>
      </w:pPr>
      <w:r>
        <w:t xml:space="preserve">The final step in the overall program process is the execution of a solution script which will calculate the trajectory of the users chosen rocket using the equations corresponding to the </w:t>
      </w:r>
      <w:r w:rsidR="00CB79CC">
        <w:t xml:space="preserve">coordinate </w:t>
      </w:r>
      <w:r>
        <w:t xml:space="preserve">frame and method of solution as defined in chapter 2. </w:t>
      </w:r>
      <w:r w:rsidR="00227C94">
        <w:t xml:space="preserve">As stated in the previous sections, </w:t>
      </w:r>
      <w:r w:rsidR="006D1DB1">
        <w:t>all</w:t>
      </w:r>
      <w:r w:rsidR="00227C94">
        <w:t xml:space="preserve"> the solution scripts contain a call </w:t>
      </w:r>
      <w:r w:rsidR="00CB79CC">
        <w:t>to</w:t>
      </w:r>
      <w:r w:rsidR="00227C94">
        <w:t xml:space="preserve"> the initial </w:t>
      </w:r>
      <w:r w:rsidR="006D1DB1">
        <w:t>condition’s</w:t>
      </w:r>
      <w:r w:rsidR="00227C94">
        <w:t xml:space="preserve"> compiler in their first line</w:t>
      </w:r>
      <w:r w:rsidR="00CB79CC">
        <w:t>.</w:t>
      </w:r>
      <w:r w:rsidR="00227C94">
        <w:t xml:space="preserve"> </w:t>
      </w:r>
      <w:r w:rsidR="00CB79CC">
        <w:t>A</w:t>
      </w:r>
      <w:r w:rsidR="006D1DB1">
        <w:t>ll</w:t>
      </w:r>
      <w:r w:rsidR="00227C94">
        <w:t xml:space="preserve"> values found during that script are exported into the workspace of the corresponding file before any further calculations are made. </w:t>
      </w:r>
      <w:r>
        <w:t>Aside from the equations used in the different frames, the method of solution is relatively the same, thus both Euler and Runge-Kutta methods will be discussed in the same subsection with any differences being noted.</w:t>
      </w:r>
    </w:p>
    <w:p w14:paraId="1CC3E47B" w14:textId="77777777" w:rsidR="001961E1" w:rsidRDefault="001961E1" w:rsidP="001961E1">
      <w:pPr>
        <w:pStyle w:val="C2nd"/>
      </w:pPr>
      <w:bookmarkStart w:id="145" w:name="_Toc9960076"/>
      <w:r>
        <w:t>1</w:t>
      </w:r>
      <w:r w:rsidRPr="001961E1">
        <w:rPr>
          <w:vertAlign w:val="superscript"/>
        </w:rPr>
        <w:t>st</w:t>
      </w:r>
      <w:r>
        <w:t xml:space="preserve"> Order Euler Solution Scripts</w:t>
      </w:r>
      <w:bookmarkEnd w:id="145"/>
    </w:p>
    <w:p w14:paraId="2220FAA8" w14:textId="77777777" w:rsidR="00CB79CC" w:rsidRPr="00CB79CC" w:rsidRDefault="00CB79CC" w:rsidP="00CB79CC">
      <w:pPr>
        <w:pStyle w:val="Paragraphs"/>
      </w:pPr>
      <w:r>
        <w:t>The figure below shows the flow of events for the Euler method solution, where both the coordinate frames follow the same sequence.</w:t>
      </w:r>
    </w:p>
    <w:p w14:paraId="663CCCCE" w14:textId="77777777" w:rsidR="00227C94" w:rsidRPr="001D7630" w:rsidRDefault="00227C94" w:rsidP="0076612A">
      <w:pPr>
        <w:pStyle w:val="Images"/>
      </w:pPr>
      <w:r>
        <w:rPr>
          <w:noProof/>
        </w:rPr>
        <w:lastRenderedPageBreak/>
        <w:drawing>
          <wp:inline distT="0" distB="0" distL="0" distR="0" wp14:anchorId="5EE0DB43" wp14:editId="73488D1A">
            <wp:extent cx="5653284" cy="4732020"/>
            <wp:effectExtent l="0" t="0" r="508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t="1" b="-4"/>
                    <a:stretch/>
                  </pic:blipFill>
                  <pic:spPr bwMode="auto">
                    <a:xfrm>
                      <a:off x="0" y="0"/>
                      <a:ext cx="5653284" cy="4732020"/>
                    </a:xfrm>
                    <a:prstGeom prst="rect">
                      <a:avLst/>
                    </a:prstGeom>
                    <a:noFill/>
                    <a:ln>
                      <a:noFill/>
                    </a:ln>
                    <a:extLst>
                      <a:ext uri="{53640926-AAD7-44D8-BBD7-CCE9431645EC}">
                        <a14:shadowObscured xmlns:a14="http://schemas.microsoft.com/office/drawing/2010/main"/>
                      </a:ext>
                    </a:extLst>
                  </pic:spPr>
                </pic:pic>
              </a:graphicData>
            </a:graphic>
          </wp:inline>
        </w:drawing>
      </w:r>
    </w:p>
    <w:p w14:paraId="4589E981" w14:textId="77777777" w:rsidR="00227C94" w:rsidRDefault="00227C94" w:rsidP="00227C94">
      <w:pPr>
        <w:pStyle w:val="FigureTitle"/>
      </w:pPr>
      <w:bookmarkStart w:id="146" w:name="_Toc9960184"/>
      <w:r>
        <w:rPr>
          <w:noProof/>
        </w:rPr>
        <w:t xml:space="preserve">Euler </w:t>
      </w:r>
      <w:r w:rsidR="00AB673B">
        <w:rPr>
          <w:noProof/>
        </w:rPr>
        <w:t>m</w:t>
      </w:r>
      <w:r>
        <w:rPr>
          <w:noProof/>
        </w:rPr>
        <w:t xml:space="preserve">ethod </w:t>
      </w:r>
      <w:r w:rsidR="00AB673B">
        <w:rPr>
          <w:noProof/>
        </w:rPr>
        <w:t>s</w:t>
      </w:r>
      <w:r>
        <w:rPr>
          <w:noProof/>
        </w:rPr>
        <w:t xml:space="preserve">olution </w:t>
      </w:r>
      <w:r w:rsidR="00AB673B">
        <w:rPr>
          <w:noProof/>
        </w:rPr>
        <w:t>s</w:t>
      </w:r>
      <w:r>
        <w:rPr>
          <w:noProof/>
        </w:rPr>
        <w:t xml:space="preserve">cripts </w:t>
      </w:r>
      <w:r w:rsidR="00AB673B">
        <w:rPr>
          <w:noProof/>
        </w:rPr>
        <w:t>f</w:t>
      </w:r>
      <w:r>
        <w:rPr>
          <w:noProof/>
        </w:rPr>
        <w:t>lowchart</w:t>
      </w:r>
      <w:bookmarkEnd w:id="146"/>
    </w:p>
    <w:p w14:paraId="56CFDE91" w14:textId="77777777" w:rsidR="00227C94" w:rsidRDefault="000840AC" w:rsidP="001961E1">
      <w:pPr>
        <w:pStyle w:val="Paragraphs"/>
      </w:pPr>
      <w:r>
        <w:br/>
        <w:t xml:space="preserve"> </w:t>
      </w:r>
      <w:r>
        <w:tab/>
      </w:r>
      <w:r w:rsidR="00227C94">
        <w:t xml:space="preserve">After the initial </w:t>
      </w:r>
      <w:r w:rsidR="006D1DB1">
        <w:t>condition’s</w:t>
      </w:r>
      <w:r w:rsidR="00227C94">
        <w:t xml:space="preserve"> compiler brings in </w:t>
      </w:r>
      <w:r w:rsidR="006D1DB1">
        <w:t>all</w:t>
      </w:r>
      <w:r w:rsidR="00227C94">
        <w:t xml:space="preserve"> the values it calculated, the first thing that is calculated is the number of steps to be used, in this case represented by </w:t>
      </w:r>
      <w:r w:rsidR="00227C94">
        <w:rPr>
          <w:i/>
        </w:rPr>
        <w:t>n</w:t>
      </w:r>
      <w:r w:rsidR="00227C94">
        <w:t xml:space="preserve">. </w:t>
      </w:r>
      <w:r w:rsidR="001A7319">
        <w:t xml:space="preserve">This value is set by dividing the total burn out time by the time step </w:t>
      </w:r>
      <w:r w:rsidR="006D1DB1">
        <w:t>variable and</w:t>
      </w:r>
      <w:r w:rsidR="001A7319">
        <w:t xml:space="preserve"> multiplying by some scalar to make sure that there are enough data points to plot the entire flight path. </w:t>
      </w:r>
    </w:p>
    <w:p w14:paraId="7F9A3F4F" w14:textId="77777777" w:rsidR="001A7319" w:rsidRDefault="001A7319" w:rsidP="00D7598B">
      <w:pPr>
        <w:pStyle w:val="Equation"/>
      </w:pPr>
      <w:r>
        <w:tab/>
      </w:r>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bo</m:t>
                </m:r>
              </m:sub>
            </m:sSub>
          </m:num>
          <m:den>
            <m:r>
              <w:rPr>
                <w:rFonts w:ascii="Cambria Math" w:hAnsi="Cambria Math"/>
              </w:rPr>
              <m:t>dt</m:t>
            </m:r>
          </m:den>
        </m:f>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14</w:t>
      </w:r>
      <w:r>
        <w:rPr>
          <w:noProof/>
        </w:rPr>
        <w:fldChar w:fldCharType="end"/>
      </w:r>
      <w:r>
        <w:t>)</w:t>
      </w:r>
    </w:p>
    <w:p w14:paraId="5B7BA359" w14:textId="77777777" w:rsidR="001A7319" w:rsidRDefault="001A7319" w:rsidP="001961E1">
      <w:pPr>
        <w:pStyle w:val="Paragraphs"/>
      </w:pPr>
      <w:r>
        <w:t xml:space="preserve">Following this, if the user chose to have a constant drag value instead of an array, they will be prompted to enter that value into the </w:t>
      </w:r>
      <w:r w:rsidR="00F36587">
        <w:t>Command Window</w:t>
      </w:r>
      <w:r>
        <w:t xml:space="preserve">. </w:t>
      </w:r>
    </w:p>
    <w:p w14:paraId="31366BAB" w14:textId="77777777" w:rsidR="001A7319" w:rsidRPr="001D7630" w:rsidRDefault="001A7319" w:rsidP="0076612A">
      <w:pPr>
        <w:pStyle w:val="Images"/>
      </w:pPr>
      <w:r>
        <w:rPr>
          <w:noProof/>
        </w:rPr>
        <w:lastRenderedPageBreak/>
        <w:drawing>
          <wp:inline distT="0" distB="0" distL="0" distR="0" wp14:anchorId="415A10A3" wp14:editId="373D1029">
            <wp:extent cx="2831069" cy="624840"/>
            <wp:effectExtent l="0" t="0" r="762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stretch>
                      <a:fillRect/>
                    </a:stretch>
                  </pic:blipFill>
                  <pic:spPr bwMode="auto">
                    <a:xfrm>
                      <a:off x="0" y="0"/>
                      <a:ext cx="2839300" cy="626657"/>
                    </a:xfrm>
                    <a:prstGeom prst="rect">
                      <a:avLst/>
                    </a:prstGeom>
                    <a:noFill/>
                    <a:ln>
                      <a:noFill/>
                    </a:ln>
                  </pic:spPr>
                </pic:pic>
              </a:graphicData>
            </a:graphic>
          </wp:inline>
        </w:drawing>
      </w:r>
    </w:p>
    <w:p w14:paraId="0FCD4CE6" w14:textId="77777777" w:rsidR="001A7319" w:rsidRDefault="001A7319" w:rsidP="001A7319">
      <w:pPr>
        <w:pStyle w:val="FigureTitle"/>
      </w:pPr>
      <w:bookmarkStart w:id="147" w:name="_Toc9960185"/>
      <w:r>
        <w:rPr>
          <w:noProof/>
        </w:rPr>
        <w:t xml:space="preserve">Drag </w:t>
      </w:r>
      <w:r w:rsidR="00292173">
        <w:rPr>
          <w:noProof/>
        </w:rPr>
        <w:t>c</w:t>
      </w:r>
      <w:r>
        <w:rPr>
          <w:noProof/>
        </w:rPr>
        <w:t xml:space="preserve">oefficient </w:t>
      </w:r>
      <w:r w:rsidR="00292173">
        <w:rPr>
          <w:noProof/>
        </w:rPr>
        <w:t>p</w:t>
      </w:r>
      <w:r>
        <w:rPr>
          <w:noProof/>
        </w:rPr>
        <w:t>rompt</w:t>
      </w:r>
      <w:bookmarkEnd w:id="147"/>
    </w:p>
    <w:p w14:paraId="520BDBDC" w14:textId="77777777" w:rsidR="001A7319" w:rsidRDefault="000840AC" w:rsidP="004D0556">
      <w:pPr>
        <w:pStyle w:val="Paragraphs"/>
        <w:ind w:firstLine="0"/>
      </w:pPr>
      <w:r>
        <w:br/>
      </w:r>
      <w:r w:rsidR="004D0556">
        <w:t xml:space="preserve">If they chose one of the other options, then drag data </w:t>
      </w:r>
      <w:r w:rsidR="00F36587">
        <w:t xml:space="preserve">from the corresponding array will be used </w:t>
      </w:r>
      <w:r w:rsidR="004D0556">
        <w:t xml:space="preserve">inside of the </w:t>
      </w:r>
      <w:r w:rsidR="00F36587">
        <w:t>For loop</w:t>
      </w:r>
      <w:r w:rsidR="004D0556">
        <w:t xml:space="preserve">. </w:t>
      </w:r>
    </w:p>
    <w:p w14:paraId="2BFE6BA1" w14:textId="77777777" w:rsidR="004D0556" w:rsidRDefault="004D0556" w:rsidP="004D0556">
      <w:pPr>
        <w:pStyle w:val="Paragraphs"/>
        <w:ind w:firstLine="0"/>
      </w:pPr>
      <w:r>
        <w:tab/>
        <w:t xml:space="preserve">Once the script gets to the </w:t>
      </w:r>
      <w:r w:rsidR="00F36587">
        <w:t>For loop</w:t>
      </w:r>
      <w:r>
        <w:t xml:space="preserve">, it will first interpret what values to use for thrust and drag based on what condition values have been loaded. In the case of drag, the constant drag condition will set all the </w:t>
      </w:r>
      <w:r w:rsidR="00601EC4" w:rsidRPr="00601EC4">
        <w:rPr>
          <w:i/>
        </w:rPr>
        <w:t>C</w:t>
      </w:r>
      <w:r w:rsidR="00601EC4" w:rsidRPr="00601EC4">
        <w:rPr>
          <w:i/>
          <w:vertAlign w:val="subscript"/>
        </w:rPr>
        <w:t>D</w:t>
      </w:r>
      <w:r w:rsidR="00601EC4">
        <w:t xml:space="preserve"> </w:t>
      </w:r>
      <w:r>
        <w:t xml:space="preserve">values equal to that for the entire flight, and if they chose a fin type profile, a sub-function will be loaded to find the corresponding </w:t>
      </w:r>
      <w:r w:rsidR="00601EC4" w:rsidRPr="00601EC4">
        <w:rPr>
          <w:i/>
        </w:rPr>
        <w:t>C</w:t>
      </w:r>
      <w:r w:rsidR="00601EC4" w:rsidRPr="00601EC4">
        <w:rPr>
          <w:i/>
          <w:vertAlign w:val="subscript"/>
        </w:rPr>
        <w:t>D</w:t>
      </w:r>
      <w:r>
        <w:rPr>
          <w:i/>
          <w:vertAlign w:val="subscript"/>
        </w:rPr>
        <w:t xml:space="preserve"> </w:t>
      </w:r>
      <w:r>
        <w:t xml:space="preserve">value at each step based on the Mach number at that time. If the user chose to use the stage thrust for the motors in the rocket, the same process is followed as the drag, having a sub-function find the thrust value at a given time step based on what the time variable is at that given step. If the user chose to read in a text file for drag data or thrust data, the interpolated values that were found in the drag selection or thrust selection script will be loaded here to be used. For thrust however, the values for that array will be used until the total burn time is reached, after that thrust will be set to zero. </w:t>
      </w:r>
    </w:p>
    <w:p w14:paraId="5A73B7C2" w14:textId="77777777" w:rsidR="002F01BE" w:rsidRDefault="004D0556" w:rsidP="004D0556">
      <w:pPr>
        <w:pStyle w:val="Paragraphs"/>
        <w:ind w:firstLine="0"/>
      </w:pPr>
      <w:r>
        <w:tab/>
        <w:t>Following the loading of the drag and thrust data, the corresponding equations for each frame will be used to find the values of velocity, angle, and distances. Additionally, several sub-functions are used to find the values of gravity, area, atmospheric conditions and mass during the flight, but these will be covered more thoroughly in section 3.6. At the end of each iteration, there are a few equations that are needed for certain sub-functions to work</w:t>
      </w:r>
      <w:r w:rsidR="002F01BE">
        <w:t>.</w:t>
      </w:r>
    </w:p>
    <w:p w14:paraId="245D7721" w14:textId="77777777" w:rsidR="002F01BE" w:rsidRDefault="002F01BE" w:rsidP="00D7598B">
      <w:pPr>
        <w:pStyle w:val="Equation"/>
      </w:pPr>
      <w:r>
        <w:tab/>
      </w:r>
      <m:oMath>
        <m:r>
          <w:rPr>
            <w:rFonts w:ascii="Cambria Math" w:hAnsi="Cambria Math"/>
          </w:rPr>
          <m:t xml:space="preserve">c= </m:t>
        </m:r>
        <m:rad>
          <m:radPr>
            <m:degHide m:val="1"/>
            <m:ctrlPr>
              <w:rPr>
                <w:rFonts w:ascii="Cambria Math" w:hAnsi="Cambria Math"/>
                <w:i/>
              </w:rPr>
            </m:ctrlPr>
          </m:radPr>
          <m:deg/>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rad>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15</w:t>
      </w:r>
      <w:r>
        <w:rPr>
          <w:noProof/>
        </w:rPr>
        <w:fldChar w:fldCharType="end"/>
      </w:r>
      <w:r>
        <w:t>)</w:t>
      </w:r>
    </w:p>
    <w:p w14:paraId="30AFE4D0" w14:textId="77777777" w:rsidR="002F01BE" w:rsidRDefault="002F01BE" w:rsidP="00D7598B">
      <w:pPr>
        <w:pStyle w:val="Equation"/>
      </w:pPr>
      <w:r>
        <w:lastRenderedPageBreak/>
        <w:tab/>
      </w:r>
      <m:oMath>
        <m:r>
          <w:rPr>
            <w:rFonts w:ascii="Cambria Math" w:hAnsi="Cambria Math"/>
          </w:rPr>
          <m:t>M=abs</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16</w:t>
      </w:r>
      <w:r>
        <w:rPr>
          <w:noProof/>
        </w:rPr>
        <w:fldChar w:fldCharType="end"/>
      </w:r>
      <w:r>
        <w:t>)</w:t>
      </w:r>
    </w:p>
    <w:p w14:paraId="66E9BF66" w14:textId="77777777" w:rsidR="002F01BE" w:rsidRDefault="002F01BE" w:rsidP="00D7598B">
      <w:pPr>
        <w:pStyle w:val="Equation"/>
      </w:pPr>
      <w:r>
        <w:tab/>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17</w:t>
      </w:r>
      <w:r>
        <w:rPr>
          <w:noProof/>
        </w:rPr>
        <w:fldChar w:fldCharType="end"/>
      </w:r>
      <w:r>
        <w:t>)</w:t>
      </w:r>
    </w:p>
    <w:p w14:paraId="3060A2F8" w14:textId="77777777" w:rsidR="00C45A7F" w:rsidRDefault="00C45A7F" w:rsidP="00C45A7F">
      <w:pPr>
        <w:pStyle w:val="Paragraphs"/>
        <w:ind w:firstLine="0"/>
      </w:pPr>
      <w:r>
        <w:t>Which are the equations for speed of sound, Mach number and dynamic pressure. The speed of sound is needed to find the Mach value which determines what value for the drag coefficient to load, and while dynamic pressure is</w:t>
      </w:r>
      <w:r w:rsidR="00CB79CC">
        <w:t xml:space="preserve"> no</w:t>
      </w:r>
      <w:r>
        <w:t xml:space="preserve">t required, </w:t>
      </w:r>
      <w:r w:rsidR="006D1DB1">
        <w:t>it</w:t>
      </w:r>
      <w:r w:rsidR="00CB79CC">
        <w:t xml:space="preserve"> i</w:t>
      </w:r>
      <w:r w:rsidR="006D1DB1">
        <w:t>s</w:t>
      </w:r>
      <w:r>
        <w:t xml:space="preserve"> still nice to have as a check. </w:t>
      </w:r>
      <w:r w:rsidR="004D0556">
        <w:t xml:space="preserve">There is a condition at the end of the </w:t>
      </w:r>
      <w:r w:rsidR="00F36587">
        <w:t>For loop</w:t>
      </w:r>
      <w:r w:rsidR="004D0556">
        <w:t xml:space="preserve"> that stops the loop before it runs its max number of iterations if the </w:t>
      </w:r>
      <w:r w:rsidR="004D0556">
        <w:rPr>
          <w:i/>
        </w:rPr>
        <w:t xml:space="preserve">y </w:t>
      </w:r>
      <w:r w:rsidR="004D0556">
        <w:t xml:space="preserve">value calculated is less than </w:t>
      </w:r>
      <w:r>
        <w:t>zero and</w:t>
      </w:r>
      <w:r w:rsidR="004D0556">
        <w:t xml:space="preserve"> is implemented because at this point the rocket has hit the ground. </w:t>
      </w:r>
    </w:p>
    <w:p w14:paraId="0658C1B0" w14:textId="77777777" w:rsidR="004D0556" w:rsidRDefault="004D0556" w:rsidP="00C45A7F">
      <w:pPr>
        <w:pStyle w:val="Paragraphs"/>
      </w:pPr>
      <w:r>
        <w:t xml:space="preserve">After the </w:t>
      </w:r>
      <w:r w:rsidR="00F36587">
        <w:t>For loop</w:t>
      </w:r>
      <w:r>
        <w:t xml:space="preserve"> is done running, conversions for </w:t>
      </w:r>
      <w:r w:rsidR="00C45A7F">
        <w:t>units</w:t>
      </w:r>
      <w:r>
        <w:t xml:space="preserve"> are applied</w:t>
      </w:r>
      <w:r w:rsidR="00C45A7F">
        <w:t xml:space="preserve"> to the values found in the loop. This is the reason why these scripts are available to be edited from the editor menu. The user may wish to convert to a different unit that is currently in </w:t>
      </w:r>
      <w:r w:rsidR="006D1DB1">
        <w:t>place or</w:t>
      </w:r>
      <w:r w:rsidR="00C45A7F">
        <w:t xml:space="preserve"> may wish to add further calculations to the </w:t>
      </w:r>
      <w:r w:rsidR="00F36587">
        <w:t>For loop</w:t>
      </w:r>
      <w:r w:rsidR="00C45A7F">
        <w:t xml:space="preserve"> depending on what they need. After the conversions, maximum values are found for specified variables, and the index at which they occur are found to find the time at which the occur. The result from the end of the solution script is a single plot that shows the x and y distances covered, and a message in the </w:t>
      </w:r>
      <w:r w:rsidR="00F36587">
        <w:t>Command Window</w:t>
      </w:r>
      <w:r w:rsidR="00C45A7F">
        <w:t xml:space="preserve"> that shows the value of apogee and landing distance and how much time it took to get to those two points.</w:t>
      </w:r>
      <w:r w:rsidR="00CB79CC">
        <w:t xml:space="preserve"> An example of the final display of the </w:t>
      </w:r>
      <w:r w:rsidR="00001385">
        <w:t>C</w:t>
      </w:r>
      <w:r w:rsidR="00CB79CC">
        <w:t xml:space="preserve">ommand </w:t>
      </w:r>
      <w:r w:rsidR="00001385">
        <w:t>W</w:t>
      </w:r>
      <w:r w:rsidR="00CB79CC">
        <w:t>indow and the figure created upon completion can be seen in Figs. 3.26 and 3.27 respectively.</w:t>
      </w:r>
    </w:p>
    <w:p w14:paraId="160B3C41" w14:textId="77777777" w:rsidR="00C45A7F" w:rsidRPr="001D7630" w:rsidRDefault="00C45A7F" w:rsidP="0076612A">
      <w:pPr>
        <w:pStyle w:val="Images"/>
      </w:pPr>
      <w:r>
        <w:rPr>
          <w:noProof/>
        </w:rPr>
        <w:lastRenderedPageBreak/>
        <w:drawing>
          <wp:inline distT="0" distB="0" distL="0" distR="0" wp14:anchorId="3CA1D1A8" wp14:editId="26F4EEED">
            <wp:extent cx="4062185" cy="2324100"/>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stretch>
                      <a:fillRect/>
                    </a:stretch>
                  </pic:blipFill>
                  <pic:spPr bwMode="auto">
                    <a:xfrm>
                      <a:off x="0" y="0"/>
                      <a:ext cx="4093423" cy="2341972"/>
                    </a:xfrm>
                    <a:prstGeom prst="rect">
                      <a:avLst/>
                    </a:prstGeom>
                    <a:noFill/>
                    <a:ln>
                      <a:noFill/>
                    </a:ln>
                  </pic:spPr>
                </pic:pic>
              </a:graphicData>
            </a:graphic>
          </wp:inline>
        </w:drawing>
      </w:r>
    </w:p>
    <w:p w14:paraId="48134FBF" w14:textId="77777777" w:rsidR="00C45A7F" w:rsidRDefault="00CB79CC" w:rsidP="00653E32">
      <w:pPr>
        <w:pStyle w:val="FigureTitle"/>
      </w:pPr>
      <w:bookmarkStart w:id="148" w:name="_Toc9960186"/>
      <w:r>
        <w:t>Final Command Window</w:t>
      </w:r>
      <w:r w:rsidR="00653E32">
        <w:t xml:space="preserve"> </w:t>
      </w:r>
      <w:r>
        <w:t>d</w:t>
      </w:r>
      <w:r w:rsidR="00653E32">
        <w:t>isplay</w:t>
      </w:r>
      <w:bookmarkEnd w:id="148"/>
    </w:p>
    <w:p w14:paraId="27E72CD4" w14:textId="77777777" w:rsidR="00653E32" w:rsidRPr="001D7630" w:rsidRDefault="00653E32" w:rsidP="0076612A">
      <w:pPr>
        <w:pStyle w:val="Images"/>
      </w:pPr>
      <w:r>
        <w:rPr>
          <w:noProof/>
        </w:rPr>
        <w:drawing>
          <wp:inline distT="0" distB="0" distL="0" distR="0" wp14:anchorId="1D7ECC39" wp14:editId="246D5D2F">
            <wp:extent cx="3337560" cy="2970429"/>
            <wp:effectExtent l="0" t="0" r="0" b="190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tretch>
                      <a:fillRect/>
                    </a:stretch>
                  </pic:blipFill>
                  <pic:spPr bwMode="auto">
                    <a:xfrm>
                      <a:off x="0" y="0"/>
                      <a:ext cx="3362713" cy="2992815"/>
                    </a:xfrm>
                    <a:prstGeom prst="rect">
                      <a:avLst/>
                    </a:prstGeom>
                    <a:noFill/>
                    <a:ln>
                      <a:noFill/>
                    </a:ln>
                  </pic:spPr>
                </pic:pic>
              </a:graphicData>
            </a:graphic>
          </wp:inline>
        </w:drawing>
      </w:r>
    </w:p>
    <w:p w14:paraId="6AAF7DB5" w14:textId="77777777" w:rsidR="00653E32" w:rsidRDefault="00653E32" w:rsidP="00653E32">
      <w:pPr>
        <w:pStyle w:val="FigureTitle"/>
      </w:pPr>
      <w:bookmarkStart w:id="149" w:name="_Toc9960187"/>
      <w:r>
        <w:t xml:space="preserve">Flight </w:t>
      </w:r>
      <w:r w:rsidR="00CB79CC">
        <w:t>p</w:t>
      </w:r>
      <w:r>
        <w:t>ath</w:t>
      </w:r>
      <w:r w:rsidR="00CB79CC">
        <w:t xml:space="preserve"> plot</w:t>
      </w:r>
      <w:bookmarkEnd w:id="149"/>
    </w:p>
    <w:p w14:paraId="69766789" w14:textId="77777777" w:rsidR="00C45A7F" w:rsidRPr="004D0556" w:rsidRDefault="000840AC" w:rsidP="00C45A7F">
      <w:pPr>
        <w:pStyle w:val="Paragraphs"/>
      </w:pPr>
      <w:r>
        <w:br/>
        <w:t xml:space="preserve"> </w:t>
      </w:r>
      <w:r>
        <w:tab/>
      </w:r>
      <w:r w:rsidR="00D31C88">
        <w:t>After the plot and values are displayed, the program has finished running. Additional plots can be added into the script using the editor menu, as well as modifying the axes and units used for plotting.</w:t>
      </w:r>
      <w:r w:rsidR="00E310EC">
        <w:t xml:space="preserve"> If the user wishes to display additional variables upon completion of the solution script, the option to add those displays is available from the program editor menu. </w:t>
      </w:r>
    </w:p>
    <w:p w14:paraId="7E6EEA5A" w14:textId="77777777" w:rsidR="001961E1" w:rsidRDefault="001961E1" w:rsidP="001961E1">
      <w:pPr>
        <w:pStyle w:val="C2nd"/>
      </w:pPr>
      <w:bookmarkStart w:id="150" w:name="_Toc9960077"/>
      <w:r>
        <w:lastRenderedPageBreak/>
        <w:t>4</w:t>
      </w:r>
      <w:r w:rsidRPr="001961E1">
        <w:rPr>
          <w:vertAlign w:val="superscript"/>
        </w:rPr>
        <w:t>th</w:t>
      </w:r>
      <w:r>
        <w:t xml:space="preserve"> Order Runge-Kutta Solution Scripts</w:t>
      </w:r>
      <w:bookmarkEnd w:id="150"/>
    </w:p>
    <w:p w14:paraId="00217B01" w14:textId="77777777" w:rsidR="00815EAE" w:rsidRPr="00815EAE" w:rsidRDefault="00815EAE" w:rsidP="00815EAE">
      <w:pPr>
        <w:pStyle w:val="Paragraphs"/>
      </w:pPr>
      <w:r>
        <w:t>The sequence of events for the 4</w:t>
      </w:r>
      <w:r w:rsidRPr="00815EAE">
        <w:rPr>
          <w:vertAlign w:val="superscript"/>
        </w:rPr>
        <w:t>th</w:t>
      </w:r>
      <w:r>
        <w:t xml:space="preserve"> order solution method is </w:t>
      </w:r>
      <w:r w:rsidR="0018137E">
        <w:t>like</w:t>
      </w:r>
      <w:r>
        <w:t xml:space="preserve"> that of the Euler, but with added events that are needed for the user of the ODE solver used in MATLAB.</w:t>
      </w:r>
    </w:p>
    <w:p w14:paraId="1F789607" w14:textId="77777777" w:rsidR="00922493" w:rsidRPr="001D7630" w:rsidRDefault="00922493" w:rsidP="0076612A">
      <w:pPr>
        <w:pStyle w:val="Images"/>
      </w:pPr>
      <w:r>
        <w:rPr>
          <w:noProof/>
        </w:rPr>
        <w:drawing>
          <wp:inline distT="0" distB="0" distL="0" distR="0" wp14:anchorId="129C8993" wp14:editId="1A569A68">
            <wp:extent cx="4788500" cy="5822043"/>
            <wp:effectExtent l="0" t="0" r="0" b="762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797786" cy="5833333"/>
                    </a:xfrm>
                    <a:prstGeom prst="rect">
                      <a:avLst/>
                    </a:prstGeom>
                    <a:noFill/>
                    <a:ln>
                      <a:noFill/>
                    </a:ln>
                  </pic:spPr>
                </pic:pic>
              </a:graphicData>
            </a:graphic>
          </wp:inline>
        </w:drawing>
      </w:r>
    </w:p>
    <w:p w14:paraId="70205B04" w14:textId="77777777" w:rsidR="00922493" w:rsidRDefault="00922493" w:rsidP="00922493">
      <w:pPr>
        <w:pStyle w:val="FigureTitle"/>
      </w:pPr>
      <w:bookmarkStart w:id="151" w:name="_Toc9960188"/>
      <w:r>
        <w:t>ODE Solution Flowchart</w:t>
      </w:r>
      <w:bookmarkEnd w:id="151"/>
    </w:p>
    <w:p w14:paraId="245093D4" w14:textId="77777777" w:rsidR="00A05CA0" w:rsidRDefault="00894829" w:rsidP="00922493">
      <w:pPr>
        <w:pStyle w:val="Paragraphs"/>
      </w:pPr>
      <w:r>
        <w:lastRenderedPageBreak/>
        <w:t xml:space="preserve">After the </w:t>
      </w:r>
      <w:r w:rsidR="00DC0A3C">
        <w:t xml:space="preserve">script receives the </w:t>
      </w:r>
      <w:r w:rsidR="0018137E">
        <w:t>values</w:t>
      </w:r>
      <w:r w:rsidR="00DC0A3C">
        <w:t xml:space="preserve"> from the compiler, a si</w:t>
      </w:r>
      <w:r w:rsidR="00F36587">
        <w:t>milar</w:t>
      </w:r>
      <w:r w:rsidR="00DC0A3C">
        <w:t xml:space="preserve"> process occur</w:t>
      </w:r>
      <w:r w:rsidR="00F36587">
        <w:t xml:space="preserve">s </w:t>
      </w:r>
      <w:r w:rsidR="00DC0A3C">
        <w:t xml:space="preserve">to that of the Euler method scripts. The </w:t>
      </w:r>
      <w:r w:rsidR="00DC0A3C">
        <w:rPr>
          <w:i/>
        </w:rPr>
        <w:t xml:space="preserve">n </w:t>
      </w:r>
      <w:r w:rsidR="00DC0A3C">
        <w:t>variable is still calculated but this time it is used to provide a range of variables for the ODE solver</w:t>
      </w:r>
      <w:r w:rsidR="00F36587">
        <w:t xml:space="preserve"> called </w:t>
      </w:r>
      <w:r w:rsidR="00F36587">
        <w:rPr>
          <w:i/>
        </w:rPr>
        <w:t>t</w:t>
      </w:r>
      <w:r w:rsidR="00F36587">
        <w:rPr>
          <w:i/>
          <w:vertAlign w:val="subscript"/>
        </w:rPr>
        <w:t>s</w:t>
      </w:r>
      <w:r w:rsidR="00F36587">
        <w:t xml:space="preserve">. If the constant drag option was chosen, the same message will be displayed in the Command Window as appears in Fig. 3.25. After this, the ODE scripts </w:t>
      </w:r>
      <w:r w:rsidR="00A05CA0">
        <w:t>then diverge to their own process, first setting up an initial set of values for the differential equations in the scripts corresponding ODE function. For the parallel-</w:t>
      </w:r>
      <w:r w:rsidR="006D1DB1">
        <w:t>perpendicular</w:t>
      </w:r>
      <w:r w:rsidR="00A05CA0">
        <w:t xml:space="preserve"> frame the initial values are for </w:t>
      </w:r>
      <w:r w:rsidR="00A05CA0">
        <w:rPr>
          <w:i/>
        </w:rPr>
        <w:t xml:space="preserve">V, </w:t>
      </w:r>
      <w:r w:rsidR="00A05CA0">
        <w:rPr>
          <w:rFonts w:cs="Times New Roman"/>
          <w:i/>
        </w:rPr>
        <w:t>θ</w:t>
      </w:r>
      <w:r w:rsidR="00A05CA0">
        <w:rPr>
          <w:i/>
        </w:rPr>
        <w:t xml:space="preserve">, x, z, </w:t>
      </w:r>
      <w:r w:rsidR="00A05CA0">
        <w:t>and</w:t>
      </w:r>
      <w:r w:rsidR="00A05CA0">
        <w:rPr>
          <w:i/>
        </w:rPr>
        <w:t xml:space="preserve"> m</w:t>
      </w:r>
      <w:r w:rsidR="00A05CA0">
        <w:t xml:space="preserve">, whereas in the x-y frame the values are </w:t>
      </w:r>
      <w:r w:rsidR="00A05CA0">
        <w:rPr>
          <w:i/>
        </w:rPr>
        <w:t xml:space="preserve">u, v, x, y </w:t>
      </w:r>
      <w:r w:rsidR="00A05CA0">
        <w:t xml:space="preserve">and </w:t>
      </w:r>
      <w:r w:rsidR="00A05CA0">
        <w:rPr>
          <w:i/>
        </w:rPr>
        <w:t xml:space="preserve">m. </w:t>
      </w:r>
      <w:r w:rsidR="00A05CA0">
        <w:t>These values form the first row of an array that will be filled in by the ODE solver utilizing the differential equations for the corresponding frame found in chapter 2</w:t>
      </w:r>
      <w:r w:rsidR="0018137E">
        <w:t>. T</w:t>
      </w:r>
      <w:r w:rsidR="00A05CA0">
        <w:t>he differential equation for mass in both systems is simply the output of the time based ‘Mass.m’ sub-function</w:t>
      </w:r>
      <w:r w:rsidR="0018137E">
        <w:t xml:space="preserve"> </w:t>
      </w:r>
      <w:r w:rsidR="00A05CA0">
        <w:t xml:space="preserve">to account for the decrease of mass over time. This sub-function will be explored in the following section. The call </w:t>
      </w:r>
      <w:r w:rsidR="0018137E">
        <w:t>to</w:t>
      </w:r>
      <w:r w:rsidR="00A05CA0">
        <w:t xml:space="preserve"> the ODE solver built into MATLAB appears as such.</w:t>
      </w:r>
    </w:p>
    <w:p w14:paraId="4243EABB" w14:textId="77777777" w:rsidR="00A05CA0" w:rsidRDefault="00A05CA0" w:rsidP="00D7598B">
      <w:pPr>
        <w:pStyle w:val="Equation"/>
      </w:pPr>
      <w:r>
        <w:tab/>
      </w:r>
      <m:oMath>
        <m:d>
          <m:dPr>
            <m:begChr m:val="["/>
            <m:endChr m:val="]"/>
            <m:ctrlPr>
              <w:rPr>
                <w:rFonts w:ascii="Cambria Math" w:hAnsi="Cambria Math"/>
                <w:i/>
              </w:rPr>
            </m:ctrlPr>
          </m:dPr>
          <m:e>
            <m:r>
              <w:rPr>
                <w:rFonts w:ascii="Cambria Math" w:hAnsi="Cambria Math"/>
              </w:rPr>
              <m:t>t,h</m:t>
            </m:r>
          </m:e>
        </m:d>
        <m:r>
          <w:rPr>
            <w:rFonts w:ascii="Cambria Math" w:hAnsi="Cambria Math"/>
          </w:rPr>
          <m:t>=ode45(@</m:t>
        </m:r>
        <m:d>
          <m:dPr>
            <m:ctrlPr>
              <w:rPr>
                <w:rFonts w:ascii="Cambria Math" w:hAnsi="Cambria Math"/>
                <w:i/>
              </w:rPr>
            </m:ctrlPr>
          </m:dPr>
          <m:e>
            <m:r>
              <w:rPr>
                <w:rFonts w:ascii="Cambria Math" w:hAnsi="Cambria Math"/>
              </w:rPr>
              <m:t>t,h</m:t>
            </m:r>
          </m:e>
        </m:d>
        <m:r>
          <w:rPr>
            <w:rFonts w:ascii="Cambria Math" w:hAnsi="Cambria Math"/>
          </w:rPr>
          <m:t xml:space="preserve"> </m:t>
        </m:r>
        <m:d>
          <m:dPr>
            <m:begChr m:val="{"/>
            <m:endChr m:val="}"/>
            <m:ctrlPr>
              <w:rPr>
                <w:rFonts w:ascii="Cambria Math" w:hAnsi="Cambria Math"/>
                <w:i/>
              </w:rPr>
            </m:ctrlPr>
          </m:dPr>
          <m:e>
            <m:r>
              <w:rPr>
                <w:rFonts w:ascii="Cambria Math" w:hAnsi="Cambria Math"/>
              </w:rPr>
              <m:t>name of ode function</m:t>
            </m:r>
          </m:e>
        </m:d>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,Opt) </m:t>
        </m:r>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18</w:t>
      </w:r>
      <w:r>
        <w:rPr>
          <w:noProof/>
        </w:rPr>
        <w:fldChar w:fldCharType="end"/>
      </w:r>
      <w:r>
        <w:t>)</w:t>
      </w:r>
    </w:p>
    <w:p w14:paraId="4290E30C" w14:textId="77777777" w:rsidR="001961E1" w:rsidRDefault="00A05CA0" w:rsidP="00A05CA0">
      <w:pPr>
        <w:pStyle w:val="Paragraphs"/>
        <w:ind w:firstLine="0"/>
      </w:pPr>
      <w:r>
        <w:t xml:space="preserve">Where the </w:t>
      </w:r>
      <w:r>
        <w:rPr>
          <w:i/>
        </w:rPr>
        <w:t xml:space="preserve">t </w:t>
      </w:r>
      <w:r>
        <w:t xml:space="preserve">and </w:t>
      </w:r>
      <w:r>
        <w:rPr>
          <w:i/>
        </w:rPr>
        <w:t xml:space="preserve">h </w:t>
      </w:r>
      <w:r>
        <w:t xml:space="preserve">variables used tell the ODE function to use time as the differential factor, and have </w:t>
      </w:r>
      <w:r w:rsidRPr="0018137E">
        <w:rPr>
          <w:i/>
        </w:rPr>
        <w:t>h</w:t>
      </w:r>
      <w:r>
        <w:t xml:space="preserve"> be the values to load and build into an array. The function is then called, ‘ode45()’ being the 4</w:t>
      </w:r>
      <w:r w:rsidRPr="00A05CA0">
        <w:rPr>
          <w:vertAlign w:val="superscript"/>
        </w:rPr>
        <w:t>th</w:t>
      </w:r>
      <w:r>
        <w:t xml:space="preserve"> order solver for Runge-Kutta in MATLAB language, to be evaluated at the two established variables, using the function of the users </w:t>
      </w:r>
      <w:r w:rsidR="006D1DB1">
        <w:t>choosing</w:t>
      </w:r>
      <w:r>
        <w:t>. Inside the function that is chose</w:t>
      </w:r>
      <w:r w:rsidR="0018137E">
        <w:t>n</w:t>
      </w:r>
      <w:r>
        <w:t xml:space="preserve"> are the differential equations for the respective coordinate frame</w:t>
      </w:r>
      <w:r w:rsidR="003323A4">
        <w:t xml:space="preserve">, i.e. ‘ode_func_xy.m’ is the function that contains the equations for the x-y coordinate frame. That function will then load the time and initial values into it and perform the calculations across </w:t>
      </w:r>
      <w:r w:rsidR="003323A4">
        <w:rPr>
          <w:i/>
        </w:rPr>
        <w:t>t</w:t>
      </w:r>
      <w:r w:rsidR="003323A4">
        <w:rPr>
          <w:i/>
          <w:vertAlign w:val="subscript"/>
        </w:rPr>
        <w:t>s</w:t>
      </w:r>
      <w:r w:rsidR="003323A4">
        <w:rPr>
          <w:vertAlign w:val="subscript"/>
        </w:rPr>
        <w:t xml:space="preserve"> </w:t>
      </w:r>
      <w:r w:rsidR="003323A4">
        <w:t xml:space="preserve">starting with the initial array of values called </w:t>
      </w:r>
      <w:r w:rsidR="003323A4">
        <w:rPr>
          <w:i/>
        </w:rPr>
        <w:t>h</w:t>
      </w:r>
      <w:r w:rsidR="003323A4">
        <w:rPr>
          <w:i/>
          <w:vertAlign w:val="subscript"/>
        </w:rPr>
        <w:t>0</w:t>
      </w:r>
      <w:r w:rsidR="003323A4">
        <w:t xml:space="preserve">. The ‘Opt’ in the expression represents an additional function in the ‘options’ slot of the solver call. In this case, ‘Opt’ fills the same role as the condition at the end of the </w:t>
      </w:r>
      <w:r w:rsidR="003323A4">
        <w:lastRenderedPageBreak/>
        <w:t>Euler For loop. The variable is set to run ‘StopFunc.m’, which contains the required expression to stop the ODE solver from running once the</w:t>
      </w:r>
      <w:r w:rsidR="003323A4">
        <w:rPr>
          <w:i/>
        </w:rPr>
        <w:t xml:space="preserve"> </w:t>
      </w:r>
      <w:r w:rsidR="003323A4">
        <w:t>value</w:t>
      </w:r>
      <w:r w:rsidR="0018137E">
        <w:t xml:space="preserve"> for altitude</w:t>
      </w:r>
      <w:r w:rsidR="003323A4">
        <w:t xml:space="preserve"> </w:t>
      </w:r>
      <w:r w:rsidR="0018137E">
        <w:t>becomes less than</w:t>
      </w:r>
      <w:r w:rsidR="003323A4">
        <w:t xml:space="preserve"> zero. </w:t>
      </w:r>
    </w:p>
    <w:p w14:paraId="4B631867" w14:textId="77777777" w:rsidR="003323A4" w:rsidRDefault="003323A4" w:rsidP="00A05CA0">
      <w:pPr>
        <w:pStyle w:val="Paragraphs"/>
        <w:ind w:firstLine="0"/>
      </w:pPr>
      <w:r>
        <w:tab/>
        <w:t>After the ODE solver completes its calculations for th</w:t>
      </w:r>
      <w:r w:rsidR="0018137E">
        <w:t>e initial</w:t>
      </w:r>
      <w:r>
        <w:t xml:space="preserve"> variables</w:t>
      </w:r>
      <w:r w:rsidR="0018137E">
        <w:t xml:space="preserve"> over the t</w:t>
      </w:r>
      <w:r>
        <w:t>ime</w:t>
      </w:r>
      <w:r w:rsidR="0018137E">
        <w:t xml:space="preserve"> span</w:t>
      </w:r>
      <w:r>
        <w:t xml:space="preserve"> </w:t>
      </w:r>
      <w:r w:rsidR="0018137E">
        <w:t xml:space="preserve">or until the stop condition is met, </w:t>
      </w:r>
      <w:r>
        <w:t>it returns the full array of v</w:t>
      </w:r>
      <w:r w:rsidR="0018137E">
        <w:t>alues</w:t>
      </w:r>
      <w:r>
        <w:t>. The script then takes those variables and separates them into columns in order to find the max values for each. Those max values are found along with the corresponding time index for each</w:t>
      </w:r>
      <w:r w:rsidR="0018137E">
        <w:t xml:space="preserve"> variable</w:t>
      </w:r>
      <w:r>
        <w:t xml:space="preserve">, and the results are plotted and displayed into the </w:t>
      </w:r>
      <w:r w:rsidR="00001385">
        <w:t>C</w:t>
      </w:r>
      <w:r>
        <w:t xml:space="preserve">ommand </w:t>
      </w:r>
      <w:r w:rsidR="00001385">
        <w:t>W</w:t>
      </w:r>
      <w:r>
        <w:t>indow much like is seen in Figs. 3.26 and 3.27. Like the Euler scripts</w:t>
      </w:r>
      <w:r w:rsidR="0018137E">
        <w:t>,</w:t>
      </w:r>
      <w:r>
        <w:t xml:space="preserve"> the option to open the ODE scripts is made available </w:t>
      </w:r>
      <w:r w:rsidR="006D1DB1">
        <w:t>if</w:t>
      </w:r>
      <w:r>
        <w:t xml:space="preserve"> the user </w:t>
      </w:r>
      <w:r w:rsidR="0018137E">
        <w:t>desires</w:t>
      </w:r>
      <w:r>
        <w:t xml:space="preserve"> to use a different set of differential equations in the solver, or if they want to add in any </w:t>
      </w:r>
      <w:r w:rsidR="0018137E">
        <w:t xml:space="preserve">variables </w:t>
      </w:r>
      <w:r>
        <w:t xml:space="preserve">for additional calculations. Once the solver is finished, and the values and plot are displayed, the program had completed its run. </w:t>
      </w:r>
    </w:p>
    <w:p w14:paraId="33AC077A" w14:textId="77777777" w:rsidR="003323A4" w:rsidRDefault="003323A4" w:rsidP="003323A4">
      <w:pPr>
        <w:pStyle w:val="C1st"/>
      </w:pPr>
      <w:bookmarkStart w:id="152" w:name="_Toc9960078"/>
      <w:r>
        <w:t>Additional Sub-Functions</w:t>
      </w:r>
      <w:bookmarkEnd w:id="152"/>
    </w:p>
    <w:p w14:paraId="69A7A7EA" w14:textId="77777777" w:rsidR="003323A4" w:rsidRDefault="003323A4" w:rsidP="003323A4">
      <w:pPr>
        <w:pStyle w:val="Paragraphs"/>
      </w:pPr>
      <w:r>
        <w:t xml:space="preserve">Not touched on in the previous sections are the smaller </w:t>
      </w:r>
      <w:r w:rsidR="00267648">
        <w:t>sub-function</w:t>
      </w:r>
      <w:r>
        <w:t>s that serve the rol</w:t>
      </w:r>
      <w:r w:rsidR="0018137E">
        <w:t>e</w:t>
      </w:r>
      <w:r>
        <w:t xml:space="preserve"> of providing values within the For loops and ODE functions of the solution scripts. These are key </w:t>
      </w:r>
      <w:r w:rsidR="0018137E">
        <w:t xml:space="preserve">functions </w:t>
      </w:r>
      <w:r>
        <w:t>and are used to calculate certain variables within the loop based on what the input for them are. Due to their short length, they have been collected here.</w:t>
      </w:r>
    </w:p>
    <w:p w14:paraId="5FE1989E" w14:textId="77777777" w:rsidR="003323A4" w:rsidRDefault="003323A4" w:rsidP="003323A4">
      <w:pPr>
        <w:pStyle w:val="C2nd"/>
      </w:pPr>
      <w:bookmarkStart w:id="153" w:name="_Toc9960079"/>
      <w:r>
        <w:t>Mass.m</w:t>
      </w:r>
      <w:bookmarkEnd w:id="153"/>
    </w:p>
    <w:p w14:paraId="6CA8D2B7" w14:textId="77777777" w:rsidR="00804557" w:rsidRPr="00F35B71" w:rsidRDefault="00804557" w:rsidP="00804557">
      <w:pPr>
        <w:pStyle w:val="Paragraphs"/>
      </w:pPr>
      <w:r>
        <w:t xml:space="preserve">The mass sub-function utilizes </w:t>
      </w:r>
      <w:r w:rsidRPr="00804557">
        <w:rPr>
          <w:i/>
        </w:rPr>
        <w:t>m</w:t>
      </w:r>
      <w:r>
        <w:rPr>
          <w:i/>
          <w:vertAlign w:val="subscript"/>
        </w:rPr>
        <w:t>d</w:t>
      </w:r>
      <w:r>
        <w:rPr>
          <w:i/>
        </w:rPr>
        <w:t xml:space="preserve"> </w:t>
      </w:r>
      <w:r w:rsidRPr="00804557">
        <w:t>calculated</w:t>
      </w:r>
      <w:r>
        <w:t xml:space="preserve"> in the rocket and motor </w:t>
      </w:r>
      <w:r w:rsidR="00F35B71">
        <w:t>parameters</w:t>
      </w:r>
      <w:r>
        <w:t xml:space="preserve"> script, to find the current mass of the rocket at a given time. It uses a system of If loops and the current value for time to determine the amount of propellant mass remaining within the rocket. For single stages, once the motor stops burning the value for </w:t>
      </w:r>
      <w:r>
        <w:rPr>
          <w:i/>
        </w:rPr>
        <w:t xml:space="preserve">m </w:t>
      </w:r>
      <w:r>
        <w:t xml:space="preserve">remains constant. If the rocket is a </w:t>
      </w:r>
      <w:r>
        <w:lastRenderedPageBreak/>
        <w:t xml:space="preserve">multistage </w:t>
      </w:r>
      <w:r w:rsidR="00F35B71">
        <w:t xml:space="preserve">vehicle, it will use the values for </w:t>
      </w:r>
      <w:r w:rsidR="00F35B71">
        <w:rPr>
          <w:i/>
        </w:rPr>
        <w:t>t</w:t>
      </w:r>
      <w:r w:rsidR="00F35B71">
        <w:rPr>
          <w:i/>
          <w:vertAlign w:val="subscript"/>
        </w:rPr>
        <w:t>bo</w:t>
      </w:r>
      <w:r w:rsidR="00F35B71">
        <w:rPr>
          <w:i/>
        </w:rPr>
        <w:t xml:space="preserve"> </w:t>
      </w:r>
      <w:r w:rsidR="00F35B71">
        <w:t xml:space="preserve">to determine when the next motor starts </w:t>
      </w:r>
      <w:r w:rsidR="0018137E">
        <w:t>to</w:t>
      </w:r>
      <w:r w:rsidR="00F35B71">
        <w:t xml:space="preserve"> burn, using the corresponding mass flow rate for each motor as it </w:t>
      </w:r>
      <w:r w:rsidR="0018137E">
        <w:t>proceeds through the flight</w:t>
      </w:r>
      <w:r w:rsidR="00F35B71">
        <w:t xml:space="preserve">. </w:t>
      </w:r>
    </w:p>
    <w:p w14:paraId="23A8B736" w14:textId="77777777" w:rsidR="003323A4" w:rsidRDefault="003323A4" w:rsidP="003323A4">
      <w:pPr>
        <w:pStyle w:val="C2nd"/>
      </w:pPr>
      <w:bookmarkStart w:id="154" w:name="_Toc9960080"/>
      <w:r>
        <w:t>Gravity.m</w:t>
      </w:r>
      <w:bookmarkEnd w:id="154"/>
    </w:p>
    <w:p w14:paraId="1A89487E" w14:textId="77777777" w:rsidR="00804557" w:rsidRDefault="00804557" w:rsidP="00804557">
      <w:pPr>
        <w:pStyle w:val="Paragraphs"/>
      </w:pPr>
      <w:r>
        <w:t xml:space="preserve">The gravity sub-function utilizes the input of </w:t>
      </w:r>
      <w:r>
        <w:rPr>
          <w:i/>
        </w:rPr>
        <w:t>z</w:t>
      </w:r>
      <w:r>
        <w:t xml:space="preserve"> or </w:t>
      </w:r>
      <w:r>
        <w:rPr>
          <w:i/>
        </w:rPr>
        <w:t xml:space="preserve">y </w:t>
      </w:r>
      <w:r>
        <w:t xml:space="preserve">to determine altitude. It then uses the following equation to determine what the gravitation acceleration is at the given altitude. </w:t>
      </w:r>
    </w:p>
    <w:p w14:paraId="1FAED441" w14:textId="77777777" w:rsidR="00804557" w:rsidRDefault="00804557" w:rsidP="00D7598B">
      <w:pPr>
        <w:pStyle w:val="Equation"/>
      </w:pPr>
      <w:r>
        <w:tab/>
      </w:r>
      <m:oMath>
        <m:r>
          <w:rPr>
            <w:rFonts w:ascii="Cambria Math" w:hAnsi="Cambria Math"/>
          </w:rPr>
          <m:t xml:space="preserve">g=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Re</m:t>
                    </m:r>
                  </m:num>
                  <m:den>
                    <m:r>
                      <w:rPr>
                        <w:rFonts w:ascii="Cambria Math" w:hAnsi="Cambria Math"/>
                      </w:rPr>
                      <m:t xml:space="preserve">Re+z </m:t>
                    </m:r>
                  </m:den>
                </m:f>
              </m:e>
            </m:d>
          </m:e>
          <m:sup>
            <m:r>
              <w:rPr>
                <w:rFonts w:ascii="Cambria Math" w:hAnsi="Cambria Math"/>
              </w:rPr>
              <m:t>2</m:t>
            </m:r>
          </m:sup>
        </m:sSup>
      </m:oMath>
      <w:r>
        <w:tab/>
        <w:t>(</w:t>
      </w:r>
      <w:r>
        <w:fldChar w:fldCharType="begin"/>
      </w:r>
      <w:r>
        <w:instrText xml:space="preserve">SEQ chapternumber \c </w:instrText>
      </w:r>
      <w:r>
        <w:fldChar w:fldCharType="separate"/>
      </w:r>
      <w:r w:rsidR="00C20C32">
        <w:rPr>
          <w:noProof/>
        </w:rPr>
        <w:t>3</w:t>
      </w:r>
      <w:r>
        <w:fldChar w:fldCharType="end"/>
      </w:r>
      <w:r>
        <w:t>.</w:t>
      </w:r>
      <w:r>
        <w:rPr>
          <w:noProof/>
        </w:rPr>
        <w:fldChar w:fldCharType="begin"/>
      </w:r>
      <w:r>
        <w:rPr>
          <w:noProof/>
        </w:rPr>
        <w:instrText xml:space="preserve"> SEQ equation </w:instrText>
      </w:r>
      <w:r>
        <w:rPr>
          <w:noProof/>
        </w:rPr>
        <w:fldChar w:fldCharType="separate"/>
      </w:r>
      <w:r w:rsidR="00C20C32">
        <w:rPr>
          <w:noProof/>
        </w:rPr>
        <w:t>19</w:t>
      </w:r>
      <w:r>
        <w:rPr>
          <w:noProof/>
        </w:rPr>
        <w:fldChar w:fldCharType="end"/>
      </w:r>
      <w:r>
        <w:t>)</w:t>
      </w:r>
    </w:p>
    <w:p w14:paraId="11118A39" w14:textId="77777777" w:rsidR="00804557" w:rsidRPr="00804557" w:rsidRDefault="00804557" w:rsidP="00804557">
      <w:pPr>
        <w:pStyle w:val="Paragraphs"/>
        <w:ind w:firstLine="0"/>
      </w:pPr>
      <w:r>
        <w:t xml:space="preserve">Note that Eq. 3.19 shows the parallel-perpendicular version of this equation, the x-y frame utilizes the </w:t>
      </w:r>
      <w:r>
        <w:rPr>
          <w:i/>
        </w:rPr>
        <w:t>y</w:t>
      </w:r>
      <w:r>
        <w:t xml:space="preserve"> variable in place</w:t>
      </w:r>
      <w:r w:rsidR="0018137E">
        <w:t xml:space="preserve"> of </w:t>
      </w:r>
      <w:r w:rsidR="0018137E">
        <w:rPr>
          <w:i/>
        </w:rPr>
        <w:t>z</w:t>
      </w:r>
      <w:r>
        <w:t xml:space="preserve">. </w:t>
      </w:r>
    </w:p>
    <w:p w14:paraId="68F0608E" w14:textId="77777777" w:rsidR="00804557" w:rsidRDefault="00804557" w:rsidP="003323A4">
      <w:pPr>
        <w:pStyle w:val="C2nd"/>
      </w:pPr>
      <w:bookmarkStart w:id="155" w:name="_Toc9960081"/>
      <w:r>
        <w:t>Area.m</w:t>
      </w:r>
      <w:bookmarkEnd w:id="155"/>
    </w:p>
    <w:p w14:paraId="68B51C19" w14:textId="77777777" w:rsidR="00804557" w:rsidRPr="00804557" w:rsidRDefault="00804557" w:rsidP="00804557">
      <w:pPr>
        <w:pStyle w:val="Paragraphs"/>
      </w:pPr>
      <w:r>
        <w:t xml:space="preserve">The sub-function for area uses the reference area(s) that are calculated in the rocket and motor parameter script. If the rocket is a single stage, the sub-function will always return the same </w:t>
      </w:r>
      <w:r w:rsidR="0038344A">
        <w:t xml:space="preserve">value for </w:t>
      </w:r>
      <w:r>
        <w:t xml:space="preserve">area. However, in a multistage rocket, the sub-function will use the input of time to determine what </w:t>
      </w:r>
      <w:r w:rsidR="003F3052">
        <w:t xml:space="preserve">current </w:t>
      </w:r>
      <w:r>
        <w:t xml:space="preserve">stage </w:t>
      </w:r>
      <w:r w:rsidR="0038344A">
        <w:t xml:space="preserve">of </w:t>
      </w:r>
      <w:r>
        <w:t xml:space="preserve">the rocket is based on the values for </w:t>
      </w:r>
      <w:r>
        <w:rPr>
          <w:i/>
        </w:rPr>
        <w:t>t</w:t>
      </w:r>
      <w:r>
        <w:rPr>
          <w:i/>
          <w:vertAlign w:val="subscript"/>
        </w:rPr>
        <w:t xml:space="preserve">bo. </w:t>
      </w:r>
      <w:r>
        <w:t xml:space="preserve">So that when the stage is separated from the body, the reference area changes and the correct value is returned. </w:t>
      </w:r>
    </w:p>
    <w:p w14:paraId="0703D63C" w14:textId="77777777" w:rsidR="00804557" w:rsidRDefault="00804557" w:rsidP="003323A4">
      <w:pPr>
        <w:pStyle w:val="C2nd"/>
      </w:pPr>
      <w:bookmarkStart w:id="156" w:name="_Toc9960082"/>
      <w:r>
        <w:t>SIAtm.m</w:t>
      </w:r>
      <w:bookmarkEnd w:id="156"/>
    </w:p>
    <w:p w14:paraId="393E6588" w14:textId="77777777" w:rsidR="003323A4" w:rsidRPr="00804557" w:rsidRDefault="00804557" w:rsidP="00804557">
      <w:pPr>
        <w:pStyle w:val="Paragraphs"/>
        <w:sectPr w:rsidR="003323A4" w:rsidRPr="00804557" w:rsidSect="00946803">
          <w:headerReference w:type="default" r:id="rId75"/>
          <w:footerReference w:type="default" r:id="rId76"/>
          <w:pgSz w:w="12240" w:h="15840"/>
          <w:pgMar w:top="1440" w:right="1440" w:bottom="1440" w:left="1440" w:header="720" w:footer="1440" w:gutter="0"/>
          <w:cols w:space="720"/>
          <w:docGrid w:linePitch="360"/>
        </w:sectPr>
      </w:pPr>
      <w:r>
        <w:t xml:space="preserve">This script uses the input of the </w:t>
      </w:r>
      <w:r>
        <w:rPr>
          <w:i/>
        </w:rPr>
        <w:t>z</w:t>
      </w:r>
      <w:r>
        <w:t xml:space="preserve"> or </w:t>
      </w:r>
      <w:r>
        <w:rPr>
          <w:i/>
        </w:rPr>
        <w:t xml:space="preserve">y </w:t>
      </w:r>
      <w:r>
        <w:t xml:space="preserve">variable to determine what the values a for </w:t>
      </w:r>
      <w:r>
        <w:rPr>
          <w:i/>
        </w:rPr>
        <w:t xml:space="preserve">T, P </w:t>
      </w:r>
      <w:r>
        <w:t xml:space="preserve">and </w:t>
      </w:r>
      <w:r>
        <w:rPr>
          <w:rFonts w:cs="Times New Roman"/>
          <w:i/>
        </w:rPr>
        <w:t>ρ</w:t>
      </w:r>
      <w:r>
        <w:rPr>
          <w:i/>
        </w:rPr>
        <w:t xml:space="preserve"> </w:t>
      </w:r>
      <w:r>
        <w:t xml:space="preserve">are. This script is taken from the breakdown of the standard atmosphere in metric units as found in Ref. </w:t>
      </w:r>
      <w:r w:rsidR="009D12F5">
        <w:t>1</w:t>
      </w:r>
      <w:r w:rsidR="00724304">
        <w:t>9</w:t>
      </w:r>
      <w:r w:rsidR="009D12F5">
        <w:t>.</w:t>
      </w:r>
      <w:r>
        <w:rPr>
          <w:i/>
        </w:rPr>
        <w:t xml:space="preserve"> </w:t>
      </w:r>
    </w:p>
    <w:p w14:paraId="29C9F2EA" w14:textId="77777777" w:rsidR="00946803" w:rsidRPr="001F01BC" w:rsidRDefault="00946803" w:rsidP="00946803">
      <w:pPr>
        <w:pStyle w:val="ChapterNumber"/>
      </w:pPr>
      <w:r>
        <w:lastRenderedPageBreak/>
        <w:fldChar w:fldCharType="begin"/>
      </w:r>
      <w:r>
        <w:instrText xml:space="preserve"> SEQ chapternumber \h </w:instrText>
      </w:r>
      <w:r>
        <w:fldChar w:fldCharType="end"/>
      </w:r>
      <w:r>
        <w:fldChar w:fldCharType="begin"/>
      </w:r>
      <w:r>
        <w:instrText xml:space="preserve"> SEQ equation \r0 \h</w:instrText>
      </w:r>
      <w:r>
        <w:fldChar w:fldCharType="end"/>
      </w:r>
    </w:p>
    <w:p w14:paraId="4378D30C" w14:textId="77777777" w:rsidR="00946803" w:rsidRDefault="00946803" w:rsidP="00405BF0">
      <w:pPr>
        <w:pStyle w:val="CT"/>
      </w:pPr>
      <w:bookmarkStart w:id="157" w:name="_Toc9960083"/>
      <w:r>
        <w:t>TESTING AND RESULTS</w:t>
      </w:r>
      <w:bookmarkEnd w:id="157"/>
    </w:p>
    <w:p w14:paraId="0D455D9C" w14:textId="77777777" w:rsidR="00946803" w:rsidRDefault="00136378" w:rsidP="00025C68">
      <w:pPr>
        <w:pStyle w:val="Paragraphs"/>
      </w:pPr>
      <w:r>
        <w:t>Following the completion of the program, several tests were performed to determine the accuracy of the system</w:t>
      </w:r>
      <w:r w:rsidR="00E9086F">
        <w:t xml:space="preserve"> with t</w:t>
      </w:r>
      <w:r>
        <w:t xml:space="preserve">he goal being to have the software be within a five-percentile margin of accuracy to the reference case. The following subsections will detail these comparisons and the findings </w:t>
      </w:r>
      <w:r w:rsidR="00E9086F">
        <w:t>of</w:t>
      </w:r>
      <w:r>
        <w:t xml:space="preserve"> each</w:t>
      </w:r>
      <w:r w:rsidR="00E9086F">
        <w:t xml:space="preserve"> case</w:t>
      </w:r>
      <w:r>
        <w:t xml:space="preserve">. </w:t>
      </w:r>
    </w:p>
    <w:p w14:paraId="3924F2E1" w14:textId="77777777" w:rsidR="00136378" w:rsidRDefault="00136378" w:rsidP="00D85803">
      <w:pPr>
        <w:pStyle w:val="C1st"/>
      </w:pPr>
      <w:bookmarkStart w:id="158" w:name="_Toc9960084"/>
      <w:r>
        <w:t>Comparison to Reference Case</w:t>
      </w:r>
      <w:bookmarkEnd w:id="158"/>
    </w:p>
    <w:p w14:paraId="598666F9" w14:textId="77777777" w:rsidR="00603969" w:rsidRDefault="00136378" w:rsidP="00136378">
      <w:pPr>
        <w:pStyle w:val="Paragraphs"/>
      </w:pPr>
      <w:r>
        <w:t xml:space="preserve">The first step was to compare the results of the software to </w:t>
      </w:r>
      <w:r w:rsidR="006D1DB1">
        <w:t>the</w:t>
      </w:r>
      <w:r>
        <w:t xml:space="preserve"> reference software found in Ref. </w:t>
      </w:r>
      <w:r w:rsidR="009D12F5">
        <w:t>17.</w:t>
      </w:r>
      <w:r>
        <w:t xml:space="preserve"> To do this, the reference program was tested at five degree increments from 85-30</w:t>
      </w:r>
      <w:r w:rsidR="00603969">
        <w:t>, 30 degrees being the lowest the reference case would allow</w:t>
      </w:r>
      <w:r w:rsidR="00271510">
        <w:t xml:space="preserve"> for a simulated launch</w:t>
      </w:r>
      <w:r w:rsidR="00603969">
        <w:t xml:space="preserve">. By doing this the program could be compared to the higher angle tests to make sure that it was valid for those </w:t>
      </w:r>
      <w:r w:rsidR="00271510">
        <w:t xml:space="preserve">types </w:t>
      </w:r>
      <w:r w:rsidR="00603969">
        <w:t xml:space="preserve">of launches. After collecting the values for </w:t>
      </w:r>
      <w:r w:rsidR="00603969" w:rsidRPr="00603969">
        <w:rPr>
          <w:i/>
        </w:rPr>
        <w:t>tx, t</w:t>
      </w:r>
      <w:r w:rsidR="00603969" w:rsidRPr="00914AC2">
        <w:rPr>
          <w:i/>
          <w:vertAlign w:val="subscript"/>
        </w:rPr>
        <w:t>z</w:t>
      </w:r>
      <w:r w:rsidR="00603969" w:rsidRPr="00603969">
        <w:rPr>
          <w:i/>
        </w:rPr>
        <w:t>/t</w:t>
      </w:r>
      <w:r w:rsidR="00603969" w:rsidRPr="00914AC2">
        <w:rPr>
          <w:i/>
          <w:vertAlign w:val="subscript"/>
        </w:rPr>
        <w:t>y</w:t>
      </w:r>
      <w:r w:rsidR="00603969" w:rsidRPr="00603969">
        <w:rPr>
          <w:i/>
        </w:rPr>
        <w:t>, X</w:t>
      </w:r>
      <w:r w:rsidR="00603969" w:rsidRPr="00914AC2">
        <w:rPr>
          <w:i/>
          <w:vertAlign w:val="subscript"/>
        </w:rPr>
        <w:t>x</w:t>
      </w:r>
      <w:r w:rsidR="00603969" w:rsidRPr="00603969">
        <w:rPr>
          <w:i/>
        </w:rPr>
        <w:t>,</w:t>
      </w:r>
      <w:r w:rsidR="00603969">
        <w:t xml:space="preserve"> and </w:t>
      </w:r>
      <w:r w:rsidR="00603969" w:rsidRPr="00603969">
        <w:rPr>
          <w:i/>
        </w:rPr>
        <w:t>Z</w:t>
      </w:r>
      <w:r w:rsidR="00603969" w:rsidRPr="00914AC2">
        <w:rPr>
          <w:i/>
          <w:vertAlign w:val="subscript"/>
        </w:rPr>
        <w:t>x</w:t>
      </w:r>
      <w:r w:rsidR="00603969" w:rsidRPr="00603969">
        <w:rPr>
          <w:i/>
        </w:rPr>
        <w:t>/Y</w:t>
      </w:r>
      <w:r w:rsidR="00603969" w:rsidRPr="00914AC2">
        <w:rPr>
          <w:i/>
          <w:vertAlign w:val="subscript"/>
        </w:rPr>
        <w:t>x</w:t>
      </w:r>
      <w:r w:rsidR="00271510">
        <w:rPr>
          <w:i/>
          <w:vertAlign w:val="subscript"/>
        </w:rPr>
        <w:t xml:space="preserve"> </w:t>
      </w:r>
      <w:r w:rsidR="00271510">
        <w:t>from the reference case</w:t>
      </w:r>
      <w:r w:rsidR="00603969">
        <w:t xml:space="preserve">, the four different solution scripts were tested at the same range of launch angles. The rocket in question was the one found in Ref. </w:t>
      </w:r>
      <w:r w:rsidR="009D12F5">
        <w:t xml:space="preserve">14 </w:t>
      </w:r>
      <w:r w:rsidR="00603969">
        <w:t>pictured below.</w:t>
      </w:r>
    </w:p>
    <w:p w14:paraId="14293201" w14:textId="77777777" w:rsidR="00603969" w:rsidRPr="001D7630" w:rsidRDefault="00603969" w:rsidP="0076612A">
      <w:pPr>
        <w:pStyle w:val="Images"/>
      </w:pPr>
      <w:r>
        <w:rPr>
          <w:noProof/>
        </w:rPr>
        <w:drawing>
          <wp:inline distT="0" distB="0" distL="0" distR="0" wp14:anchorId="076E3EA2" wp14:editId="2B657ED5">
            <wp:extent cx="5662333" cy="97536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stretch>
                      <a:fillRect/>
                    </a:stretch>
                  </pic:blipFill>
                  <pic:spPr bwMode="auto">
                    <a:xfrm>
                      <a:off x="0" y="0"/>
                      <a:ext cx="5685645" cy="979376"/>
                    </a:xfrm>
                    <a:prstGeom prst="rect">
                      <a:avLst/>
                    </a:prstGeom>
                    <a:noFill/>
                    <a:ln>
                      <a:noFill/>
                    </a:ln>
                  </pic:spPr>
                </pic:pic>
              </a:graphicData>
            </a:graphic>
          </wp:inline>
        </w:drawing>
      </w:r>
    </w:p>
    <w:p w14:paraId="0B701826" w14:textId="77777777" w:rsidR="00603969" w:rsidRDefault="00914AC2" w:rsidP="00914AC2">
      <w:pPr>
        <w:pStyle w:val="FigureTitle"/>
      </w:pPr>
      <w:bookmarkStart w:id="159" w:name="_Toc9960189"/>
      <w:r>
        <w:t xml:space="preserve">Enterprise </w:t>
      </w:r>
      <w:r w:rsidR="009A62D7">
        <w:t>r</w:t>
      </w:r>
      <w:r>
        <w:t>ocket</w:t>
      </w:r>
      <w:r w:rsidR="009A62D7">
        <w:t>, Ref. 14</w:t>
      </w:r>
      <w:bookmarkEnd w:id="159"/>
    </w:p>
    <w:p w14:paraId="665B1DBA" w14:textId="77777777" w:rsidR="00136378" w:rsidRDefault="00603969" w:rsidP="00136378">
      <w:pPr>
        <w:pStyle w:val="Paragraphs"/>
      </w:pPr>
      <w:r>
        <w:lastRenderedPageBreak/>
        <w:t>The following table highlights the average difference in percentile form</w:t>
      </w:r>
      <w:r w:rsidR="00EC13FD">
        <w:t xml:space="preserve"> that each solution method produced </w:t>
      </w:r>
      <w:r>
        <w:t xml:space="preserve">for this single stage rocket. </w:t>
      </w:r>
    </w:p>
    <w:p w14:paraId="5090640D" w14:textId="77777777" w:rsidR="00EC13FD" w:rsidRDefault="00EC13FD" w:rsidP="00EC13FD">
      <w:pPr>
        <w:pStyle w:val="TableTitle"/>
      </w:pPr>
      <w:bookmarkStart w:id="160" w:name="_Toc9960141"/>
      <w:bookmarkStart w:id="161" w:name="_Hlk5896069"/>
      <w:r>
        <w:t xml:space="preserve">Average </w:t>
      </w:r>
      <w:r w:rsidR="00FE03D4">
        <w:t>d</w:t>
      </w:r>
      <w:r>
        <w:t xml:space="preserve">ifference </w:t>
      </w:r>
      <w:r w:rsidR="00FE03D4">
        <w:t>p</w:t>
      </w:r>
      <w:r>
        <w:t xml:space="preserve">ercentile </w:t>
      </w:r>
      <w:r w:rsidR="006D1DB1">
        <w:t>for</w:t>
      </w:r>
      <w:r>
        <w:t xml:space="preserve"> </w:t>
      </w:r>
      <w:r w:rsidR="00FE03D4">
        <w:t>a</w:t>
      </w:r>
      <w:r>
        <w:t xml:space="preserve">ll </w:t>
      </w:r>
      <w:r w:rsidR="00FE03D4">
        <w:t>s</w:t>
      </w:r>
      <w:r>
        <w:t>cripts</w:t>
      </w:r>
      <w:bookmarkEnd w:id="160"/>
    </w:p>
    <w:tbl>
      <w:tblPr>
        <w:tblStyle w:val="TableDefault"/>
        <w:tblW w:w="6475" w:type="dxa"/>
        <w:jc w:val="center"/>
        <w:tblLook w:val="04A0" w:firstRow="1" w:lastRow="0" w:firstColumn="1" w:lastColumn="0" w:noHBand="0" w:noVBand="1"/>
      </w:tblPr>
      <w:tblGrid>
        <w:gridCol w:w="895"/>
        <w:gridCol w:w="1080"/>
        <w:gridCol w:w="1440"/>
        <w:gridCol w:w="1350"/>
        <w:gridCol w:w="1710"/>
      </w:tblGrid>
      <w:tr w:rsidR="00EC13FD" w:rsidRPr="00EC13FD" w14:paraId="4BD0D9DA" w14:textId="77777777" w:rsidTr="00EC13FD">
        <w:trPr>
          <w:cantSplit/>
          <w:trHeight w:val="236"/>
          <w:jc w:val="center"/>
        </w:trPr>
        <w:tc>
          <w:tcPr>
            <w:tcW w:w="895" w:type="dxa"/>
            <w:noWrap/>
            <w:vAlign w:val="center"/>
            <w:hideMark/>
          </w:tcPr>
          <w:p w14:paraId="4E5B2DC0" w14:textId="77777777" w:rsidR="00EC13FD" w:rsidRPr="00EC13FD" w:rsidRDefault="00EC13FD" w:rsidP="00E0554F">
            <w:pPr>
              <w:jc w:val="center"/>
              <w:rPr>
                <w:rFonts w:eastAsia="Times New Roman"/>
              </w:rPr>
            </w:pPr>
            <w:bookmarkStart w:id="162" w:name="_Hlk5896111"/>
            <w:bookmarkEnd w:id="161"/>
          </w:p>
        </w:tc>
        <w:tc>
          <w:tcPr>
            <w:tcW w:w="1080" w:type="dxa"/>
            <w:noWrap/>
            <w:vAlign w:val="center"/>
            <w:hideMark/>
          </w:tcPr>
          <w:p w14:paraId="1AF6EF3A"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X</w:t>
            </w:r>
            <w:r>
              <w:rPr>
                <w:rFonts w:ascii="Calibri" w:eastAsia="Times New Roman" w:hAnsi="Calibri" w:cs="Calibri"/>
                <w:color w:val="000000"/>
                <w:sz w:val="22"/>
                <w:szCs w:val="22"/>
              </w:rPr>
              <w:t>-Y Euler</w:t>
            </w:r>
          </w:p>
        </w:tc>
        <w:tc>
          <w:tcPr>
            <w:tcW w:w="1440" w:type="dxa"/>
            <w:noWrap/>
            <w:vAlign w:val="center"/>
            <w:hideMark/>
          </w:tcPr>
          <w:p w14:paraId="0E443AB2"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P</w:t>
            </w:r>
            <w:r>
              <w:rPr>
                <w:rFonts w:ascii="Calibri" w:eastAsia="Times New Roman" w:hAnsi="Calibri" w:cs="Calibri"/>
                <w:color w:val="000000"/>
                <w:sz w:val="22"/>
                <w:szCs w:val="22"/>
              </w:rPr>
              <w:t>ar-Per Euler</w:t>
            </w:r>
          </w:p>
        </w:tc>
        <w:tc>
          <w:tcPr>
            <w:tcW w:w="1350" w:type="dxa"/>
            <w:noWrap/>
            <w:vAlign w:val="center"/>
            <w:hideMark/>
          </w:tcPr>
          <w:p w14:paraId="6A8C8219" w14:textId="77777777" w:rsidR="00EC13FD" w:rsidRPr="00EC13FD" w:rsidRDefault="00EC13FD" w:rsidP="00E0554F">
            <w:pPr>
              <w:jc w:val="center"/>
              <w:rPr>
                <w:rFonts w:ascii="Calibri" w:eastAsia="Times New Roman" w:hAnsi="Calibri" w:cs="Calibri"/>
                <w:color w:val="000000"/>
                <w:sz w:val="22"/>
                <w:szCs w:val="22"/>
              </w:rPr>
            </w:pPr>
            <w:r>
              <w:rPr>
                <w:rFonts w:ascii="Calibri" w:eastAsia="Times New Roman" w:hAnsi="Calibri" w:cs="Calibri"/>
                <w:color w:val="000000"/>
                <w:sz w:val="22"/>
                <w:szCs w:val="22"/>
              </w:rPr>
              <w:t>XY 4</w:t>
            </w:r>
            <w:r w:rsidRPr="00EC13FD">
              <w:rPr>
                <w:rFonts w:ascii="Calibri" w:eastAsia="Times New Roman" w:hAnsi="Calibri" w:cs="Calibri"/>
                <w:color w:val="000000"/>
                <w:sz w:val="22"/>
                <w:szCs w:val="22"/>
                <w:vertAlign w:val="superscript"/>
              </w:rPr>
              <w:t>th</w:t>
            </w:r>
            <w:r>
              <w:rPr>
                <w:rFonts w:ascii="Calibri" w:eastAsia="Times New Roman" w:hAnsi="Calibri" w:cs="Calibri"/>
                <w:color w:val="000000"/>
                <w:sz w:val="22"/>
                <w:szCs w:val="22"/>
              </w:rPr>
              <w:t xml:space="preserve"> order</w:t>
            </w:r>
          </w:p>
        </w:tc>
        <w:tc>
          <w:tcPr>
            <w:tcW w:w="1710" w:type="dxa"/>
            <w:noWrap/>
            <w:vAlign w:val="center"/>
            <w:hideMark/>
          </w:tcPr>
          <w:p w14:paraId="2B67E535" w14:textId="77777777" w:rsidR="00EC13FD" w:rsidRPr="00EC13FD" w:rsidRDefault="00EC13FD" w:rsidP="00E0554F">
            <w:pPr>
              <w:jc w:val="center"/>
              <w:rPr>
                <w:rFonts w:ascii="Calibri" w:eastAsia="Times New Roman" w:hAnsi="Calibri" w:cs="Calibri"/>
                <w:color w:val="000000"/>
                <w:sz w:val="22"/>
                <w:szCs w:val="22"/>
              </w:rPr>
            </w:pPr>
            <w:r>
              <w:rPr>
                <w:rFonts w:ascii="Calibri" w:eastAsia="Times New Roman" w:hAnsi="Calibri" w:cs="Calibri"/>
                <w:color w:val="000000"/>
                <w:sz w:val="22"/>
                <w:szCs w:val="22"/>
              </w:rPr>
              <w:t>Par-Per 4</w:t>
            </w:r>
            <w:r w:rsidRPr="00EC13FD">
              <w:rPr>
                <w:rFonts w:ascii="Calibri" w:eastAsia="Times New Roman" w:hAnsi="Calibri" w:cs="Calibri"/>
                <w:color w:val="000000"/>
                <w:sz w:val="22"/>
                <w:szCs w:val="22"/>
                <w:vertAlign w:val="superscript"/>
              </w:rPr>
              <w:t>th</w:t>
            </w:r>
            <w:r>
              <w:rPr>
                <w:rFonts w:ascii="Calibri" w:eastAsia="Times New Roman" w:hAnsi="Calibri" w:cs="Calibri"/>
                <w:color w:val="000000"/>
                <w:sz w:val="22"/>
                <w:szCs w:val="22"/>
              </w:rPr>
              <w:t xml:space="preserve"> order</w:t>
            </w:r>
          </w:p>
        </w:tc>
      </w:tr>
      <w:tr w:rsidR="00EC13FD" w:rsidRPr="00EC13FD" w14:paraId="407C2001" w14:textId="77777777" w:rsidTr="00EC13FD">
        <w:trPr>
          <w:cantSplit/>
          <w:trHeight w:val="236"/>
          <w:jc w:val="center"/>
        </w:trPr>
        <w:tc>
          <w:tcPr>
            <w:tcW w:w="895" w:type="dxa"/>
            <w:noWrap/>
            <w:vAlign w:val="center"/>
            <w:hideMark/>
          </w:tcPr>
          <w:p w14:paraId="2642517F" w14:textId="77777777" w:rsidR="00EC13FD" w:rsidRPr="00EC13FD" w:rsidRDefault="00EC13FD" w:rsidP="00E0554F">
            <w:pPr>
              <w:jc w:val="center"/>
              <w:rPr>
                <w:rFonts w:ascii="Calibri" w:eastAsia="Times New Roman" w:hAnsi="Calibri" w:cs="Calibri"/>
                <w:i/>
                <w:color w:val="000000"/>
                <w:sz w:val="22"/>
                <w:szCs w:val="22"/>
                <w:vertAlign w:val="subscript"/>
              </w:rPr>
            </w:pPr>
            <w:r>
              <w:rPr>
                <w:rFonts w:ascii="Calibri" w:eastAsia="Times New Roman" w:hAnsi="Calibri" w:cs="Calibri"/>
                <w:i/>
                <w:color w:val="000000"/>
                <w:sz w:val="22"/>
                <w:szCs w:val="22"/>
              </w:rPr>
              <w:t>X</w:t>
            </w:r>
            <w:r>
              <w:rPr>
                <w:rFonts w:ascii="Calibri" w:eastAsia="Times New Roman" w:hAnsi="Calibri" w:cs="Calibri"/>
                <w:i/>
                <w:color w:val="000000"/>
                <w:sz w:val="22"/>
                <w:szCs w:val="22"/>
                <w:vertAlign w:val="subscript"/>
              </w:rPr>
              <w:t>x</w:t>
            </w:r>
          </w:p>
        </w:tc>
        <w:tc>
          <w:tcPr>
            <w:tcW w:w="1080" w:type="dxa"/>
            <w:noWrap/>
            <w:vAlign w:val="center"/>
            <w:hideMark/>
          </w:tcPr>
          <w:p w14:paraId="593D2BAF"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3.99</w:t>
            </w:r>
          </w:p>
        </w:tc>
        <w:tc>
          <w:tcPr>
            <w:tcW w:w="1440" w:type="dxa"/>
            <w:noWrap/>
            <w:vAlign w:val="center"/>
            <w:hideMark/>
          </w:tcPr>
          <w:p w14:paraId="1AC1BB68"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1.67</w:t>
            </w:r>
          </w:p>
        </w:tc>
        <w:tc>
          <w:tcPr>
            <w:tcW w:w="1350" w:type="dxa"/>
            <w:noWrap/>
            <w:vAlign w:val="center"/>
            <w:hideMark/>
          </w:tcPr>
          <w:p w14:paraId="153F4EAA"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1.64</w:t>
            </w:r>
          </w:p>
        </w:tc>
        <w:tc>
          <w:tcPr>
            <w:tcW w:w="1710" w:type="dxa"/>
            <w:noWrap/>
            <w:vAlign w:val="center"/>
            <w:hideMark/>
          </w:tcPr>
          <w:p w14:paraId="38B986FB"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1.49</w:t>
            </w:r>
          </w:p>
        </w:tc>
      </w:tr>
      <w:tr w:rsidR="00EC13FD" w:rsidRPr="00EC13FD" w14:paraId="189645C8" w14:textId="77777777" w:rsidTr="00EC13FD">
        <w:trPr>
          <w:cantSplit/>
          <w:trHeight w:val="236"/>
          <w:jc w:val="center"/>
        </w:trPr>
        <w:tc>
          <w:tcPr>
            <w:tcW w:w="895" w:type="dxa"/>
            <w:noWrap/>
            <w:vAlign w:val="center"/>
            <w:hideMark/>
          </w:tcPr>
          <w:p w14:paraId="74E49183" w14:textId="77777777" w:rsidR="00EC13FD" w:rsidRPr="00EC13FD" w:rsidRDefault="00EC13FD" w:rsidP="00E0554F">
            <w:pPr>
              <w:jc w:val="center"/>
              <w:rPr>
                <w:rFonts w:ascii="Calibri" w:eastAsia="Times New Roman" w:hAnsi="Calibri" w:cs="Calibri"/>
                <w:i/>
                <w:color w:val="000000"/>
                <w:sz w:val="22"/>
                <w:szCs w:val="22"/>
                <w:vertAlign w:val="subscript"/>
              </w:rPr>
            </w:pP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x</w:t>
            </w:r>
          </w:p>
        </w:tc>
        <w:tc>
          <w:tcPr>
            <w:tcW w:w="1080" w:type="dxa"/>
            <w:noWrap/>
            <w:vAlign w:val="center"/>
            <w:hideMark/>
          </w:tcPr>
          <w:p w14:paraId="7FAF55E8"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1.87</w:t>
            </w:r>
          </w:p>
        </w:tc>
        <w:tc>
          <w:tcPr>
            <w:tcW w:w="1440" w:type="dxa"/>
            <w:noWrap/>
            <w:vAlign w:val="center"/>
            <w:hideMark/>
          </w:tcPr>
          <w:p w14:paraId="047FA749"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0.30</w:t>
            </w:r>
          </w:p>
        </w:tc>
        <w:tc>
          <w:tcPr>
            <w:tcW w:w="1350" w:type="dxa"/>
            <w:noWrap/>
            <w:vAlign w:val="center"/>
            <w:hideMark/>
          </w:tcPr>
          <w:p w14:paraId="304154B1"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0.78</w:t>
            </w:r>
          </w:p>
        </w:tc>
        <w:tc>
          <w:tcPr>
            <w:tcW w:w="1710" w:type="dxa"/>
            <w:noWrap/>
            <w:vAlign w:val="center"/>
            <w:hideMark/>
          </w:tcPr>
          <w:p w14:paraId="555AD47B"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0.66</w:t>
            </w:r>
          </w:p>
        </w:tc>
      </w:tr>
      <w:tr w:rsidR="00EC13FD" w:rsidRPr="00EC13FD" w14:paraId="7502B34C" w14:textId="77777777" w:rsidTr="00EC13FD">
        <w:trPr>
          <w:cantSplit/>
          <w:trHeight w:val="236"/>
          <w:jc w:val="center"/>
        </w:trPr>
        <w:tc>
          <w:tcPr>
            <w:tcW w:w="895" w:type="dxa"/>
            <w:noWrap/>
            <w:vAlign w:val="center"/>
            <w:hideMark/>
          </w:tcPr>
          <w:p w14:paraId="57FFCDFD" w14:textId="77777777" w:rsidR="00EC13FD" w:rsidRPr="00EC13FD" w:rsidRDefault="00EC13FD" w:rsidP="00E0554F">
            <w:pPr>
              <w:jc w:val="center"/>
              <w:rPr>
                <w:rFonts w:ascii="Calibri" w:eastAsia="Times New Roman" w:hAnsi="Calibri" w:cs="Calibri"/>
                <w:color w:val="000000"/>
                <w:sz w:val="22"/>
                <w:szCs w:val="22"/>
              </w:rPr>
            </w:pPr>
            <w:r>
              <w:rPr>
                <w:rFonts w:ascii="Calibri" w:eastAsia="Times New Roman" w:hAnsi="Calibri" w:cs="Calibri"/>
                <w:i/>
                <w:color w:val="000000"/>
                <w:sz w:val="22"/>
                <w:szCs w:val="22"/>
              </w:rPr>
              <w:t>Y</w:t>
            </w:r>
            <w:r>
              <w:rPr>
                <w:rFonts w:ascii="Calibri" w:eastAsia="Times New Roman" w:hAnsi="Calibri" w:cs="Calibri"/>
                <w:i/>
                <w:color w:val="000000"/>
                <w:sz w:val="22"/>
                <w:szCs w:val="22"/>
                <w:vertAlign w:val="subscript"/>
              </w:rPr>
              <w:t xml:space="preserve">x </w:t>
            </w:r>
            <w:r>
              <w:rPr>
                <w:rFonts w:ascii="Calibri" w:eastAsia="Times New Roman" w:hAnsi="Calibri" w:cs="Calibri"/>
                <w:color w:val="000000"/>
                <w:sz w:val="22"/>
                <w:szCs w:val="22"/>
              </w:rPr>
              <w:t xml:space="preserve">or </w:t>
            </w:r>
            <w:r>
              <w:rPr>
                <w:rFonts w:ascii="Calibri" w:eastAsia="Times New Roman" w:hAnsi="Calibri" w:cs="Calibri"/>
                <w:i/>
                <w:color w:val="000000"/>
                <w:sz w:val="22"/>
                <w:szCs w:val="22"/>
              </w:rPr>
              <w:t>Z</w:t>
            </w:r>
            <w:r>
              <w:rPr>
                <w:rFonts w:ascii="Calibri" w:eastAsia="Times New Roman" w:hAnsi="Calibri" w:cs="Calibri"/>
                <w:i/>
                <w:color w:val="000000"/>
                <w:sz w:val="22"/>
                <w:szCs w:val="22"/>
                <w:vertAlign w:val="subscript"/>
              </w:rPr>
              <w:t>x</w:t>
            </w:r>
          </w:p>
        </w:tc>
        <w:tc>
          <w:tcPr>
            <w:tcW w:w="1080" w:type="dxa"/>
            <w:noWrap/>
            <w:vAlign w:val="center"/>
            <w:hideMark/>
          </w:tcPr>
          <w:p w14:paraId="0B8E55EE"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4.53</w:t>
            </w:r>
          </w:p>
        </w:tc>
        <w:tc>
          <w:tcPr>
            <w:tcW w:w="1440" w:type="dxa"/>
            <w:noWrap/>
            <w:vAlign w:val="center"/>
            <w:hideMark/>
          </w:tcPr>
          <w:p w14:paraId="6E8337F7"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1.21</w:t>
            </w:r>
          </w:p>
        </w:tc>
        <w:tc>
          <w:tcPr>
            <w:tcW w:w="1350" w:type="dxa"/>
            <w:noWrap/>
            <w:vAlign w:val="center"/>
            <w:hideMark/>
          </w:tcPr>
          <w:p w14:paraId="3B06FAE3"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1.02</w:t>
            </w:r>
          </w:p>
        </w:tc>
        <w:tc>
          <w:tcPr>
            <w:tcW w:w="1710" w:type="dxa"/>
            <w:noWrap/>
            <w:vAlign w:val="center"/>
            <w:hideMark/>
          </w:tcPr>
          <w:p w14:paraId="15D3AF8F"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0.86</w:t>
            </w:r>
          </w:p>
        </w:tc>
      </w:tr>
      <w:tr w:rsidR="00EC13FD" w:rsidRPr="00EC13FD" w14:paraId="11469FBA" w14:textId="77777777" w:rsidTr="00EC13FD">
        <w:trPr>
          <w:cantSplit/>
          <w:trHeight w:val="236"/>
          <w:jc w:val="center"/>
        </w:trPr>
        <w:tc>
          <w:tcPr>
            <w:tcW w:w="895" w:type="dxa"/>
            <w:noWrap/>
            <w:vAlign w:val="center"/>
            <w:hideMark/>
          </w:tcPr>
          <w:p w14:paraId="03A56D37" w14:textId="77777777" w:rsidR="00EC13FD" w:rsidRPr="00EC13FD" w:rsidRDefault="00EC13FD" w:rsidP="00E0554F">
            <w:pPr>
              <w:jc w:val="center"/>
              <w:rPr>
                <w:rFonts w:ascii="Calibri" w:eastAsia="Times New Roman" w:hAnsi="Calibri" w:cs="Calibri"/>
                <w:color w:val="000000"/>
                <w:sz w:val="22"/>
                <w:szCs w:val="22"/>
              </w:rPr>
            </w:pP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 xml:space="preserve">x </w:t>
            </w:r>
            <w:r>
              <w:rPr>
                <w:rFonts w:ascii="Calibri" w:eastAsia="Times New Roman" w:hAnsi="Calibri" w:cs="Calibri"/>
                <w:color w:val="000000"/>
                <w:sz w:val="22"/>
                <w:szCs w:val="22"/>
              </w:rPr>
              <w:t xml:space="preserve">or </w:t>
            </w: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x</w:t>
            </w:r>
          </w:p>
        </w:tc>
        <w:tc>
          <w:tcPr>
            <w:tcW w:w="1080" w:type="dxa"/>
            <w:noWrap/>
            <w:vAlign w:val="center"/>
            <w:hideMark/>
          </w:tcPr>
          <w:p w14:paraId="7C5B7B2B"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2.51</w:t>
            </w:r>
          </w:p>
        </w:tc>
        <w:tc>
          <w:tcPr>
            <w:tcW w:w="1440" w:type="dxa"/>
            <w:noWrap/>
            <w:vAlign w:val="center"/>
            <w:hideMark/>
          </w:tcPr>
          <w:p w14:paraId="5C91168F"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0.74</w:t>
            </w:r>
          </w:p>
        </w:tc>
        <w:tc>
          <w:tcPr>
            <w:tcW w:w="1350" w:type="dxa"/>
            <w:noWrap/>
            <w:vAlign w:val="center"/>
            <w:hideMark/>
          </w:tcPr>
          <w:p w14:paraId="451B4231"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0.56</w:t>
            </w:r>
          </w:p>
        </w:tc>
        <w:tc>
          <w:tcPr>
            <w:tcW w:w="1710" w:type="dxa"/>
            <w:noWrap/>
            <w:vAlign w:val="center"/>
            <w:hideMark/>
          </w:tcPr>
          <w:p w14:paraId="41C72E43" w14:textId="77777777" w:rsidR="00EC13FD" w:rsidRPr="00EC13FD" w:rsidRDefault="00EC13FD" w:rsidP="00E0554F">
            <w:pPr>
              <w:jc w:val="center"/>
              <w:rPr>
                <w:rFonts w:ascii="Calibri" w:eastAsia="Times New Roman" w:hAnsi="Calibri" w:cs="Calibri"/>
                <w:color w:val="000000"/>
                <w:sz w:val="22"/>
                <w:szCs w:val="22"/>
              </w:rPr>
            </w:pPr>
            <w:r w:rsidRPr="00EC13FD">
              <w:rPr>
                <w:rFonts w:ascii="Calibri" w:eastAsia="Times New Roman" w:hAnsi="Calibri" w:cs="Calibri"/>
                <w:color w:val="000000"/>
                <w:sz w:val="22"/>
                <w:szCs w:val="22"/>
              </w:rPr>
              <w:t>0.56</w:t>
            </w:r>
          </w:p>
        </w:tc>
      </w:tr>
    </w:tbl>
    <w:bookmarkEnd w:id="162"/>
    <w:p w14:paraId="5D6A5ED0" w14:textId="77777777" w:rsidR="00EC13FD" w:rsidRDefault="00E0554F" w:rsidP="00EC13FD">
      <w:pPr>
        <w:pStyle w:val="Paragraphs"/>
        <w:ind w:firstLine="0"/>
      </w:pPr>
      <w:r>
        <w:br/>
      </w:r>
      <w:r w:rsidR="00EC13FD">
        <w:t xml:space="preserve">By observing the average differences and comparing them to one another, </w:t>
      </w:r>
      <w:r w:rsidR="006D1DB1">
        <w:t>the</w:t>
      </w:r>
      <w:r w:rsidR="00EC13FD">
        <w:t xml:space="preserve"> 4</w:t>
      </w:r>
      <w:r w:rsidR="00EC13FD" w:rsidRPr="00EC13FD">
        <w:rPr>
          <w:vertAlign w:val="superscript"/>
        </w:rPr>
        <w:t>th</w:t>
      </w:r>
      <w:r w:rsidR="00EC13FD">
        <w:t xml:space="preserve"> order Runge-Kutta method in the parallel-perpendicular frame is the most accurate to </w:t>
      </w:r>
      <w:r w:rsidR="0021799C">
        <w:t xml:space="preserve">the </w:t>
      </w:r>
      <w:r w:rsidR="00EC13FD">
        <w:t xml:space="preserve">reference case. </w:t>
      </w:r>
    </w:p>
    <w:p w14:paraId="54C42CE6" w14:textId="77777777" w:rsidR="00EC13FD" w:rsidRDefault="00EC13FD" w:rsidP="00EC13FD">
      <w:pPr>
        <w:pStyle w:val="Paragraphs"/>
        <w:ind w:firstLine="0"/>
      </w:pPr>
      <w:r>
        <w:tab/>
        <w:t xml:space="preserve">To verify its accuracy, a second test was conducted over the same range of launch </w:t>
      </w:r>
      <w:r w:rsidR="006D1DB1">
        <w:t>angles but</w:t>
      </w:r>
      <w:r>
        <w:t xml:space="preserve"> using a second stage rocket as the test subject. </w:t>
      </w:r>
    </w:p>
    <w:p w14:paraId="04FB5D82" w14:textId="77777777" w:rsidR="00EC13FD" w:rsidRPr="001D7630" w:rsidRDefault="00EC13FD" w:rsidP="0076612A">
      <w:pPr>
        <w:pStyle w:val="Images"/>
      </w:pPr>
      <w:r>
        <w:rPr>
          <w:noProof/>
        </w:rPr>
        <w:drawing>
          <wp:inline distT="0" distB="0" distL="0" distR="0" wp14:anchorId="6FBF6AC5" wp14:editId="1D700D04">
            <wp:extent cx="5913120" cy="647673"/>
            <wp:effectExtent l="0" t="0" r="0" b="63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stretch>
                      <a:fillRect/>
                    </a:stretch>
                  </pic:blipFill>
                  <pic:spPr bwMode="auto">
                    <a:xfrm>
                      <a:off x="0" y="0"/>
                      <a:ext cx="6014583" cy="658786"/>
                    </a:xfrm>
                    <a:prstGeom prst="rect">
                      <a:avLst/>
                    </a:prstGeom>
                    <a:noFill/>
                    <a:ln>
                      <a:noFill/>
                    </a:ln>
                  </pic:spPr>
                </pic:pic>
              </a:graphicData>
            </a:graphic>
          </wp:inline>
        </w:drawing>
      </w:r>
    </w:p>
    <w:p w14:paraId="3A3EF18F" w14:textId="77777777" w:rsidR="00EC13FD" w:rsidRDefault="00EC13FD" w:rsidP="0076612A">
      <w:pPr>
        <w:pStyle w:val="FigureTitle"/>
      </w:pPr>
      <w:bookmarkStart w:id="163" w:name="_Toc9960190"/>
      <w:r>
        <w:rPr>
          <w:i/>
        </w:rPr>
        <w:t>Mostly Harmless</w:t>
      </w:r>
      <w:r>
        <w:t xml:space="preserve"> </w:t>
      </w:r>
      <w:r w:rsidR="00E0554F">
        <w:t>r</w:t>
      </w:r>
      <w:r>
        <w:t>ocket</w:t>
      </w:r>
      <w:r w:rsidR="004C2040">
        <w:t>, Ref. 15</w:t>
      </w:r>
      <w:bookmarkEnd w:id="163"/>
      <w:r>
        <w:t xml:space="preserve"> </w:t>
      </w:r>
    </w:p>
    <w:p w14:paraId="1BC5D0AB" w14:textId="77777777" w:rsidR="00EC13FD" w:rsidRDefault="000840AC" w:rsidP="00EC13FD">
      <w:pPr>
        <w:pStyle w:val="Paragraphs"/>
        <w:ind w:firstLine="0"/>
      </w:pPr>
      <w:r>
        <w:br/>
      </w:r>
      <w:r w:rsidR="00EC13FD">
        <w:t>Using the required parameters for the rocket within the program, the overall average difference for each of the variable is shown below for the 4</w:t>
      </w:r>
      <w:r w:rsidR="00EC13FD" w:rsidRPr="00EC13FD">
        <w:rPr>
          <w:vertAlign w:val="superscript"/>
        </w:rPr>
        <w:t>th</w:t>
      </w:r>
      <w:r w:rsidR="00EC13FD">
        <w:t xml:space="preserve"> order Runge-Kutta script in the parallel-perpendicular reference frame. </w:t>
      </w:r>
    </w:p>
    <w:p w14:paraId="0EE3022C" w14:textId="77777777" w:rsidR="00EC13FD" w:rsidRDefault="00EC13FD" w:rsidP="00EC13FD">
      <w:pPr>
        <w:pStyle w:val="TableTitle"/>
      </w:pPr>
      <w:bookmarkStart w:id="164" w:name="_Toc9960142"/>
      <w:r>
        <w:t xml:space="preserve">Average </w:t>
      </w:r>
      <w:r w:rsidR="00292173">
        <w:t>d</w:t>
      </w:r>
      <w:r>
        <w:t xml:space="preserve">ifference </w:t>
      </w:r>
      <w:r w:rsidR="00292173">
        <w:t>p</w:t>
      </w:r>
      <w:r>
        <w:t>ercentile of 4</w:t>
      </w:r>
      <w:r w:rsidRPr="00EC13FD">
        <w:rPr>
          <w:vertAlign w:val="superscript"/>
        </w:rPr>
        <w:t>th</w:t>
      </w:r>
      <w:r>
        <w:t xml:space="preserve"> </w:t>
      </w:r>
      <w:r w:rsidR="00292173">
        <w:t>o</w:t>
      </w:r>
      <w:r>
        <w:t xml:space="preserve">rder </w:t>
      </w:r>
      <w:r w:rsidR="00292173">
        <w:t>parallel-perpendicular</w:t>
      </w:r>
      <w:r>
        <w:t xml:space="preserve"> </w:t>
      </w:r>
      <w:r w:rsidR="00292173">
        <w:t>c</w:t>
      </w:r>
      <w:r>
        <w:t>ase</w:t>
      </w:r>
      <w:bookmarkEnd w:id="164"/>
    </w:p>
    <w:tbl>
      <w:tblPr>
        <w:tblStyle w:val="TableDefault"/>
        <w:tblW w:w="2605" w:type="dxa"/>
        <w:jc w:val="center"/>
        <w:tblLook w:val="04A0" w:firstRow="1" w:lastRow="0" w:firstColumn="1" w:lastColumn="0" w:noHBand="0" w:noVBand="1"/>
      </w:tblPr>
      <w:tblGrid>
        <w:gridCol w:w="895"/>
        <w:gridCol w:w="1710"/>
      </w:tblGrid>
      <w:tr w:rsidR="00EC13FD" w:rsidRPr="00EC13FD" w14:paraId="67260851" w14:textId="77777777" w:rsidTr="00EC13FD">
        <w:trPr>
          <w:cantSplit/>
          <w:trHeight w:val="236"/>
          <w:jc w:val="center"/>
        </w:trPr>
        <w:tc>
          <w:tcPr>
            <w:tcW w:w="895" w:type="dxa"/>
            <w:noWrap/>
            <w:vAlign w:val="center"/>
            <w:hideMark/>
          </w:tcPr>
          <w:p w14:paraId="35D7017D" w14:textId="77777777" w:rsidR="00EC13FD" w:rsidRPr="00EC13FD" w:rsidRDefault="00EC13FD" w:rsidP="00E0554F">
            <w:pPr>
              <w:jc w:val="center"/>
              <w:rPr>
                <w:rFonts w:eastAsia="Times New Roman"/>
              </w:rPr>
            </w:pPr>
          </w:p>
        </w:tc>
        <w:tc>
          <w:tcPr>
            <w:tcW w:w="1710" w:type="dxa"/>
            <w:noWrap/>
            <w:vAlign w:val="center"/>
            <w:hideMark/>
          </w:tcPr>
          <w:p w14:paraId="1460F865" w14:textId="77777777" w:rsidR="00EC13FD" w:rsidRPr="00EC13FD" w:rsidRDefault="00EC13FD" w:rsidP="00E0554F">
            <w:pPr>
              <w:jc w:val="center"/>
              <w:rPr>
                <w:rFonts w:ascii="Calibri" w:eastAsia="Times New Roman" w:hAnsi="Calibri" w:cs="Calibri"/>
                <w:color w:val="000000"/>
                <w:sz w:val="22"/>
                <w:szCs w:val="22"/>
              </w:rPr>
            </w:pPr>
            <w:r>
              <w:rPr>
                <w:rFonts w:ascii="Calibri" w:eastAsia="Times New Roman" w:hAnsi="Calibri" w:cs="Calibri"/>
                <w:color w:val="000000"/>
                <w:sz w:val="22"/>
                <w:szCs w:val="22"/>
              </w:rPr>
              <w:t>Par-Per 4</w:t>
            </w:r>
            <w:r w:rsidRPr="00EC13FD">
              <w:rPr>
                <w:rFonts w:ascii="Calibri" w:eastAsia="Times New Roman" w:hAnsi="Calibri" w:cs="Calibri"/>
                <w:color w:val="000000"/>
                <w:sz w:val="22"/>
                <w:szCs w:val="22"/>
                <w:vertAlign w:val="superscript"/>
              </w:rPr>
              <w:t>th</w:t>
            </w:r>
            <w:r>
              <w:rPr>
                <w:rFonts w:ascii="Calibri" w:eastAsia="Times New Roman" w:hAnsi="Calibri" w:cs="Calibri"/>
                <w:color w:val="000000"/>
                <w:sz w:val="22"/>
                <w:szCs w:val="22"/>
              </w:rPr>
              <w:t xml:space="preserve"> order</w:t>
            </w:r>
          </w:p>
        </w:tc>
      </w:tr>
      <w:tr w:rsidR="00BA528E" w:rsidRPr="00EC13FD" w14:paraId="4C76D134" w14:textId="77777777" w:rsidTr="00BA528E">
        <w:trPr>
          <w:cantSplit/>
          <w:trHeight w:val="236"/>
          <w:jc w:val="center"/>
        </w:trPr>
        <w:tc>
          <w:tcPr>
            <w:tcW w:w="895" w:type="dxa"/>
            <w:noWrap/>
            <w:vAlign w:val="center"/>
            <w:hideMark/>
          </w:tcPr>
          <w:p w14:paraId="3919EC29" w14:textId="77777777" w:rsidR="00BA528E" w:rsidRPr="00EC13FD" w:rsidRDefault="00BA528E" w:rsidP="00E0554F">
            <w:pPr>
              <w:jc w:val="center"/>
              <w:rPr>
                <w:rFonts w:ascii="Calibri" w:eastAsia="Times New Roman" w:hAnsi="Calibri" w:cs="Calibri"/>
                <w:i/>
                <w:color w:val="000000"/>
                <w:sz w:val="22"/>
                <w:szCs w:val="22"/>
                <w:vertAlign w:val="subscript"/>
              </w:rPr>
            </w:pPr>
            <w:r>
              <w:rPr>
                <w:rFonts w:ascii="Calibri" w:eastAsia="Times New Roman" w:hAnsi="Calibri" w:cs="Calibri"/>
                <w:i/>
                <w:color w:val="000000"/>
                <w:sz w:val="22"/>
                <w:szCs w:val="22"/>
              </w:rPr>
              <w:t>X</w:t>
            </w:r>
            <w:r>
              <w:rPr>
                <w:rFonts w:ascii="Calibri" w:eastAsia="Times New Roman" w:hAnsi="Calibri" w:cs="Calibri"/>
                <w:i/>
                <w:color w:val="000000"/>
                <w:sz w:val="22"/>
                <w:szCs w:val="22"/>
                <w:vertAlign w:val="subscript"/>
              </w:rPr>
              <w:t>x</w:t>
            </w:r>
          </w:p>
        </w:tc>
        <w:tc>
          <w:tcPr>
            <w:tcW w:w="1710" w:type="dxa"/>
            <w:tcBorders>
              <w:top w:val="nil"/>
              <w:left w:val="nil"/>
              <w:bottom w:val="single" w:sz="4" w:space="0" w:color="auto"/>
              <w:right w:val="single" w:sz="4" w:space="0" w:color="auto"/>
            </w:tcBorders>
            <w:shd w:val="clear" w:color="auto" w:fill="auto"/>
            <w:noWrap/>
            <w:vAlign w:val="bottom"/>
            <w:hideMark/>
          </w:tcPr>
          <w:p w14:paraId="3285A77A" w14:textId="77777777" w:rsidR="00BA528E" w:rsidRDefault="00BA528E" w:rsidP="00E0554F">
            <w:pPr>
              <w:jc w:val="center"/>
              <w:rPr>
                <w:rFonts w:ascii="Calibri" w:hAnsi="Calibri" w:cs="Calibri"/>
                <w:color w:val="000000"/>
                <w:sz w:val="22"/>
                <w:szCs w:val="22"/>
              </w:rPr>
            </w:pPr>
            <w:r>
              <w:rPr>
                <w:rFonts w:ascii="Calibri" w:hAnsi="Calibri" w:cs="Calibri"/>
                <w:color w:val="000000"/>
                <w:sz w:val="22"/>
                <w:szCs w:val="22"/>
              </w:rPr>
              <w:t>2.83</w:t>
            </w:r>
          </w:p>
        </w:tc>
      </w:tr>
      <w:tr w:rsidR="00BA528E" w:rsidRPr="00EC13FD" w14:paraId="5BAB3059" w14:textId="77777777" w:rsidTr="00BA528E">
        <w:trPr>
          <w:cantSplit/>
          <w:trHeight w:val="236"/>
          <w:jc w:val="center"/>
        </w:trPr>
        <w:tc>
          <w:tcPr>
            <w:tcW w:w="895" w:type="dxa"/>
            <w:noWrap/>
            <w:vAlign w:val="center"/>
            <w:hideMark/>
          </w:tcPr>
          <w:p w14:paraId="0544A896" w14:textId="77777777" w:rsidR="00BA528E" w:rsidRPr="00EC13FD" w:rsidRDefault="00BA528E" w:rsidP="00E0554F">
            <w:pPr>
              <w:jc w:val="center"/>
              <w:rPr>
                <w:rFonts w:ascii="Calibri" w:eastAsia="Times New Roman" w:hAnsi="Calibri" w:cs="Calibri"/>
                <w:i/>
                <w:color w:val="000000"/>
                <w:sz w:val="22"/>
                <w:szCs w:val="22"/>
                <w:vertAlign w:val="subscript"/>
              </w:rPr>
            </w:pP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x</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36043D29" w14:textId="77777777" w:rsidR="00BA528E" w:rsidRDefault="00BA528E" w:rsidP="00E0554F">
            <w:pPr>
              <w:jc w:val="center"/>
              <w:rPr>
                <w:rFonts w:ascii="Calibri" w:hAnsi="Calibri" w:cs="Calibri"/>
                <w:color w:val="000000"/>
                <w:sz w:val="22"/>
                <w:szCs w:val="22"/>
              </w:rPr>
            </w:pPr>
            <w:r>
              <w:rPr>
                <w:rFonts w:ascii="Calibri" w:hAnsi="Calibri" w:cs="Calibri"/>
                <w:color w:val="000000"/>
                <w:sz w:val="22"/>
                <w:szCs w:val="22"/>
              </w:rPr>
              <w:t>1.38</w:t>
            </w:r>
          </w:p>
        </w:tc>
      </w:tr>
      <w:tr w:rsidR="00BA528E" w:rsidRPr="00EC13FD" w14:paraId="62CBE997" w14:textId="77777777" w:rsidTr="00BA528E">
        <w:trPr>
          <w:cantSplit/>
          <w:trHeight w:val="236"/>
          <w:jc w:val="center"/>
        </w:trPr>
        <w:tc>
          <w:tcPr>
            <w:tcW w:w="895" w:type="dxa"/>
            <w:noWrap/>
            <w:vAlign w:val="center"/>
            <w:hideMark/>
          </w:tcPr>
          <w:p w14:paraId="516ABA18" w14:textId="77777777" w:rsidR="00BA528E" w:rsidRPr="00EC13FD" w:rsidRDefault="00BA528E" w:rsidP="00E0554F">
            <w:pPr>
              <w:jc w:val="center"/>
              <w:rPr>
                <w:rFonts w:ascii="Calibri" w:eastAsia="Times New Roman" w:hAnsi="Calibri" w:cs="Calibri"/>
                <w:color w:val="000000"/>
                <w:sz w:val="22"/>
                <w:szCs w:val="22"/>
              </w:rPr>
            </w:pPr>
            <w:r>
              <w:rPr>
                <w:rFonts w:ascii="Calibri" w:eastAsia="Times New Roman" w:hAnsi="Calibri" w:cs="Calibri"/>
                <w:i/>
                <w:color w:val="000000"/>
                <w:sz w:val="22"/>
                <w:szCs w:val="22"/>
              </w:rPr>
              <w:t>Y</w:t>
            </w:r>
            <w:r>
              <w:rPr>
                <w:rFonts w:ascii="Calibri" w:eastAsia="Times New Roman" w:hAnsi="Calibri" w:cs="Calibri"/>
                <w:i/>
                <w:color w:val="000000"/>
                <w:sz w:val="22"/>
                <w:szCs w:val="22"/>
                <w:vertAlign w:val="subscript"/>
              </w:rPr>
              <w:t xml:space="preserve">x </w:t>
            </w:r>
            <w:r>
              <w:rPr>
                <w:rFonts w:ascii="Calibri" w:eastAsia="Times New Roman" w:hAnsi="Calibri" w:cs="Calibri"/>
                <w:color w:val="000000"/>
                <w:sz w:val="22"/>
                <w:szCs w:val="22"/>
              </w:rPr>
              <w:t xml:space="preserve">or </w:t>
            </w:r>
            <w:r>
              <w:rPr>
                <w:rFonts w:ascii="Calibri" w:eastAsia="Times New Roman" w:hAnsi="Calibri" w:cs="Calibri"/>
                <w:i/>
                <w:color w:val="000000"/>
                <w:sz w:val="22"/>
                <w:szCs w:val="22"/>
              </w:rPr>
              <w:t>Z</w:t>
            </w:r>
            <w:r>
              <w:rPr>
                <w:rFonts w:ascii="Calibri" w:eastAsia="Times New Roman" w:hAnsi="Calibri" w:cs="Calibri"/>
                <w:i/>
                <w:color w:val="000000"/>
                <w:sz w:val="22"/>
                <w:szCs w:val="22"/>
                <w:vertAlign w:val="subscript"/>
              </w:rPr>
              <w:t>x</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06721CEA" w14:textId="77777777" w:rsidR="00BA528E" w:rsidRDefault="00BA528E" w:rsidP="00E0554F">
            <w:pPr>
              <w:jc w:val="center"/>
              <w:rPr>
                <w:rFonts w:ascii="Calibri" w:hAnsi="Calibri" w:cs="Calibri"/>
                <w:color w:val="000000"/>
                <w:sz w:val="22"/>
                <w:szCs w:val="22"/>
              </w:rPr>
            </w:pPr>
            <w:r>
              <w:rPr>
                <w:rFonts w:ascii="Calibri" w:hAnsi="Calibri" w:cs="Calibri"/>
                <w:color w:val="000000"/>
                <w:sz w:val="22"/>
                <w:szCs w:val="22"/>
              </w:rPr>
              <w:t>2.44</w:t>
            </w:r>
          </w:p>
        </w:tc>
      </w:tr>
      <w:tr w:rsidR="00BA528E" w:rsidRPr="00EC13FD" w14:paraId="6ED0FB5D" w14:textId="77777777" w:rsidTr="00BA528E">
        <w:trPr>
          <w:cantSplit/>
          <w:trHeight w:val="236"/>
          <w:jc w:val="center"/>
        </w:trPr>
        <w:tc>
          <w:tcPr>
            <w:tcW w:w="895" w:type="dxa"/>
            <w:noWrap/>
            <w:vAlign w:val="center"/>
            <w:hideMark/>
          </w:tcPr>
          <w:p w14:paraId="43CD229E" w14:textId="77777777" w:rsidR="00BA528E" w:rsidRPr="00EC13FD" w:rsidRDefault="00BA528E" w:rsidP="00E0554F">
            <w:pPr>
              <w:jc w:val="center"/>
              <w:rPr>
                <w:rFonts w:ascii="Calibri" w:eastAsia="Times New Roman" w:hAnsi="Calibri" w:cs="Calibri"/>
                <w:color w:val="000000"/>
                <w:sz w:val="22"/>
                <w:szCs w:val="22"/>
              </w:rPr>
            </w:pP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 xml:space="preserve">x </w:t>
            </w:r>
            <w:r>
              <w:rPr>
                <w:rFonts w:ascii="Calibri" w:eastAsia="Times New Roman" w:hAnsi="Calibri" w:cs="Calibri"/>
                <w:color w:val="000000"/>
                <w:sz w:val="22"/>
                <w:szCs w:val="22"/>
              </w:rPr>
              <w:t xml:space="preserve">or </w:t>
            </w:r>
            <w:r>
              <w:rPr>
                <w:rFonts w:ascii="Calibri" w:eastAsia="Times New Roman" w:hAnsi="Calibri" w:cs="Calibri"/>
                <w:i/>
                <w:color w:val="000000"/>
                <w:sz w:val="22"/>
                <w:szCs w:val="22"/>
              </w:rPr>
              <w:t>t</w:t>
            </w:r>
            <w:r>
              <w:rPr>
                <w:rFonts w:ascii="Calibri" w:eastAsia="Times New Roman" w:hAnsi="Calibri" w:cs="Calibri"/>
                <w:i/>
                <w:color w:val="000000"/>
                <w:sz w:val="22"/>
                <w:szCs w:val="22"/>
                <w:vertAlign w:val="subscript"/>
              </w:rPr>
              <w:t>x</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2FB5DC4B" w14:textId="77777777" w:rsidR="00BA528E" w:rsidRDefault="00BA528E" w:rsidP="00E0554F">
            <w:pPr>
              <w:jc w:val="center"/>
              <w:rPr>
                <w:rFonts w:ascii="Calibri" w:hAnsi="Calibri" w:cs="Calibri"/>
                <w:color w:val="000000"/>
                <w:sz w:val="22"/>
                <w:szCs w:val="22"/>
              </w:rPr>
            </w:pPr>
            <w:r>
              <w:rPr>
                <w:rFonts w:ascii="Calibri" w:hAnsi="Calibri" w:cs="Calibri"/>
                <w:color w:val="000000"/>
                <w:sz w:val="22"/>
                <w:szCs w:val="22"/>
              </w:rPr>
              <w:t>1.45</w:t>
            </w:r>
          </w:p>
        </w:tc>
      </w:tr>
    </w:tbl>
    <w:p w14:paraId="624821FC" w14:textId="77777777" w:rsidR="00EC13FD" w:rsidRPr="00136378" w:rsidRDefault="00BA528E" w:rsidP="00EC13FD">
      <w:pPr>
        <w:pStyle w:val="Paragraphs"/>
        <w:ind w:firstLine="0"/>
      </w:pPr>
      <w:r>
        <w:lastRenderedPageBreak/>
        <w:t xml:space="preserve">By looking at the data </w:t>
      </w:r>
      <w:r w:rsidR="006D1DB1">
        <w:t>as</w:t>
      </w:r>
      <w:r>
        <w:t xml:space="preserve"> the number of stages goes up, the increase in difference is about one percent, this is suitable for our case and it can be assumed that using three and four stage rockets will be within a five percent margin of accuracy</w:t>
      </w:r>
      <w:r w:rsidR="0021799C">
        <w:t xml:space="preserve"> as well</w:t>
      </w:r>
      <w:r>
        <w:t xml:space="preserve">. </w:t>
      </w:r>
    </w:p>
    <w:p w14:paraId="044C9C7D" w14:textId="77777777" w:rsidR="00136378" w:rsidRDefault="00136378" w:rsidP="00D85803">
      <w:pPr>
        <w:pStyle w:val="C1st"/>
      </w:pPr>
      <w:bookmarkStart w:id="165" w:name="_Toc9960085"/>
      <w:r>
        <w:t>Field Testing Results</w:t>
      </w:r>
      <w:bookmarkEnd w:id="165"/>
    </w:p>
    <w:p w14:paraId="0A1C1605" w14:textId="77777777" w:rsidR="00BA528E" w:rsidRPr="00BA528E" w:rsidRDefault="00BA528E" w:rsidP="00BA528E">
      <w:pPr>
        <w:pStyle w:val="Paragraphs"/>
      </w:pPr>
      <w:r>
        <w:t xml:space="preserve">With the range of 30-90 degrees covered by simulation comparison, field tests would be needed </w:t>
      </w:r>
      <w:r w:rsidR="0021799C">
        <w:t xml:space="preserve">to </w:t>
      </w:r>
      <w:r>
        <w:t>verify the validity of low angle tests. In order to do this, two separate tests were conceived, one that utilized a small model rocket kit at low angle</w:t>
      </w:r>
      <w:r w:rsidR="0021799C">
        <w:t xml:space="preserve"> launch</w:t>
      </w:r>
      <w:r>
        <w:t xml:space="preserve">, and a second </w:t>
      </w:r>
      <w:r w:rsidR="006D1DB1">
        <w:t>test</w:t>
      </w:r>
      <w:r>
        <w:t xml:space="preserve"> that would utilize several </w:t>
      </w:r>
      <w:r w:rsidR="006D1DB1">
        <w:t>handmade</w:t>
      </w:r>
      <w:r>
        <w:t xml:space="preserve"> rockets constructed by the freshmen aerospace class for testing.</w:t>
      </w:r>
    </w:p>
    <w:p w14:paraId="7285708A" w14:textId="77777777" w:rsidR="00136378" w:rsidRDefault="00136378" w:rsidP="00D85803">
      <w:pPr>
        <w:pStyle w:val="C2nd"/>
      </w:pPr>
      <w:bookmarkStart w:id="166" w:name="_Toc9960086"/>
      <w:r>
        <w:t>Small Model Rocket</w:t>
      </w:r>
      <w:bookmarkEnd w:id="166"/>
    </w:p>
    <w:p w14:paraId="043B5D37" w14:textId="77777777" w:rsidR="00BA528E" w:rsidRDefault="00BA528E" w:rsidP="00BA528E">
      <w:pPr>
        <w:pStyle w:val="Paragraphs"/>
      </w:pPr>
      <w:r>
        <w:t xml:space="preserve">The small model rocket used was under a third of a meter in </w:t>
      </w:r>
      <w:r w:rsidR="006D1DB1">
        <w:t>length and</w:t>
      </w:r>
      <w:r>
        <w:t xml:space="preserve"> had forward swept fins. The rocket as seen below was then launched at an initial angle of thirty-five degrees, along a thin </w:t>
      </w:r>
      <w:r w:rsidR="006D1DB1">
        <w:t>stainless-steel</w:t>
      </w:r>
      <w:r>
        <w:t xml:space="preserve"> launch rod. </w:t>
      </w:r>
      <w:r w:rsidR="00A271D4">
        <w:t xml:space="preserve">The use of the deflection analysis script was </w:t>
      </w:r>
      <w:r w:rsidR="006D1DB1">
        <w:t>used</w:t>
      </w:r>
      <w:r w:rsidR="00A271D4">
        <w:t xml:space="preserve"> to account for this due to the rod being so thin. The rocket in question travelled approximately 2</w:t>
      </w:r>
      <w:r w:rsidR="00BB6991">
        <w:t>50</w:t>
      </w:r>
      <w:r w:rsidR="00A271D4">
        <w:t xml:space="preserve"> meters in distance. Using all four scripts, these are the results. </w:t>
      </w:r>
    </w:p>
    <w:p w14:paraId="7473BCDA" w14:textId="77777777" w:rsidR="00A271D4" w:rsidRDefault="00A271D4" w:rsidP="00A271D4">
      <w:pPr>
        <w:pStyle w:val="TableTitle"/>
      </w:pPr>
      <w:bookmarkStart w:id="167" w:name="_Toc9960143"/>
      <w:r>
        <w:t xml:space="preserve">Field </w:t>
      </w:r>
      <w:r w:rsidR="00BB6991">
        <w:t>t</w:t>
      </w:r>
      <w:r>
        <w:t xml:space="preserve">esting vs. </w:t>
      </w:r>
      <w:r w:rsidR="00BB6991">
        <w:t>s</w:t>
      </w:r>
      <w:r>
        <w:t>imulation</w:t>
      </w:r>
      <w:r w:rsidR="00BB6991">
        <w:t>, units in meters</w:t>
      </w:r>
      <w:bookmarkEnd w:id="167"/>
    </w:p>
    <w:tbl>
      <w:tblPr>
        <w:tblW w:w="6565" w:type="dxa"/>
        <w:jc w:val="center"/>
        <w:tblLook w:val="04A0" w:firstRow="1" w:lastRow="0" w:firstColumn="1" w:lastColumn="0" w:noHBand="0" w:noVBand="1"/>
      </w:tblPr>
      <w:tblGrid>
        <w:gridCol w:w="960"/>
        <w:gridCol w:w="960"/>
        <w:gridCol w:w="1495"/>
        <w:gridCol w:w="1440"/>
        <w:gridCol w:w="1710"/>
      </w:tblGrid>
      <w:tr w:rsidR="00A271D4" w:rsidRPr="00A271D4" w14:paraId="1D42015B" w14:textId="77777777" w:rsidTr="006E1EC3">
        <w:trPr>
          <w:trHeight w:val="288"/>
          <w:jc w:val="center"/>
        </w:trPr>
        <w:tc>
          <w:tcPr>
            <w:tcW w:w="960" w:type="dxa"/>
            <w:tcBorders>
              <w:top w:val="single" w:sz="4" w:space="0" w:color="auto"/>
              <w:left w:val="single" w:sz="4" w:space="0" w:color="auto"/>
              <w:bottom w:val="single" w:sz="4" w:space="0" w:color="auto"/>
              <w:right w:val="single" w:sz="18" w:space="0" w:color="auto"/>
            </w:tcBorders>
            <w:shd w:val="clear" w:color="auto" w:fill="auto"/>
            <w:noWrap/>
            <w:vAlign w:val="bottom"/>
            <w:hideMark/>
          </w:tcPr>
          <w:p w14:paraId="1720E80A"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Actual</w:t>
            </w:r>
          </w:p>
        </w:tc>
        <w:tc>
          <w:tcPr>
            <w:tcW w:w="960" w:type="dxa"/>
            <w:tcBorders>
              <w:top w:val="single" w:sz="4" w:space="0" w:color="auto"/>
              <w:left w:val="single" w:sz="18" w:space="0" w:color="auto"/>
              <w:bottom w:val="single" w:sz="4" w:space="0" w:color="auto"/>
              <w:right w:val="single" w:sz="4" w:space="0" w:color="auto"/>
            </w:tcBorders>
            <w:shd w:val="clear" w:color="auto" w:fill="auto"/>
            <w:noWrap/>
            <w:vAlign w:val="bottom"/>
            <w:hideMark/>
          </w:tcPr>
          <w:p w14:paraId="64729063"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XY</w:t>
            </w:r>
            <w:r>
              <w:rPr>
                <w:rFonts w:ascii="Calibri" w:eastAsia="Times New Roman" w:hAnsi="Calibri" w:cs="Calibri"/>
                <w:color w:val="000000"/>
                <w:sz w:val="22"/>
                <w:szCs w:val="22"/>
              </w:rPr>
              <w:t xml:space="preserve"> Euler</w:t>
            </w:r>
          </w:p>
        </w:tc>
        <w:tc>
          <w:tcPr>
            <w:tcW w:w="14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A0E1E"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P</w:t>
            </w:r>
            <w:r>
              <w:rPr>
                <w:rFonts w:ascii="Calibri" w:eastAsia="Times New Roman" w:hAnsi="Calibri" w:cs="Calibri"/>
                <w:color w:val="000000"/>
                <w:sz w:val="22"/>
                <w:szCs w:val="22"/>
              </w:rPr>
              <w:t>ar-Per Euler</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C5ACE" w14:textId="77777777" w:rsidR="00A271D4" w:rsidRPr="00A271D4" w:rsidRDefault="00A271D4" w:rsidP="00BB6991">
            <w:pPr>
              <w:spacing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X-Y 4</w:t>
            </w:r>
            <w:r w:rsidRPr="00A271D4">
              <w:rPr>
                <w:rFonts w:ascii="Calibri" w:eastAsia="Times New Roman" w:hAnsi="Calibri" w:cs="Calibri"/>
                <w:color w:val="000000"/>
                <w:sz w:val="22"/>
                <w:szCs w:val="22"/>
                <w:vertAlign w:val="superscript"/>
              </w:rPr>
              <w:t>th</w:t>
            </w:r>
            <w:r>
              <w:rPr>
                <w:rFonts w:ascii="Calibri" w:eastAsia="Times New Roman" w:hAnsi="Calibri" w:cs="Calibri"/>
                <w:color w:val="000000"/>
                <w:sz w:val="22"/>
                <w:szCs w:val="22"/>
              </w:rPr>
              <w:t xml:space="preserve"> order</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7CBC" w14:textId="77777777" w:rsidR="00A271D4" w:rsidRPr="00A271D4" w:rsidRDefault="00A271D4" w:rsidP="00BB6991">
            <w:pPr>
              <w:spacing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Par-Per 4</w:t>
            </w:r>
            <w:r w:rsidRPr="00A271D4">
              <w:rPr>
                <w:rFonts w:ascii="Calibri" w:eastAsia="Times New Roman" w:hAnsi="Calibri" w:cs="Calibri"/>
                <w:color w:val="000000"/>
                <w:sz w:val="22"/>
                <w:szCs w:val="22"/>
                <w:vertAlign w:val="superscript"/>
              </w:rPr>
              <w:t>th</w:t>
            </w:r>
            <w:r>
              <w:rPr>
                <w:rFonts w:ascii="Calibri" w:eastAsia="Times New Roman" w:hAnsi="Calibri" w:cs="Calibri"/>
                <w:color w:val="000000"/>
                <w:sz w:val="22"/>
                <w:szCs w:val="22"/>
              </w:rPr>
              <w:t xml:space="preserve"> order</w:t>
            </w:r>
          </w:p>
        </w:tc>
      </w:tr>
      <w:tr w:rsidR="00A271D4" w:rsidRPr="00A271D4" w14:paraId="540A1B10" w14:textId="77777777" w:rsidTr="006E1EC3">
        <w:trPr>
          <w:trHeight w:val="288"/>
          <w:jc w:val="center"/>
        </w:trPr>
        <w:tc>
          <w:tcPr>
            <w:tcW w:w="960" w:type="dxa"/>
            <w:tcBorders>
              <w:top w:val="single" w:sz="4" w:space="0" w:color="auto"/>
              <w:left w:val="single" w:sz="4" w:space="0" w:color="auto"/>
              <w:bottom w:val="single" w:sz="4" w:space="0" w:color="auto"/>
              <w:right w:val="single" w:sz="18" w:space="0" w:color="auto"/>
            </w:tcBorders>
            <w:shd w:val="clear" w:color="auto" w:fill="auto"/>
            <w:noWrap/>
            <w:vAlign w:val="bottom"/>
            <w:hideMark/>
          </w:tcPr>
          <w:p w14:paraId="083AB75C"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2</w:t>
            </w:r>
            <w:r w:rsidR="00BB6991">
              <w:rPr>
                <w:rFonts w:ascii="Calibri" w:eastAsia="Times New Roman" w:hAnsi="Calibri" w:cs="Calibri"/>
                <w:color w:val="000000"/>
                <w:sz w:val="22"/>
                <w:szCs w:val="22"/>
              </w:rPr>
              <w:t>50</w:t>
            </w:r>
          </w:p>
        </w:tc>
        <w:tc>
          <w:tcPr>
            <w:tcW w:w="960" w:type="dxa"/>
            <w:tcBorders>
              <w:top w:val="single" w:sz="4" w:space="0" w:color="auto"/>
              <w:left w:val="single" w:sz="18" w:space="0" w:color="auto"/>
              <w:bottom w:val="single" w:sz="4" w:space="0" w:color="auto"/>
              <w:right w:val="single" w:sz="4" w:space="0" w:color="auto"/>
            </w:tcBorders>
            <w:shd w:val="clear" w:color="auto" w:fill="auto"/>
            <w:noWrap/>
            <w:vAlign w:val="bottom"/>
            <w:hideMark/>
          </w:tcPr>
          <w:p w14:paraId="4F98F9D8" w14:textId="77777777" w:rsidR="00A271D4" w:rsidRPr="00A271D4" w:rsidRDefault="000E185D" w:rsidP="00BB6991">
            <w:pPr>
              <w:spacing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21</w:t>
            </w:r>
            <w:r w:rsidR="00BB6991">
              <w:rPr>
                <w:rFonts w:ascii="Calibri" w:eastAsia="Times New Roman" w:hAnsi="Calibri" w:cs="Calibri"/>
                <w:color w:val="000000"/>
                <w:sz w:val="22"/>
                <w:szCs w:val="22"/>
              </w:rPr>
              <w:t>6</w:t>
            </w:r>
          </w:p>
        </w:tc>
        <w:tc>
          <w:tcPr>
            <w:tcW w:w="14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5C0DD"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221</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4BF9D" w14:textId="77777777" w:rsidR="00A271D4" w:rsidRPr="00A271D4" w:rsidRDefault="000E185D" w:rsidP="00BB6991">
            <w:pPr>
              <w:spacing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23</w:t>
            </w:r>
            <w:r w:rsidR="00BB6991">
              <w:rPr>
                <w:rFonts w:ascii="Calibri" w:eastAsia="Times New Roman" w:hAnsi="Calibri" w:cs="Calibri"/>
                <w:color w:val="000000"/>
                <w:sz w:val="22"/>
                <w:szCs w:val="22"/>
              </w:rPr>
              <w:t>3</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7E85D" w14:textId="77777777" w:rsidR="00A271D4" w:rsidRPr="00A271D4" w:rsidRDefault="00A271D4" w:rsidP="00BB6991">
            <w:pPr>
              <w:spacing w:line="240" w:lineRule="auto"/>
              <w:jc w:val="center"/>
              <w:rPr>
                <w:rFonts w:ascii="Calibri" w:eastAsia="Times New Roman" w:hAnsi="Calibri" w:cs="Calibri"/>
                <w:color w:val="000000"/>
                <w:sz w:val="22"/>
                <w:szCs w:val="22"/>
              </w:rPr>
            </w:pPr>
            <w:r w:rsidRPr="00A271D4">
              <w:rPr>
                <w:rFonts w:ascii="Calibri" w:eastAsia="Times New Roman" w:hAnsi="Calibri" w:cs="Calibri"/>
                <w:color w:val="000000"/>
                <w:sz w:val="22"/>
                <w:szCs w:val="22"/>
              </w:rPr>
              <w:t>250</w:t>
            </w:r>
          </w:p>
        </w:tc>
      </w:tr>
    </w:tbl>
    <w:p w14:paraId="22BD2881" w14:textId="77777777" w:rsidR="00A271D4" w:rsidRPr="00BA528E" w:rsidRDefault="00292173" w:rsidP="0006261F">
      <w:pPr>
        <w:pStyle w:val="Paragraphs"/>
        <w:ind w:firstLine="0"/>
      </w:pPr>
      <w:r>
        <w:br/>
      </w:r>
      <w:r w:rsidR="00BB6991">
        <w:t>As with the higher angle tests</w:t>
      </w:r>
      <w:r w:rsidR="0006261F">
        <w:t>, the 4</w:t>
      </w:r>
      <w:r w:rsidR="0006261F" w:rsidRPr="0006261F">
        <w:rPr>
          <w:vertAlign w:val="superscript"/>
        </w:rPr>
        <w:t>th</w:t>
      </w:r>
      <w:r w:rsidR="0006261F">
        <w:t xml:space="preserve"> order solver for the parallel-perpendicular coordinate frame is the most accurate in this case as well. However, due to environmental and measuring errors, it is quite possible that any of these values could have been correct. This reinforces the need for multiple solution methods for the user to get a range of values prior to testing </w:t>
      </w:r>
      <w:r w:rsidR="00BB6991">
        <w:t xml:space="preserve">so that </w:t>
      </w:r>
      <w:r w:rsidR="0006261F">
        <w:t>plan</w:t>
      </w:r>
      <w:r w:rsidR="00BB6991">
        <w:t>s can be made</w:t>
      </w:r>
      <w:r w:rsidR="0006261F">
        <w:t xml:space="preserve"> accordingly. </w:t>
      </w:r>
    </w:p>
    <w:p w14:paraId="4DC7A1B9" w14:textId="77777777" w:rsidR="00136378" w:rsidRPr="00136378" w:rsidRDefault="00136378" w:rsidP="00D85803">
      <w:pPr>
        <w:pStyle w:val="C2nd"/>
      </w:pPr>
      <w:bookmarkStart w:id="168" w:name="_Toc9960087"/>
      <w:r>
        <w:lastRenderedPageBreak/>
        <w:t>Hand-made Rockets</w:t>
      </w:r>
      <w:bookmarkEnd w:id="168"/>
    </w:p>
    <w:p w14:paraId="7E940D45" w14:textId="77777777" w:rsidR="0006261F" w:rsidRDefault="0006261F" w:rsidP="0006261F">
      <w:pPr>
        <w:ind w:firstLine="720"/>
      </w:pPr>
      <w:r>
        <w:t xml:space="preserve">In addition to the small model rocket, the freshman aerospace class was tasked with creating their own rockets out of paper towel roll tubes. In the build up to this they were instructed on how to write a simplistic version of this system, using only the x-y coordinate frame, with the Euler method of solving. </w:t>
      </w:r>
    </w:p>
    <w:p w14:paraId="10CE12D2" w14:textId="77777777" w:rsidR="0006261F" w:rsidRPr="001D7630" w:rsidRDefault="0006261F" w:rsidP="0076612A">
      <w:pPr>
        <w:pStyle w:val="Images"/>
      </w:pPr>
      <w:r>
        <w:t xml:space="preserve"> </w:t>
      </w:r>
      <w:r>
        <w:rPr>
          <w:noProof/>
        </w:rPr>
        <w:drawing>
          <wp:inline distT="0" distB="0" distL="0" distR="0" wp14:anchorId="6EB01942" wp14:editId="74C5EBC4">
            <wp:extent cx="5051428" cy="3078480"/>
            <wp:effectExtent l="0" t="0" r="0" b="762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tretch>
                      <a:fillRect/>
                    </a:stretch>
                  </pic:blipFill>
                  <pic:spPr bwMode="auto">
                    <a:xfrm>
                      <a:off x="0" y="0"/>
                      <a:ext cx="5097224" cy="3106389"/>
                    </a:xfrm>
                    <a:prstGeom prst="rect">
                      <a:avLst/>
                    </a:prstGeom>
                    <a:noFill/>
                    <a:ln>
                      <a:noFill/>
                    </a:ln>
                  </pic:spPr>
                </pic:pic>
              </a:graphicData>
            </a:graphic>
          </wp:inline>
        </w:drawing>
      </w:r>
    </w:p>
    <w:p w14:paraId="4CB4B46A" w14:textId="77777777" w:rsidR="0006261F" w:rsidRDefault="0006261F" w:rsidP="0006261F">
      <w:pPr>
        <w:pStyle w:val="FigureTitle"/>
      </w:pPr>
      <w:bookmarkStart w:id="169" w:name="_Toc9960191"/>
      <w:r>
        <w:t xml:space="preserve">Freshman </w:t>
      </w:r>
      <w:r w:rsidR="00292173">
        <w:t>c</w:t>
      </w:r>
      <w:r>
        <w:t xml:space="preserve">lass </w:t>
      </w:r>
      <w:r w:rsidR="00292173">
        <w:t>t</w:t>
      </w:r>
      <w:r>
        <w:t xml:space="preserve">est </w:t>
      </w:r>
      <w:r w:rsidR="00292173">
        <w:t>p</w:t>
      </w:r>
      <w:r>
        <w:t>lot</w:t>
      </w:r>
      <w:bookmarkEnd w:id="169"/>
    </w:p>
    <w:p w14:paraId="4B7A3434" w14:textId="77777777" w:rsidR="00946803" w:rsidRDefault="000840AC" w:rsidP="001B0395">
      <w:r>
        <w:br/>
      </w:r>
      <w:r w:rsidR="001B0395">
        <w:t>While a tad erratic, the overall curve shows a general decline in mass versus distance, due not only to the effects of gravity, but to how much the rod deflected under the weight of the rocket. There are also environmental conditions that should be kept in mind for some of the higher and lower performing rockets, stability and wind speeds being the biggest factors that could affect the rocket</w:t>
      </w:r>
      <w:r w:rsidR="007730A1">
        <w:t>’s</w:t>
      </w:r>
      <w:r w:rsidR="001B0395">
        <w:t xml:space="preserve"> flight</w:t>
      </w:r>
      <w:r w:rsidR="007730A1">
        <w:t xml:space="preserve"> path</w:t>
      </w:r>
      <w:r w:rsidR="001B0395">
        <w:t xml:space="preserve">. The following plot shows a more contained test, including four of these </w:t>
      </w:r>
      <w:r w:rsidR="001B0395">
        <w:lastRenderedPageBreak/>
        <w:t xml:space="preserve">self-made rockets tested personally to get a feel for how they would perform, along with the data point for the small model rocket from the previous section. </w:t>
      </w:r>
    </w:p>
    <w:p w14:paraId="2A3185BC" w14:textId="77777777" w:rsidR="001B0395" w:rsidRPr="001D7630" w:rsidRDefault="001B0395" w:rsidP="0076612A">
      <w:pPr>
        <w:pStyle w:val="Images"/>
      </w:pPr>
      <w:r>
        <w:rPr>
          <w:noProof/>
        </w:rPr>
        <w:drawing>
          <wp:inline distT="0" distB="0" distL="0" distR="0" wp14:anchorId="67F2A288" wp14:editId="62521DA3">
            <wp:extent cx="5074920" cy="3029803"/>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stretch>
                      <a:fillRect/>
                    </a:stretch>
                  </pic:blipFill>
                  <pic:spPr bwMode="auto">
                    <a:xfrm>
                      <a:off x="0" y="0"/>
                      <a:ext cx="5203259" cy="3106424"/>
                    </a:xfrm>
                    <a:prstGeom prst="rect">
                      <a:avLst/>
                    </a:prstGeom>
                    <a:noFill/>
                    <a:ln>
                      <a:noFill/>
                    </a:ln>
                  </pic:spPr>
                </pic:pic>
              </a:graphicData>
            </a:graphic>
          </wp:inline>
        </w:drawing>
      </w:r>
    </w:p>
    <w:p w14:paraId="48E444C7" w14:textId="77777777" w:rsidR="001B0395" w:rsidRDefault="001B0395" w:rsidP="001B0395">
      <w:pPr>
        <w:pStyle w:val="FigureTitle"/>
      </w:pPr>
      <w:bookmarkStart w:id="170" w:name="_Toc9960192"/>
      <w:r>
        <w:rPr>
          <w:noProof/>
        </w:rPr>
        <w:t xml:space="preserve">Personal </w:t>
      </w:r>
      <w:r w:rsidR="007730A1">
        <w:rPr>
          <w:noProof/>
        </w:rPr>
        <w:t>r</w:t>
      </w:r>
      <w:r>
        <w:rPr>
          <w:noProof/>
        </w:rPr>
        <w:t xml:space="preserve">ocket </w:t>
      </w:r>
      <w:r w:rsidR="007730A1">
        <w:rPr>
          <w:noProof/>
        </w:rPr>
        <w:t>r</w:t>
      </w:r>
      <w:r>
        <w:rPr>
          <w:noProof/>
        </w:rPr>
        <w:t>esting</w:t>
      </w:r>
      <w:bookmarkEnd w:id="170"/>
    </w:p>
    <w:p w14:paraId="782F6B12" w14:textId="77777777" w:rsidR="001B0395" w:rsidRDefault="000840AC" w:rsidP="001B0395">
      <w:r>
        <w:br/>
      </w:r>
      <w:r w:rsidR="001B0395">
        <w:t xml:space="preserve">Since </w:t>
      </w:r>
      <w:r w:rsidR="006D1DB1">
        <w:t>all</w:t>
      </w:r>
      <w:r w:rsidR="001B0395">
        <w:t xml:space="preserve"> the rockets that were built in this case were </w:t>
      </w:r>
      <w:r w:rsidR="007730A1">
        <w:t xml:space="preserve">constructed </w:t>
      </w:r>
      <w:r w:rsidR="001B0395">
        <w:t xml:space="preserve">following the same design mentality, they performed very similar to each other. Still environmental conditions had </w:t>
      </w:r>
      <w:r w:rsidR="006D1DB1">
        <w:t>effects</w:t>
      </w:r>
      <w:r w:rsidR="001B0395">
        <w:t xml:space="preserve"> on these tests, due to crosswind speeds and deflections of the launch rod. </w:t>
      </w:r>
    </w:p>
    <w:p w14:paraId="4E2B7724" w14:textId="77777777" w:rsidR="001B0395" w:rsidRDefault="001B0395" w:rsidP="001B0395">
      <w:r>
        <w:tab/>
        <w:t xml:space="preserve">Following these </w:t>
      </w:r>
      <w:r w:rsidR="006D1DB1">
        <w:t>tests,</w:t>
      </w:r>
      <w:r>
        <w:t xml:space="preserve"> the freshmen were tasked to right a paper explainin</w:t>
      </w:r>
      <w:r w:rsidR="007730A1">
        <w:t xml:space="preserve">g how </w:t>
      </w:r>
      <w:r>
        <w:t>their rocket performed and how much they thought the launch angle had deflected</w:t>
      </w:r>
      <w:r w:rsidR="007730A1">
        <w:t>. M</w:t>
      </w:r>
      <w:r>
        <w:t xml:space="preserve">ost predicted that the launch rod deflected </w:t>
      </w:r>
      <w:r w:rsidR="007730A1">
        <w:t>more</w:t>
      </w:r>
      <w:r>
        <w:t xml:space="preserve"> than it did when </w:t>
      </w:r>
      <w:r w:rsidR="007730A1">
        <w:t>compared to the deflection accounted for by this program</w:t>
      </w:r>
      <w:r>
        <w:t xml:space="preserve">. This lines up with the results of the x-y Euler method </w:t>
      </w:r>
      <w:r w:rsidR="007730A1">
        <w:t>under</w:t>
      </w:r>
      <w:r>
        <w:t>predicting the trajectory of the rockets. The final plot below is a combined version of Figs. 4.3 and 4.4.</w:t>
      </w:r>
    </w:p>
    <w:p w14:paraId="7486859A" w14:textId="77777777" w:rsidR="001B0395" w:rsidRPr="001D7630" w:rsidRDefault="001B0395" w:rsidP="0076612A">
      <w:pPr>
        <w:pStyle w:val="Images"/>
      </w:pPr>
      <w:r>
        <w:rPr>
          <w:noProof/>
        </w:rPr>
        <w:lastRenderedPageBreak/>
        <w:drawing>
          <wp:inline distT="0" distB="0" distL="0" distR="0" wp14:anchorId="0347D514" wp14:editId="75C61217">
            <wp:extent cx="5097780" cy="3113410"/>
            <wp:effectExtent l="0" t="0" r="762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tretch>
                      <a:fillRect/>
                    </a:stretch>
                  </pic:blipFill>
                  <pic:spPr bwMode="auto">
                    <a:xfrm>
                      <a:off x="0" y="0"/>
                      <a:ext cx="5255637" cy="3209819"/>
                    </a:xfrm>
                    <a:prstGeom prst="rect">
                      <a:avLst/>
                    </a:prstGeom>
                    <a:noFill/>
                    <a:ln>
                      <a:noFill/>
                    </a:ln>
                  </pic:spPr>
                </pic:pic>
              </a:graphicData>
            </a:graphic>
          </wp:inline>
        </w:drawing>
      </w:r>
    </w:p>
    <w:p w14:paraId="67C069DE" w14:textId="77777777" w:rsidR="001B0395" w:rsidRDefault="001B0395" w:rsidP="001B0395">
      <w:pPr>
        <w:pStyle w:val="FigureTitle"/>
      </w:pPr>
      <w:bookmarkStart w:id="171" w:name="_Toc9960193"/>
      <w:r>
        <w:t xml:space="preserve">Combined </w:t>
      </w:r>
      <w:r w:rsidR="00292173">
        <w:t>d</w:t>
      </w:r>
      <w:r>
        <w:t xml:space="preserve">ata </w:t>
      </w:r>
      <w:r w:rsidR="00292173">
        <w:t>p</w:t>
      </w:r>
      <w:r>
        <w:t>lots</w:t>
      </w:r>
      <w:bookmarkEnd w:id="171"/>
    </w:p>
    <w:p w14:paraId="5BAA4C7A" w14:textId="77777777" w:rsidR="00136378" w:rsidRDefault="0006261F">
      <w:pPr>
        <w:sectPr w:rsidR="00136378" w:rsidSect="00946803">
          <w:headerReference w:type="default" r:id="rId82"/>
          <w:footerReference w:type="default" r:id="rId83"/>
          <w:pgSz w:w="12240" w:h="15840"/>
          <w:pgMar w:top="1440" w:right="1440" w:bottom="1440" w:left="1440" w:header="720" w:footer="1440" w:gutter="0"/>
          <w:cols w:space="720"/>
          <w:docGrid w:linePitch="360"/>
        </w:sectPr>
      </w:pPr>
      <w:r>
        <w:tab/>
      </w:r>
    </w:p>
    <w:p w14:paraId="2F44D490" w14:textId="77777777" w:rsidR="00946803" w:rsidRPr="001F01BC" w:rsidRDefault="00946803" w:rsidP="00946803">
      <w:pPr>
        <w:pStyle w:val="ChapterNumber"/>
      </w:pPr>
      <w:r>
        <w:lastRenderedPageBreak/>
        <w:fldChar w:fldCharType="begin"/>
      </w:r>
      <w:r>
        <w:instrText xml:space="preserve"> SEQ chapternumber \h </w:instrText>
      </w:r>
      <w:r>
        <w:fldChar w:fldCharType="end"/>
      </w:r>
      <w:r>
        <w:fldChar w:fldCharType="begin"/>
      </w:r>
      <w:r>
        <w:instrText xml:space="preserve"> SEQ equation \r0 \h</w:instrText>
      </w:r>
      <w:r>
        <w:fldChar w:fldCharType="end"/>
      </w:r>
    </w:p>
    <w:p w14:paraId="7E9B75E5" w14:textId="77777777" w:rsidR="00946803" w:rsidRDefault="00946803" w:rsidP="00405BF0">
      <w:pPr>
        <w:pStyle w:val="CT"/>
      </w:pPr>
      <w:bookmarkStart w:id="172" w:name="_Toc534636986"/>
      <w:bookmarkStart w:id="173" w:name="_Toc9960088"/>
      <w:r>
        <w:t>C</w:t>
      </w:r>
      <w:bookmarkEnd w:id="172"/>
      <w:r>
        <w:t>ONCLUSION</w:t>
      </w:r>
      <w:bookmarkEnd w:id="173"/>
    </w:p>
    <w:p w14:paraId="2D06CD60" w14:textId="77777777" w:rsidR="00946803" w:rsidRDefault="008A00F7" w:rsidP="00946803">
      <w:pPr>
        <w:pStyle w:val="Paragraphs"/>
      </w:pPr>
      <w:r>
        <w:t xml:space="preserve">To summarize the process of developing this program, </w:t>
      </w:r>
      <w:r w:rsidR="00323B63">
        <w:t xml:space="preserve">the </w:t>
      </w:r>
      <w:r w:rsidR="004C1BA5">
        <w:t>work completed here provides the user</w:t>
      </w:r>
      <w:r w:rsidR="00323B63">
        <w:t xml:space="preserve"> </w:t>
      </w:r>
      <w:r w:rsidR="004C1BA5">
        <w:t xml:space="preserve">an </w:t>
      </w:r>
      <w:r w:rsidR="00323B63">
        <w:t xml:space="preserve">accurate resource for </w:t>
      </w:r>
      <w:r w:rsidR="007730A1">
        <w:t>students entering the aerospace profession</w:t>
      </w:r>
      <w:r w:rsidR="00323B63">
        <w:t xml:space="preserve">. While not the </w:t>
      </w:r>
      <w:r w:rsidR="007730A1">
        <w:t>most</w:t>
      </w:r>
      <w:r w:rsidR="00323B63">
        <w:t xml:space="preserve"> </w:t>
      </w:r>
      <w:r w:rsidR="007730A1">
        <w:t xml:space="preserve">accurate </w:t>
      </w:r>
      <w:r w:rsidR="00323B63">
        <w:t xml:space="preserve">system, the program that was developed gives </w:t>
      </w:r>
      <w:r w:rsidR="007730A1">
        <w:t>a</w:t>
      </w:r>
      <w:r w:rsidR="00323B63">
        <w:t xml:space="preserve"> user options for conditions such as thrust and drag profiles, rocket design, and launch conditions. Along with the ability to edit various scripts within the program</w:t>
      </w:r>
      <w:r w:rsidR="007730A1">
        <w:t xml:space="preserve"> for further customization. G</w:t>
      </w:r>
      <w:r w:rsidR="00323B63">
        <w:t xml:space="preserve">iven the time and patience, the program could be </w:t>
      </w:r>
      <w:r w:rsidR="007730A1">
        <w:t xml:space="preserve">made </w:t>
      </w:r>
      <w:r w:rsidR="00323B63">
        <w:t xml:space="preserve">fully customizable by any and all users who end up utilizing it. </w:t>
      </w:r>
    </w:p>
    <w:p w14:paraId="7901A706" w14:textId="77777777" w:rsidR="00323B63" w:rsidRDefault="00323B63" w:rsidP="00946803">
      <w:pPr>
        <w:pStyle w:val="Paragraphs"/>
      </w:pPr>
      <w:r>
        <w:t xml:space="preserve">If future development were to take place, there are a few things that could be done to </w:t>
      </w:r>
      <w:r w:rsidR="006D1DB1">
        <w:t>improve or</w:t>
      </w:r>
      <w:r>
        <w:t xml:space="preserve"> add to this program. The first being additional methods for calculating thrust and drag profiles. While the options presen</w:t>
      </w:r>
      <w:r w:rsidR="007730A1">
        <w:t xml:space="preserve">ted work </w:t>
      </w:r>
      <w:r w:rsidR="00001385">
        <w:t>well</w:t>
      </w:r>
      <w:r>
        <w:t>, being able to determine the values of thrust and drag in flight without the use of outside data would be beneficial. Additionally, a more sophisticated deflection program could help in predicting the deflection of various materials and sizes of launch rods.</w:t>
      </w:r>
      <w:r w:rsidR="007C0744">
        <w:t xml:space="preserve"> Integrating the program with a higher order solver such as OpenRocket might provide for more accurate results as well.</w:t>
      </w:r>
      <w:r>
        <w:t xml:space="preserve"> Finally, the biggest addition that could be made, would be to integrate a recovery program, such as the one developed by the MSU Space Cowboys to track the landing patterns of rockets such as the one in Ref</w:t>
      </w:r>
      <w:r w:rsidR="009D12F5">
        <w:t>. 15.</w:t>
      </w:r>
      <w:r w:rsidR="007730A1">
        <w:t xml:space="preserve">, </w:t>
      </w:r>
      <w:r>
        <w:t>would go a long way in rounding out the overall s</w:t>
      </w:r>
      <w:r w:rsidR="007C0744">
        <w:t>imulation</w:t>
      </w:r>
      <w:r>
        <w:t>.</w:t>
      </w:r>
    </w:p>
    <w:p w14:paraId="4F719880" w14:textId="77777777" w:rsidR="00323B63" w:rsidRDefault="00323B63" w:rsidP="00946803">
      <w:pPr>
        <w:pStyle w:val="Paragraphs"/>
      </w:pPr>
      <w:r>
        <w:t xml:space="preserve">Finally, it should be noted that this software can be used by anyone with some knowledge of programing in MATLAB. </w:t>
      </w:r>
      <w:r w:rsidR="007C0744">
        <w:t xml:space="preserve">Additionally, the program was created for academic purposes and </w:t>
      </w:r>
      <w:r w:rsidR="007C0744">
        <w:lastRenderedPageBreak/>
        <w:t xml:space="preserve">exists to be used by students and instructors alike to learn and teach the material and methods used within it. Evaluating the results in </w:t>
      </w:r>
      <w:r w:rsidR="004C1BA5">
        <w:t>compression</w:t>
      </w:r>
      <w:r w:rsidR="007C0744">
        <w:t xml:space="preserve"> to the reference case and </w:t>
      </w:r>
      <w:r w:rsidR="004C1BA5">
        <w:t>field-testing</w:t>
      </w:r>
      <w:r w:rsidR="007C0744">
        <w:t xml:space="preserve"> results, the program allows for an accurate flight simulation even with the downside of the simplicity in its methods. </w:t>
      </w:r>
      <w:r>
        <w:t xml:space="preserve">With all development goals met, </w:t>
      </w:r>
      <w:r w:rsidR="007C0744">
        <w:t xml:space="preserve">and the program being as accurate as it is, </w:t>
      </w:r>
      <w:r>
        <w:t>the project was a success.</w:t>
      </w:r>
    </w:p>
    <w:p w14:paraId="53F44223" w14:textId="77777777" w:rsidR="00323B63" w:rsidRDefault="00323B63" w:rsidP="00946803">
      <w:pPr>
        <w:pStyle w:val="Paragraphs"/>
        <w:sectPr w:rsidR="00323B63" w:rsidSect="006D6C94">
          <w:headerReference w:type="default" r:id="rId84"/>
          <w:footerReference w:type="default" r:id="rId85"/>
          <w:pgSz w:w="12240" w:h="15840"/>
          <w:pgMar w:top="1440" w:right="1440" w:bottom="1440" w:left="1440" w:header="720" w:footer="1440" w:gutter="0"/>
          <w:cols w:space="720"/>
          <w:docGrid w:linePitch="360"/>
        </w:sectPr>
      </w:pPr>
    </w:p>
    <w:p w14:paraId="5C9A182C" w14:textId="77777777" w:rsidR="00B71B3D" w:rsidRDefault="00232B85" w:rsidP="00797222">
      <w:pPr>
        <w:pStyle w:val="PPH"/>
      </w:pPr>
      <w:bookmarkStart w:id="174" w:name="_Toc9960089"/>
      <w:r>
        <w:lastRenderedPageBreak/>
        <w:t>REFERENCES</w:t>
      </w:r>
      <w:bookmarkEnd w:id="174"/>
    </w:p>
    <w:p w14:paraId="1E9E3990" w14:textId="77777777" w:rsidR="00276071" w:rsidRDefault="00276071" w:rsidP="00276071">
      <w:pPr>
        <w:pStyle w:val="References"/>
        <w:rPr>
          <w:sz w:val="22"/>
        </w:rPr>
      </w:pPr>
      <w:r w:rsidRPr="00276071">
        <w:rPr>
          <w:sz w:val="22"/>
          <w:vertAlign w:val="superscript"/>
        </w:rPr>
        <w:t>1</w:t>
      </w:r>
      <w:r w:rsidRPr="00276071">
        <w:rPr>
          <w:sz w:val="22"/>
        </w:rPr>
        <w:t>Anderson, C. F., and Henson, J. R., “Aerodynamic Characteristics of Several Bluff Bodies of Revolution at Mach numbers from 0.6 to 1.5,” Propulsion Wind Tunnel Facility, Arnold Engineering Development Center, Air Force Systems Command, Arnold Air Force Station, Tn., AEDC-TR-71-130, July 1971.</w:t>
      </w:r>
    </w:p>
    <w:p w14:paraId="3712FA2B" w14:textId="77777777" w:rsidR="001E2509" w:rsidRDefault="001E2509" w:rsidP="00276071">
      <w:pPr>
        <w:pStyle w:val="References"/>
        <w:rPr>
          <w:sz w:val="22"/>
        </w:rPr>
      </w:pPr>
    </w:p>
    <w:p w14:paraId="6E140794" w14:textId="77777777" w:rsidR="001E2509" w:rsidRDefault="001E2509" w:rsidP="001E2509">
      <w:pPr>
        <w:pStyle w:val="References"/>
        <w:rPr>
          <w:sz w:val="22"/>
        </w:rPr>
      </w:pPr>
      <w:r>
        <w:rPr>
          <w:sz w:val="22"/>
          <w:vertAlign w:val="superscript"/>
        </w:rPr>
        <w:t>2</w:t>
      </w:r>
      <w:r w:rsidRPr="00276071">
        <w:rPr>
          <w:sz w:val="22"/>
        </w:rPr>
        <w:t>Babb, C. Donald, and Fuller, Dennis E., “Static Stability Investigation of a Sounding Rocket Vehicle at Mach Numbers from 1.5 to 4.63,” Langley Research Center, Langley Station, Hampton, Va., NASA TN D-4014, June 1967.</w:t>
      </w:r>
    </w:p>
    <w:p w14:paraId="1173AF4E" w14:textId="77777777" w:rsidR="001E2509" w:rsidRDefault="001E2509" w:rsidP="001E2509">
      <w:pPr>
        <w:pStyle w:val="References"/>
        <w:ind w:firstLine="0"/>
        <w:rPr>
          <w:sz w:val="22"/>
        </w:rPr>
      </w:pPr>
    </w:p>
    <w:p w14:paraId="1E19049A" w14:textId="77777777" w:rsidR="007C120F" w:rsidRDefault="007C120F" w:rsidP="007C120F">
      <w:pPr>
        <w:pStyle w:val="References"/>
        <w:rPr>
          <w:sz w:val="22"/>
        </w:rPr>
      </w:pPr>
      <w:r>
        <w:rPr>
          <w:sz w:val="22"/>
          <w:vertAlign w:val="superscript"/>
        </w:rPr>
        <w:t>3</w:t>
      </w:r>
      <w:r>
        <w:rPr>
          <w:sz w:val="22"/>
        </w:rPr>
        <w:t>Briggs, Nicholas, “Multistage Supersonic Rocket Flight Simulator,” Mississippi State University, Starkville, Mississippi, May 2016.</w:t>
      </w:r>
    </w:p>
    <w:p w14:paraId="40D24370" w14:textId="77777777" w:rsidR="007C120F" w:rsidRDefault="007C120F" w:rsidP="001E2509">
      <w:pPr>
        <w:pStyle w:val="References"/>
        <w:ind w:firstLine="0"/>
        <w:rPr>
          <w:sz w:val="22"/>
        </w:rPr>
      </w:pPr>
    </w:p>
    <w:p w14:paraId="5D720211" w14:textId="77777777" w:rsidR="00260CA9" w:rsidRDefault="006C7F9F" w:rsidP="00260CA9">
      <w:pPr>
        <w:pStyle w:val="References"/>
        <w:rPr>
          <w:sz w:val="22"/>
        </w:rPr>
      </w:pPr>
      <w:r w:rsidRPr="006C7F9F">
        <w:rPr>
          <w:sz w:val="22"/>
          <w:vertAlign w:val="superscript"/>
        </w:rPr>
        <w:t>4</w:t>
      </w:r>
      <w:r w:rsidR="00260CA9" w:rsidRPr="00260CA9">
        <w:rPr>
          <w:sz w:val="22"/>
        </w:rPr>
        <w:t>“Cambridge Rocketry Simulator.” </w:t>
      </w:r>
      <w:r w:rsidR="00260CA9" w:rsidRPr="00260CA9">
        <w:rPr>
          <w:i/>
          <w:iCs/>
          <w:sz w:val="22"/>
        </w:rPr>
        <w:t>CambridgeRocketry:Home</w:t>
      </w:r>
      <w:r w:rsidR="00260CA9" w:rsidRPr="00260CA9">
        <w:rPr>
          <w:sz w:val="22"/>
        </w:rPr>
        <w:t>, Cambridge University, cambridgerocket.sourceforge.net/.</w:t>
      </w:r>
    </w:p>
    <w:p w14:paraId="79C632F8" w14:textId="77777777" w:rsidR="00260CA9" w:rsidRPr="00276071" w:rsidRDefault="00260CA9" w:rsidP="001E2509">
      <w:pPr>
        <w:pStyle w:val="References"/>
        <w:ind w:firstLine="0"/>
        <w:rPr>
          <w:sz w:val="22"/>
        </w:rPr>
      </w:pPr>
    </w:p>
    <w:p w14:paraId="439E4A68" w14:textId="77777777" w:rsidR="001E2509" w:rsidRDefault="006C7F9F" w:rsidP="001E2509">
      <w:pPr>
        <w:pStyle w:val="References"/>
        <w:rPr>
          <w:sz w:val="22"/>
        </w:rPr>
      </w:pPr>
      <w:r>
        <w:rPr>
          <w:sz w:val="22"/>
          <w:vertAlign w:val="superscript"/>
        </w:rPr>
        <w:t>5</w:t>
      </w:r>
      <w:r w:rsidR="001E2509" w:rsidRPr="00276071">
        <w:rPr>
          <w:sz w:val="22"/>
        </w:rPr>
        <w:t>Ferris, James C., “Static Stability Investigation of a Single-Stage Sounding Rocket at Mach Numbers from 0.60 to 1.20,” Langley Research Center, Langley Station, Hampton, Va., NASA TN D-4013, June 1967.</w:t>
      </w:r>
    </w:p>
    <w:p w14:paraId="2A994A6E" w14:textId="77777777" w:rsidR="001E2509" w:rsidRDefault="001E2509" w:rsidP="00276071">
      <w:pPr>
        <w:pStyle w:val="References"/>
        <w:rPr>
          <w:sz w:val="22"/>
        </w:rPr>
      </w:pPr>
    </w:p>
    <w:p w14:paraId="55C91ED9" w14:textId="77777777" w:rsidR="001E2509" w:rsidRDefault="006C7F9F" w:rsidP="001E2509">
      <w:pPr>
        <w:pStyle w:val="References"/>
        <w:rPr>
          <w:sz w:val="22"/>
        </w:rPr>
      </w:pPr>
      <w:r>
        <w:rPr>
          <w:sz w:val="22"/>
          <w:vertAlign w:val="superscript"/>
        </w:rPr>
        <w:t>6</w:t>
      </w:r>
      <w:r w:rsidR="001E2509">
        <w:rPr>
          <w:sz w:val="22"/>
        </w:rPr>
        <w:t xml:space="preserve">Fournier, Roger H., Hinson, William F,, and Langhans, Richard A.,” Aerodynamic Characteristics In Pitch of a 1/7-Scale Model of a Two- and Three-Stage Rocket Configuration at Mach Numbers of 0.4 to 4.63,” </w:t>
      </w:r>
      <w:r w:rsidR="001E2509" w:rsidRPr="00276071">
        <w:rPr>
          <w:sz w:val="22"/>
        </w:rPr>
        <w:t>Langley Research Center, Langley Station, Hampton, Va., NASA TN D-</w:t>
      </w:r>
      <w:r w:rsidR="001E2509">
        <w:rPr>
          <w:sz w:val="22"/>
        </w:rPr>
        <w:t>5378</w:t>
      </w:r>
      <w:r w:rsidR="001E2509" w:rsidRPr="00276071">
        <w:rPr>
          <w:sz w:val="22"/>
        </w:rPr>
        <w:t xml:space="preserve">, </w:t>
      </w:r>
      <w:r w:rsidR="001E2509">
        <w:rPr>
          <w:sz w:val="22"/>
        </w:rPr>
        <w:t>August 1969.</w:t>
      </w:r>
    </w:p>
    <w:p w14:paraId="1FB15036" w14:textId="77777777" w:rsidR="001E2509" w:rsidRDefault="001E2509" w:rsidP="001E2509">
      <w:pPr>
        <w:pStyle w:val="References"/>
        <w:rPr>
          <w:sz w:val="22"/>
        </w:rPr>
      </w:pPr>
    </w:p>
    <w:p w14:paraId="705EF83D" w14:textId="77777777" w:rsidR="001E2509" w:rsidRDefault="006C7F9F" w:rsidP="001E2509">
      <w:pPr>
        <w:pStyle w:val="References"/>
        <w:rPr>
          <w:sz w:val="22"/>
        </w:rPr>
      </w:pPr>
      <w:r>
        <w:rPr>
          <w:sz w:val="22"/>
          <w:vertAlign w:val="superscript"/>
        </w:rPr>
        <w:t>7</w:t>
      </w:r>
      <w:r w:rsidR="001E2509" w:rsidRPr="00276071">
        <w:rPr>
          <w:sz w:val="22"/>
        </w:rPr>
        <w:t>Fuller, Dennis E., “Effects of Nose Shape and Fin Geometry on Static Stability of a High-Fineness-Ratio Sounding Rocket,” Langley Research Center, Langley Station, Hampton, Va., NASA TM X-1661, October 1968.</w:t>
      </w:r>
    </w:p>
    <w:p w14:paraId="06662716" w14:textId="77777777" w:rsidR="00637579" w:rsidRDefault="00637579" w:rsidP="001E2509">
      <w:pPr>
        <w:pStyle w:val="References"/>
        <w:rPr>
          <w:sz w:val="22"/>
        </w:rPr>
      </w:pPr>
    </w:p>
    <w:p w14:paraId="17F63243" w14:textId="77777777" w:rsidR="00637579" w:rsidRDefault="006C7F9F" w:rsidP="00637579">
      <w:pPr>
        <w:pStyle w:val="References"/>
        <w:rPr>
          <w:sz w:val="22"/>
        </w:rPr>
      </w:pPr>
      <w:r>
        <w:rPr>
          <w:sz w:val="22"/>
          <w:vertAlign w:val="superscript"/>
        </w:rPr>
        <w:t>8</w:t>
      </w:r>
      <w:r w:rsidR="00637579" w:rsidRPr="00637579">
        <w:rPr>
          <w:sz w:val="22"/>
        </w:rPr>
        <w:t>Hibbeler, R. C. </w:t>
      </w:r>
      <w:r w:rsidR="00637579" w:rsidRPr="00637579">
        <w:rPr>
          <w:i/>
          <w:iCs/>
          <w:sz w:val="22"/>
        </w:rPr>
        <w:t>Engineering Mechanics: Dynamics</w:t>
      </w:r>
      <w:r w:rsidR="00637579" w:rsidRPr="00637579">
        <w:rPr>
          <w:sz w:val="22"/>
        </w:rPr>
        <w:t>. 12th ed., Prentice Hall, 2010.</w:t>
      </w:r>
    </w:p>
    <w:p w14:paraId="5AF301D0" w14:textId="77777777" w:rsidR="00637579" w:rsidRPr="00637579" w:rsidRDefault="00637579" w:rsidP="00637579">
      <w:pPr>
        <w:pStyle w:val="References"/>
        <w:rPr>
          <w:sz w:val="22"/>
        </w:rPr>
      </w:pPr>
    </w:p>
    <w:p w14:paraId="379981B9" w14:textId="77777777" w:rsidR="00637579" w:rsidRPr="00637579" w:rsidRDefault="006C7F9F" w:rsidP="00637579">
      <w:pPr>
        <w:pStyle w:val="References"/>
        <w:rPr>
          <w:sz w:val="22"/>
        </w:rPr>
      </w:pPr>
      <w:r>
        <w:rPr>
          <w:sz w:val="22"/>
          <w:vertAlign w:val="superscript"/>
        </w:rPr>
        <w:t>9</w:t>
      </w:r>
      <w:r w:rsidR="00637579" w:rsidRPr="00637579">
        <w:rPr>
          <w:sz w:val="22"/>
        </w:rPr>
        <w:t>Hibbeler, R. C. </w:t>
      </w:r>
      <w:r w:rsidR="00637579" w:rsidRPr="00637579">
        <w:rPr>
          <w:i/>
          <w:iCs/>
          <w:sz w:val="22"/>
        </w:rPr>
        <w:t>Engineering Mechanics: Statics</w:t>
      </w:r>
      <w:r w:rsidR="00637579" w:rsidRPr="00637579">
        <w:rPr>
          <w:sz w:val="22"/>
        </w:rPr>
        <w:t>. 12th ed., Prentice Hall, 2010.</w:t>
      </w:r>
    </w:p>
    <w:p w14:paraId="17126509" w14:textId="77777777" w:rsidR="001E2509" w:rsidRDefault="001E2509" w:rsidP="001E2509">
      <w:pPr>
        <w:pStyle w:val="References"/>
        <w:rPr>
          <w:sz w:val="22"/>
        </w:rPr>
      </w:pPr>
    </w:p>
    <w:p w14:paraId="37BAC10B" w14:textId="77777777" w:rsidR="001E2509" w:rsidRPr="00A275D2" w:rsidRDefault="006C7F9F" w:rsidP="001E2509">
      <w:pPr>
        <w:pStyle w:val="References"/>
        <w:rPr>
          <w:sz w:val="22"/>
        </w:rPr>
      </w:pPr>
      <w:r>
        <w:rPr>
          <w:sz w:val="22"/>
          <w:vertAlign w:val="superscript"/>
        </w:rPr>
        <w:t>10</w:t>
      </w:r>
      <w:r w:rsidR="001E2509" w:rsidRPr="00276071">
        <w:rPr>
          <w:sz w:val="22"/>
        </w:rPr>
        <w:t>Jernell, Lloyd S., “Investigation of the Static Longitudinal and Lateral Stability Characteristics of a 0.10-Scale Model of a Three-Stage Configuration of the Scout Research Vehicle at Mach Numbers of 2.29, 2.96, 3.96, and 4.65,” Langley Research Center, Langley Field, Va., NASA TN D-711, March 1961.</w:t>
      </w:r>
    </w:p>
    <w:p w14:paraId="128C945F" w14:textId="77777777" w:rsidR="001E2509" w:rsidRPr="00276071" w:rsidRDefault="001E2509" w:rsidP="001E2509">
      <w:pPr>
        <w:pStyle w:val="References"/>
        <w:ind w:firstLine="0"/>
        <w:rPr>
          <w:sz w:val="22"/>
        </w:rPr>
      </w:pPr>
    </w:p>
    <w:p w14:paraId="3624BE07" w14:textId="77777777" w:rsidR="00276071" w:rsidRDefault="00637579" w:rsidP="00276071">
      <w:pPr>
        <w:pStyle w:val="References"/>
        <w:rPr>
          <w:sz w:val="22"/>
        </w:rPr>
      </w:pPr>
      <w:r>
        <w:rPr>
          <w:sz w:val="22"/>
          <w:vertAlign w:val="superscript"/>
        </w:rPr>
        <w:t>1</w:t>
      </w:r>
      <w:r w:rsidR="006C7F9F">
        <w:rPr>
          <w:sz w:val="22"/>
          <w:vertAlign w:val="superscript"/>
        </w:rPr>
        <w:t>1</w:t>
      </w:r>
      <w:r w:rsidR="00276071" w:rsidRPr="00276071">
        <w:rPr>
          <w:sz w:val="22"/>
        </w:rPr>
        <w:t>Jernell, Lloyd S., and Wong, Norman, “Investigation of the Static Longitudinal Stability Characteristics of a 0.067-Scale Model of a Four-Stage Configuration of the Scout Research Vehicle at Mach Numbers of 2.29, 2.96, 3.96, and 4.65,” Langley Research Center, Langley Field, Va., NASA TN D-554, September 1960.</w:t>
      </w:r>
    </w:p>
    <w:p w14:paraId="3A9AF141" w14:textId="77777777" w:rsidR="00276071" w:rsidRDefault="00276071" w:rsidP="001E2509">
      <w:pPr>
        <w:pStyle w:val="References"/>
        <w:ind w:firstLine="0"/>
        <w:rPr>
          <w:sz w:val="22"/>
        </w:rPr>
      </w:pPr>
    </w:p>
    <w:p w14:paraId="652614DE" w14:textId="77777777" w:rsidR="001E2509" w:rsidRDefault="00637579" w:rsidP="001E2509">
      <w:pPr>
        <w:pStyle w:val="References"/>
        <w:rPr>
          <w:sz w:val="22"/>
        </w:rPr>
      </w:pPr>
      <w:r>
        <w:rPr>
          <w:sz w:val="22"/>
          <w:vertAlign w:val="superscript"/>
        </w:rPr>
        <w:lastRenderedPageBreak/>
        <w:t>1</w:t>
      </w:r>
      <w:r w:rsidR="006C7F9F">
        <w:rPr>
          <w:sz w:val="22"/>
          <w:vertAlign w:val="superscript"/>
        </w:rPr>
        <w:t>2</w:t>
      </w:r>
      <w:r w:rsidR="001E2509">
        <w:rPr>
          <w:sz w:val="22"/>
        </w:rPr>
        <w:t>Kelly, Thomas C.,” Transonic Wind-Tunnel Investigation of the Static Longitudinal Aerodynamic Characteristics of Several Configurations of the Scout Vehicle and of a Number of Related Models,”</w:t>
      </w:r>
      <w:r w:rsidR="001E2509" w:rsidRPr="00077932">
        <w:rPr>
          <w:sz w:val="22"/>
        </w:rPr>
        <w:t xml:space="preserve"> </w:t>
      </w:r>
      <w:r w:rsidR="001E2509" w:rsidRPr="00276071">
        <w:rPr>
          <w:sz w:val="22"/>
        </w:rPr>
        <w:t>Langley Research Center, Langley Station, Hampton, Va., NASA TN D-</w:t>
      </w:r>
      <w:r w:rsidR="001E2509">
        <w:rPr>
          <w:sz w:val="22"/>
        </w:rPr>
        <w:t>794</w:t>
      </w:r>
      <w:r w:rsidR="001E2509" w:rsidRPr="00276071">
        <w:rPr>
          <w:sz w:val="22"/>
        </w:rPr>
        <w:t xml:space="preserve">, </w:t>
      </w:r>
      <w:r w:rsidR="00B5464E">
        <w:rPr>
          <w:sz w:val="22"/>
        </w:rPr>
        <w:t>May</w:t>
      </w:r>
      <w:r w:rsidR="001E2509">
        <w:rPr>
          <w:sz w:val="22"/>
        </w:rPr>
        <w:t xml:space="preserve"> </w:t>
      </w:r>
      <w:r w:rsidR="00B5464E">
        <w:rPr>
          <w:sz w:val="22"/>
        </w:rPr>
        <w:t>1961</w:t>
      </w:r>
      <w:r w:rsidR="001E2509" w:rsidRPr="00276071">
        <w:rPr>
          <w:sz w:val="22"/>
        </w:rPr>
        <w:t>.</w:t>
      </w:r>
    </w:p>
    <w:p w14:paraId="00FB62B7" w14:textId="77777777" w:rsidR="001E2509" w:rsidRPr="00276071" w:rsidRDefault="001E2509" w:rsidP="001E2509">
      <w:pPr>
        <w:pStyle w:val="References"/>
        <w:ind w:firstLine="0"/>
        <w:rPr>
          <w:sz w:val="22"/>
        </w:rPr>
      </w:pPr>
    </w:p>
    <w:p w14:paraId="4706C6B2" w14:textId="77777777" w:rsidR="00276071" w:rsidRDefault="007C120F" w:rsidP="00276071">
      <w:pPr>
        <w:pStyle w:val="References"/>
        <w:rPr>
          <w:sz w:val="22"/>
        </w:rPr>
      </w:pPr>
      <w:r>
        <w:rPr>
          <w:sz w:val="22"/>
          <w:vertAlign w:val="superscript"/>
        </w:rPr>
        <w:t>1</w:t>
      </w:r>
      <w:r w:rsidR="006C7F9F">
        <w:rPr>
          <w:sz w:val="22"/>
          <w:vertAlign w:val="superscript"/>
        </w:rPr>
        <w:t>3</w:t>
      </w:r>
      <w:r w:rsidR="00276071" w:rsidRPr="00276071">
        <w:rPr>
          <w:sz w:val="22"/>
        </w:rPr>
        <w:t>Kelly, Thomas C., and Keyton, Robert, J., “Transonic Wind-Tunnel Investigation of the Static Aerodynamic Characteristics of Several Configurations of the Blue Scout Launch Vehicle,” Langley Research Center, Langley Station, Hampton, Va., NASA TN D-1958, September 1963.</w:t>
      </w:r>
    </w:p>
    <w:p w14:paraId="6A0167B0" w14:textId="77777777" w:rsidR="006C7F9F" w:rsidRDefault="006C7F9F" w:rsidP="00276071">
      <w:pPr>
        <w:pStyle w:val="References"/>
        <w:rPr>
          <w:sz w:val="22"/>
        </w:rPr>
      </w:pPr>
    </w:p>
    <w:p w14:paraId="52F3CC1D" w14:textId="77777777" w:rsidR="006C7F9F" w:rsidRDefault="006C7F9F" w:rsidP="00276071">
      <w:pPr>
        <w:pStyle w:val="References"/>
        <w:rPr>
          <w:sz w:val="22"/>
        </w:rPr>
      </w:pPr>
      <w:r w:rsidRPr="006C7F9F">
        <w:rPr>
          <w:sz w:val="22"/>
          <w:vertAlign w:val="superscript"/>
        </w:rPr>
        <w:t>14</w:t>
      </w:r>
      <w:r>
        <w:rPr>
          <w:sz w:val="22"/>
        </w:rPr>
        <w:t>MSU Space Cowboys, “Enterprise Launch Vehicle Technical Write-up,” Mississippi State University, Starkville, Ms., April 2017.</w:t>
      </w:r>
    </w:p>
    <w:p w14:paraId="6DEA5411" w14:textId="77777777" w:rsidR="006C7F9F" w:rsidRDefault="006C7F9F" w:rsidP="00276071">
      <w:pPr>
        <w:pStyle w:val="References"/>
        <w:rPr>
          <w:sz w:val="22"/>
        </w:rPr>
      </w:pPr>
    </w:p>
    <w:p w14:paraId="51A800B8" w14:textId="77777777" w:rsidR="006C7F9F" w:rsidRDefault="006C7F9F" w:rsidP="006C7F9F">
      <w:pPr>
        <w:pStyle w:val="References"/>
        <w:rPr>
          <w:sz w:val="22"/>
        </w:rPr>
      </w:pPr>
      <w:r w:rsidRPr="006C7F9F">
        <w:rPr>
          <w:sz w:val="22"/>
          <w:vertAlign w:val="superscript"/>
        </w:rPr>
        <w:t>15</w:t>
      </w:r>
      <w:r>
        <w:rPr>
          <w:sz w:val="22"/>
        </w:rPr>
        <w:t>MSU Space Cowboys, “Harmless Launch Vehicle Family Technical Write-up,” Mississippi State University, Starkville, Ms., March 2018.</w:t>
      </w:r>
    </w:p>
    <w:p w14:paraId="35306617" w14:textId="77777777" w:rsidR="006C7F9F" w:rsidRDefault="006C7F9F" w:rsidP="00276071">
      <w:pPr>
        <w:pStyle w:val="References"/>
        <w:rPr>
          <w:sz w:val="22"/>
        </w:rPr>
      </w:pPr>
    </w:p>
    <w:p w14:paraId="1CC952A1" w14:textId="77777777" w:rsidR="00D84CC5" w:rsidRDefault="00D84CC5" w:rsidP="00276071">
      <w:pPr>
        <w:pStyle w:val="References"/>
        <w:rPr>
          <w:sz w:val="22"/>
        </w:rPr>
      </w:pPr>
    </w:p>
    <w:p w14:paraId="7273AEE5" w14:textId="77777777" w:rsidR="00D84CC5" w:rsidRPr="00D84CC5" w:rsidRDefault="00D84CC5" w:rsidP="00276071">
      <w:pPr>
        <w:pStyle w:val="References"/>
        <w:rPr>
          <w:sz w:val="22"/>
        </w:rPr>
      </w:pPr>
      <w:r>
        <w:rPr>
          <w:sz w:val="22"/>
          <w:vertAlign w:val="superscript"/>
        </w:rPr>
        <w:t>1</w:t>
      </w:r>
      <w:r w:rsidR="006C7F9F">
        <w:rPr>
          <w:sz w:val="22"/>
          <w:vertAlign w:val="superscript"/>
        </w:rPr>
        <w:t>7</w:t>
      </w:r>
      <w:r>
        <w:rPr>
          <w:sz w:val="22"/>
        </w:rPr>
        <w:t xml:space="preserve">Niskanen, Sampo, “Development of an Open Source model rocket simulation software,” Helsinki University of Technology, </w:t>
      </w:r>
      <w:r w:rsidRPr="00D84CC5">
        <w:rPr>
          <w:sz w:val="22"/>
        </w:rPr>
        <w:t>Espoo, Finland</w:t>
      </w:r>
      <w:r>
        <w:rPr>
          <w:sz w:val="22"/>
        </w:rPr>
        <w:t>, May 2009.</w:t>
      </w:r>
    </w:p>
    <w:p w14:paraId="5B09812C" w14:textId="77777777" w:rsidR="001E2509" w:rsidRDefault="001E2509" w:rsidP="00485244">
      <w:pPr>
        <w:pStyle w:val="References"/>
        <w:ind w:firstLine="0"/>
        <w:rPr>
          <w:sz w:val="22"/>
        </w:rPr>
      </w:pPr>
    </w:p>
    <w:p w14:paraId="16AD6A1A" w14:textId="77777777" w:rsidR="00724304" w:rsidRDefault="00724304" w:rsidP="00724304">
      <w:pPr>
        <w:pStyle w:val="References"/>
        <w:rPr>
          <w:sz w:val="22"/>
        </w:rPr>
      </w:pPr>
      <w:r>
        <w:rPr>
          <w:sz w:val="22"/>
          <w:vertAlign w:val="superscript"/>
        </w:rPr>
        <w:t>18</w:t>
      </w:r>
      <w:r>
        <w:rPr>
          <w:sz w:val="22"/>
        </w:rPr>
        <w:t xml:space="preserve">Rogers, Charles E., “Rodgers Aeroscience RASAero II Aerodynamic Analysis and Flight Simulation Program – </w:t>
      </w:r>
      <w:r w:rsidR="00001385">
        <w:rPr>
          <w:sz w:val="22"/>
        </w:rPr>
        <w:t>User’s Manual</w:t>
      </w:r>
      <w:r>
        <w:rPr>
          <w:sz w:val="22"/>
        </w:rPr>
        <w:t>,” Rogers Aeroscience, Lancaster, Ca., 2016.</w:t>
      </w:r>
    </w:p>
    <w:p w14:paraId="15CC1741" w14:textId="77777777" w:rsidR="00724304" w:rsidRDefault="00724304" w:rsidP="00724304">
      <w:pPr>
        <w:pStyle w:val="References"/>
        <w:ind w:firstLine="0"/>
        <w:rPr>
          <w:sz w:val="22"/>
        </w:rPr>
      </w:pPr>
    </w:p>
    <w:p w14:paraId="51A4C7BE" w14:textId="77777777" w:rsidR="00724304" w:rsidRDefault="00724304" w:rsidP="00724304">
      <w:pPr>
        <w:pStyle w:val="References"/>
        <w:rPr>
          <w:sz w:val="22"/>
        </w:rPr>
      </w:pPr>
      <w:r>
        <w:rPr>
          <w:sz w:val="22"/>
          <w:vertAlign w:val="superscript"/>
        </w:rPr>
        <w:t>19</w:t>
      </w:r>
      <w:r>
        <w:rPr>
          <w:sz w:val="22"/>
        </w:rPr>
        <w:t>“U.S. Standard Atmosphere, 1976,” Washington, D.C., NASA TM X-74335, October 1976</w:t>
      </w:r>
    </w:p>
    <w:p w14:paraId="398FA787" w14:textId="77777777" w:rsidR="007C120F" w:rsidRDefault="007C120F" w:rsidP="007C120F">
      <w:pPr>
        <w:pStyle w:val="References"/>
        <w:ind w:firstLine="0"/>
        <w:rPr>
          <w:sz w:val="22"/>
        </w:rPr>
      </w:pPr>
    </w:p>
    <w:p w14:paraId="571AC846" w14:textId="77777777" w:rsidR="001E2509" w:rsidRDefault="001E2509" w:rsidP="00276071">
      <w:pPr>
        <w:pStyle w:val="References"/>
        <w:rPr>
          <w:sz w:val="22"/>
        </w:rPr>
      </w:pPr>
    </w:p>
    <w:p w14:paraId="3982044A" w14:textId="77777777" w:rsidR="00D04778" w:rsidRDefault="00D04778" w:rsidP="00276071">
      <w:pPr>
        <w:pStyle w:val="References"/>
        <w:rPr>
          <w:sz w:val="22"/>
        </w:rPr>
      </w:pPr>
    </w:p>
    <w:p w14:paraId="4BEB6313" w14:textId="77777777" w:rsidR="00A275D2" w:rsidRDefault="00A275D2" w:rsidP="00A275D2">
      <w:pPr>
        <w:pStyle w:val="References"/>
        <w:rPr>
          <w:sz w:val="22"/>
        </w:rPr>
      </w:pPr>
    </w:p>
    <w:p w14:paraId="2044A1BA" w14:textId="77777777" w:rsidR="00B71B3D" w:rsidRDefault="00B71B3D">
      <w:pPr>
        <w:sectPr w:rsidR="00B71B3D" w:rsidSect="006D6C94">
          <w:headerReference w:type="default" r:id="rId86"/>
          <w:footerReference w:type="default" r:id="rId87"/>
          <w:pgSz w:w="12240" w:h="15840"/>
          <w:pgMar w:top="1440" w:right="1440" w:bottom="1440" w:left="1440" w:header="720" w:footer="1440" w:gutter="0"/>
          <w:cols w:space="720"/>
          <w:docGrid w:linePitch="360"/>
        </w:sectPr>
      </w:pPr>
    </w:p>
    <w:p w14:paraId="03FD1D8A" w14:textId="77777777" w:rsidR="00B71B3D" w:rsidRPr="001421E9" w:rsidRDefault="00D27572" w:rsidP="008F1D3C">
      <w:pPr>
        <w:pStyle w:val="AppendixLetter"/>
      </w:pPr>
      <w:r w:rsidRPr="001421E9">
        <w:lastRenderedPageBreak/>
        <w:fldChar w:fldCharType="begin"/>
      </w:r>
      <w:r w:rsidRPr="001421E9">
        <w:instrText xml:space="preserve"> SEQ appendixletter \h</w:instrText>
      </w:r>
      <w:r w:rsidR="001421E9" w:rsidRPr="001421E9">
        <w:instrText xml:space="preserve"> </w:instrText>
      </w:r>
      <w:r w:rsidRPr="001421E9">
        <w:fldChar w:fldCharType="end"/>
      </w:r>
      <w:r w:rsidR="001421E9">
        <w:fldChar w:fldCharType="begin"/>
      </w:r>
      <w:r w:rsidR="001421E9">
        <w:instrText xml:space="preserve"> SEQ equation \r0 \h</w:instrText>
      </w:r>
      <w:r w:rsidR="001421E9">
        <w:fldChar w:fldCharType="end"/>
      </w:r>
      <w:r w:rsidR="005609DC">
        <w:fldChar w:fldCharType="begin"/>
      </w:r>
      <w:r w:rsidR="005609DC">
        <w:instrText xml:space="preserve"> </w:instrText>
      </w:r>
      <w:r w:rsidR="005609DC" w:rsidRPr="00571EF1">
        <w:instrText>TC "</w:instrText>
      </w:r>
      <w:bookmarkStart w:id="175" w:name="_Toc9960090"/>
      <w:r w:rsidR="005609DC">
        <w:instrText>APPENDIX</w:instrText>
      </w:r>
      <w:bookmarkEnd w:id="175"/>
      <w:r w:rsidR="005609DC" w:rsidRPr="00571EF1">
        <w:instrText>" \f C \l "</w:instrText>
      </w:r>
      <w:r w:rsidR="005609DC">
        <w:instrText>1</w:instrText>
      </w:r>
      <w:r w:rsidR="005609DC" w:rsidRPr="00571EF1">
        <w:instrText>" \n</w:instrText>
      </w:r>
      <w:r w:rsidR="005609DC">
        <w:instrText xml:space="preserve"> </w:instrText>
      </w:r>
      <w:r w:rsidR="005609DC">
        <w:fldChar w:fldCharType="end"/>
      </w:r>
    </w:p>
    <w:p w14:paraId="2062D6C1" w14:textId="77777777" w:rsidR="001C6F8B" w:rsidRDefault="0085576F" w:rsidP="001C6F8B">
      <w:pPr>
        <w:pStyle w:val="AT"/>
      </w:pPr>
      <w:bookmarkStart w:id="176" w:name="_Toc9960091"/>
      <w:r>
        <w:t>MATLAB SCRIPTS</w:t>
      </w:r>
      <w:bookmarkEnd w:id="176"/>
    </w:p>
    <w:p w14:paraId="0AD5769E" w14:textId="77777777" w:rsidR="00B71B3D" w:rsidRDefault="00B71B3D">
      <w:pPr>
        <w:sectPr w:rsidR="00B71B3D" w:rsidSect="006D6C94">
          <w:headerReference w:type="default" r:id="rId88"/>
          <w:footerReference w:type="default" r:id="rId89"/>
          <w:pgSz w:w="12240" w:h="15840" w:code="1"/>
          <w:pgMar w:top="1440" w:right="1440" w:bottom="1440" w:left="1440" w:header="720" w:footer="1440" w:gutter="0"/>
          <w:cols w:space="720"/>
          <w:vAlign w:val="center"/>
          <w:docGrid w:linePitch="360"/>
        </w:sectPr>
      </w:pPr>
    </w:p>
    <w:p w14:paraId="3A345055" w14:textId="77777777" w:rsidR="00B71B3D" w:rsidRDefault="004E7731" w:rsidP="004E7731">
      <w:pPr>
        <w:pStyle w:val="A1st"/>
      </w:pPr>
      <w:bookmarkStart w:id="177" w:name="_Toc9960092"/>
      <w:r>
        <w:lastRenderedPageBreak/>
        <w:t>Startup Page and Menus</w:t>
      </w:r>
      <w:bookmarkEnd w:id="177"/>
    </w:p>
    <w:p w14:paraId="03FAAAEB" w14:textId="77777777" w:rsidR="004E7731" w:rsidRDefault="004E7731" w:rsidP="004E7731">
      <w:pPr>
        <w:pStyle w:val="Paragraphs"/>
      </w:pPr>
      <w:r>
        <w:t>The MATLAB scripts used as the main file and menus of the program</w:t>
      </w:r>
    </w:p>
    <w:p w14:paraId="427BAB46" w14:textId="77777777" w:rsidR="004E7731" w:rsidRDefault="004E7731" w:rsidP="004E7731">
      <w:pPr>
        <w:pStyle w:val="A2nd"/>
      </w:pPr>
      <w:bookmarkStart w:id="178" w:name="_Toc9960093"/>
      <w:r>
        <w:t xml:space="preserve">Simulator </w:t>
      </w:r>
      <w:r w:rsidR="00F000C8">
        <w:t>Primary File</w:t>
      </w:r>
      <w:bookmarkEnd w:id="178"/>
    </w:p>
    <w:p w14:paraId="1D667539" w14:textId="77777777" w:rsidR="00F000C8" w:rsidRPr="00F000C8" w:rsidRDefault="00F000C8" w:rsidP="00F000C8">
      <w:pPr>
        <w:pStyle w:val="Paragraphs"/>
      </w:pPr>
      <w:r>
        <w:t>The only file that the user sees when running the program, contains a welcome display and prompt to either continue or exit.</w:t>
      </w:r>
    </w:p>
    <w:p w14:paraId="7EABC88C" w14:textId="77777777" w:rsidR="004E7731" w:rsidRDefault="004E7731" w:rsidP="003353E1">
      <w:pPr>
        <w:pStyle w:val="MATLABCode"/>
        <w:widowControl w:val="0"/>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t xml:space="preserve">clc;clear </w:t>
      </w:r>
      <w:r w:rsidRPr="00D13D9C">
        <w:rPr>
          <w:color w:val="800000"/>
        </w:rPr>
        <w:t>all</w:t>
      </w:r>
      <w:r>
        <w:rPr>
          <w:color w:val="000000"/>
        </w:rPr>
        <w:br/>
        <w:t>fprintf(</w:t>
      </w:r>
      <w:r w:rsidRPr="00D13D9C">
        <w:rPr>
          <w:color w:val="800000"/>
        </w:rPr>
        <w:t xml:space="preserve">'***MULTISTAGE </w:t>
      </w:r>
      <w:r w:rsidR="00FD6961">
        <w:rPr>
          <w:color w:val="800000"/>
        </w:rPr>
        <w:t>2</w:t>
      </w:r>
      <w:r w:rsidRPr="00D13D9C">
        <w:rPr>
          <w:color w:val="800000"/>
        </w:rPr>
        <w:t>DOF ROCKET FLIGHT PROGRAM***'</w:t>
      </w:r>
      <w:r>
        <w:rPr>
          <w:color w:val="000000"/>
        </w:rPr>
        <w:t>);</w:t>
      </w:r>
      <w:r>
        <w:rPr>
          <w:color w:val="000000"/>
        </w:rPr>
        <w:br/>
        <w:t>fprintf(</w:t>
      </w:r>
      <w:r w:rsidRPr="00D13D9C">
        <w:rPr>
          <w:color w:val="800000"/>
        </w:rPr>
        <w:t xml:space="preserve">'\n\n Welcome to the Multistage </w:t>
      </w:r>
      <w:r w:rsidR="00001385">
        <w:rPr>
          <w:color w:val="800000"/>
        </w:rPr>
        <w:t>2</w:t>
      </w:r>
      <w:r w:rsidRPr="00D13D9C">
        <w:rPr>
          <w:color w:val="800000"/>
        </w:rPr>
        <w:t>DOF rocket trajectory solver.'</w:t>
      </w:r>
      <w:r>
        <w:rPr>
          <w:color w:val="000000"/>
        </w:rPr>
        <w:t>);</w:t>
      </w:r>
      <w:r>
        <w:rPr>
          <w:color w:val="000000"/>
        </w:rPr>
        <w:br/>
        <w:t>fprintf(</w:t>
      </w:r>
      <w:r w:rsidRPr="00D13D9C">
        <w:rPr>
          <w:color w:val="800000"/>
        </w:rPr>
        <w:t>'\n Before continuing there are some things you should know.'</w:t>
      </w:r>
      <w:r>
        <w:rPr>
          <w:color w:val="000000"/>
        </w:rPr>
        <w:t>);</w:t>
      </w:r>
      <w:r>
        <w:rPr>
          <w:color w:val="000000"/>
        </w:rPr>
        <w:br/>
        <w:t>fprintf(</w:t>
      </w:r>
      <w:r w:rsidRPr="00D13D9C">
        <w:rPr>
          <w:color w:val="800000"/>
        </w:rPr>
        <w:t>'\n The solver opperates using the metric system, so please keep.'</w:t>
      </w:r>
      <w:r>
        <w:rPr>
          <w:color w:val="000000"/>
        </w:rPr>
        <w:t>);</w:t>
      </w:r>
      <w:r>
        <w:rPr>
          <w:color w:val="000000"/>
        </w:rPr>
        <w:br/>
        <w:t>fprintf(</w:t>
      </w:r>
      <w:r w:rsidRPr="00D13D9C">
        <w:rPr>
          <w:color w:val="800000"/>
        </w:rPr>
        <w:t>'\n units and changes consistent with the default units. Also make'</w:t>
      </w:r>
      <w:r>
        <w:rPr>
          <w:color w:val="000000"/>
        </w:rPr>
        <w:t>);</w:t>
      </w:r>
      <w:r>
        <w:rPr>
          <w:color w:val="000000"/>
        </w:rPr>
        <w:br/>
        <w:t>fprintf(</w:t>
      </w:r>
      <w:r w:rsidRPr="00D13D9C">
        <w:rPr>
          <w:color w:val="800000"/>
        </w:rPr>
        <w:t>'\n sure to have all text files and other readable files located '</w:t>
      </w:r>
      <w:r>
        <w:rPr>
          <w:color w:val="000000"/>
        </w:rPr>
        <w:t>);</w:t>
      </w:r>
      <w:r>
        <w:rPr>
          <w:color w:val="000000"/>
        </w:rPr>
        <w:br/>
        <w:t>fprintf(</w:t>
      </w:r>
      <w:r w:rsidRPr="00D13D9C">
        <w:rPr>
          <w:color w:val="800000"/>
        </w:rPr>
        <w:t>'\n within the same file as where you have this program stored.'</w:t>
      </w:r>
      <w:r>
        <w:rPr>
          <w:color w:val="000000"/>
        </w:rPr>
        <w:t>);</w:t>
      </w:r>
      <w:r>
        <w:rPr>
          <w:color w:val="000000"/>
        </w:rPr>
        <w:br/>
        <w:t>fprintf(</w:t>
      </w:r>
      <w:r w:rsidRPr="00D13D9C">
        <w:rPr>
          <w:color w:val="800000"/>
        </w:rPr>
        <w:t>'\n\n For more in depth detail of this program, please see the'</w:t>
      </w:r>
      <w:r>
        <w:rPr>
          <w:color w:val="000000"/>
        </w:rPr>
        <w:t>);</w:t>
      </w:r>
      <w:r>
        <w:rPr>
          <w:color w:val="000000"/>
        </w:rPr>
        <w:br/>
        <w:t>fprintf(</w:t>
      </w:r>
      <w:r w:rsidRPr="00D13D9C">
        <w:rPr>
          <w:color w:val="800000"/>
        </w:rPr>
        <w:t>'\n technical document that was within this zip file entitled'</w:t>
      </w:r>
      <w:r>
        <w:rPr>
          <w:color w:val="000000"/>
        </w:rPr>
        <w:t>)</w:t>
      </w:r>
      <w:r>
        <w:rPr>
          <w:color w:val="000000"/>
        </w:rPr>
        <w:br/>
        <w:t>fprintf(</w:t>
      </w:r>
      <w:r w:rsidRPr="00D13D9C">
        <w:rPr>
          <w:color w:val="800000"/>
        </w:rPr>
        <w:t>'\n "User Manual".'</w:t>
      </w:r>
      <w:r>
        <w:rPr>
          <w:color w:val="000000"/>
        </w:rPr>
        <w:t>);</w:t>
      </w:r>
      <w:r>
        <w:rPr>
          <w:color w:val="000000"/>
        </w:rPr>
        <w:br/>
      </w:r>
      <w:r>
        <w:rPr>
          <w:color w:val="000000"/>
        </w:rPr>
        <w:br/>
        <w:t>fprintf(</w:t>
      </w:r>
      <w:r w:rsidRPr="00D13D9C">
        <w:rPr>
          <w:color w:val="800000"/>
        </w:rPr>
        <w:t>'\n\n To begin, just hit "Continue" on the startup menu.'</w:t>
      </w:r>
      <w:r>
        <w:rPr>
          <w:color w:val="000000"/>
        </w:rPr>
        <w:t>);</w:t>
      </w:r>
      <w:r>
        <w:rPr>
          <w:color w:val="000000"/>
        </w:rPr>
        <w:br/>
      </w:r>
      <w:r>
        <w:rPr>
          <w:color w:val="000000"/>
        </w:rPr>
        <w:br/>
        <w:t>fprintf(</w:t>
      </w:r>
      <w:r w:rsidRPr="00D13D9C">
        <w:rPr>
          <w:color w:val="800000"/>
        </w:rPr>
        <w:t>'\n\n Developed by: Zachery Doucet'</w:t>
      </w:r>
      <w:r>
        <w:rPr>
          <w:color w:val="000000"/>
        </w:rPr>
        <w:t>);</w:t>
      </w:r>
      <w:r>
        <w:rPr>
          <w:color w:val="000000"/>
        </w:rPr>
        <w:br/>
        <w:t>fprintf(</w:t>
      </w:r>
      <w:r w:rsidRPr="00D13D9C">
        <w:rPr>
          <w:color w:val="800000"/>
        </w:rPr>
        <w:t>'\n Date of last modificaton: 4/6/18'</w:t>
      </w:r>
      <w:r>
        <w:rPr>
          <w:color w:val="000000"/>
        </w:rPr>
        <w:t>);</w:t>
      </w:r>
      <w:r>
        <w:rPr>
          <w:color w:val="000000"/>
        </w:rPr>
        <w:br/>
      </w:r>
      <w:r>
        <w:rPr>
          <w:color w:val="000000"/>
        </w:rPr>
        <w:br/>
        <w:t>startup = questdlg(</w:t>
      </w:r>
      <w:r w:rsidRPr="00D13D9C">
        <w:rPr>
          <w:color w:val="800000"/>
        </w:rPr>
        <w:t>'Please read Command Window before proceeding'</w:t>
      </w:r>
      <w:r>
        <w:rPr>
          <w:color w:val="000000"/>
        </w:rPr>
        <w:t>,</w:t>
      </w:r>
      <w:r w:rsidRPr="00D13D9C">
        <w:rPr>
          <w:color w:val="0000FF"/>
        </w:rPr>
        <w:t>...</w:t>
      </w:r>
      <w:r>
        <w:rPr>
          <w:color w:val="000000"/>
        </w:rPr>
        <w:br/>
        <w:t xml:space="preserve">    </w:t>
      </w:r>
      <w:r w:rsidRPr="00D13D9C">
        <w:rPr>
          <w:color w:val="800000"/>
        </w:rPr>
        <w:t>'Startup Menu'</w:t>
      </w:r>
      <w:r>
        <w:rPr>
          <w:color w:val="000000"/>
        </w:rPr>
        <w:t>,</w:t>
      </w:r>
      <w:r w:rsidRPr="00D13D9C">
        <w:rPr>
          <w:color w:val="800000"/>
        </w:rPr>
        <w:t>'Continue'</w:t>
      </w:r>
      <w:r>
        <w:rPr>
          <w:color w:val="000000"/>
        </w:rPr>
        <w:t>,</w:t>
      </w:r>
      <w:r w:rsidRPr="00D13D9C">
        <w:rPr>
          <w:color w:val="800000"/>
        </w:rPr>
        <w:t>'Cancel'</w:t>
      </w:r>
      <w:r>
        <w:rPr>
          <w:color w:val="000000"/>
        </w:rPr>
        <w:t>,</w:t>
      </w:r>
      <w:r w:rsidRPr="00D13D9C">
        <w:rPr>
          <w:color w:val="800000"/>
        </w:rPr>
        <w:t>'Cancel'</w:t>
      </w:r>
      <w:r>
        <w:rPr>
          <w:color w:val="000000"/>
        </w:rPr>
        <w:t>);</w:t>
      </w:r>
      <w:r>
        <w:rPr>
          <w:color w:val="000000"/>
        </w:rPr>
        <w:br/>
      </w:r>
      <w:r w:rsidRPr="00D13D9C">
        <w:rPr>
          <w:color w:val="0000FF"/>
        </w:rPr>
        <w:t>switch</w:t>
      </w:r>
      <w:r>
        <w:rPr>
          <w:color w:val="000000"/>
        </w:rPr>
        <w:t xml:space="preserve"> startup</w:t>
      </w:r>
      <w:r>
        <w:rPr>
          <w:color w:val="000000"/>
        </w:rPr>
        <w:br/>
        <w:t xml:space="preserve">    </w:t>
      </w:r>
      <w:r w:rsidRPr="00D13D9C">
        <w:rPr>
          <w:color w:val="0000FF"/>
        </w:rPr>
        <w:t>case</w:t>
      </w:r>
      <w:r>
        <w:rPr>
          <w:color w:val="000000"/>
        </w:rPr>
        <w:t xml:space="preserve"> </w:t>
      </w:r>
      <w:r w:rsidRPr="00D13D9C">
        <w:rPr>
          <w:color w:val="800000"/>
        </w:rPr>
        <w:t>'Continue'</w:t>
      </w:r>
      <w:r>
        <w:rPr>
          <w:color w:val="000000"/>
        </w:rPr>
        <w:br/>
        <w:t xml:space="preserve">        fprintf(</w:t>
      </w:r>
      <w:r w:rsidRPr="00D13D9C">
        <w:rPr>
          <w:color w:val="800000"/>
        </w:rPr>
        <w:t>'\n\n Opening main menu, please wait...'</w:t>
      </w:r>
      <w:r>
        <w:rPr>
          <w:color w:val="000000"/>
        </w:rPr>
        <w:t>);</w:t>
      </w:r>
      <w:r>
        <w:rPr>
          <w:color w:val="000000"/>
        </w:rPr>
        <w:br/>
        <w:t xml:space="preserve">        pause(5)</w:t>
      </w:r>
      <w:r>
        <w:rPr>
          <w:color w:val="000000"/>
        </w:rPr>
        <w:br/>
        <w:t xml:space="preserve">        Main_Menu()</w:t>
      </w:r>
      <w:r>
        <w:rPr>
          <w:color w:val="000000"/>
        </w:rPr>
        <w:br/>
        <w:t xml:space="preserve">    </w:t>
      </w:r>
      <w:r w:rsidRPr="00D13D9C">
        <w:rPr>
          <w:color w:val="0000FF"/>
        </w:rPr>
        <w:t>case</w:t>
      </w:r>
      <w:r>
        <w:rPr>
          <w:color w:val="000000"/>
        </w:rPr>
        <w:t xml:space="preserve"> </w:t>
      </w:r>
      <w:r w:rsidRPr="00D13D9C">
        <w:rPr>
          <w:color w:val="800000"/>
        </w:rPr>
        <w:t>'Cancel'</w:t>
      </w:r>
      <w:r>
        <w:rPr>
          <w:color w:val="000000"/>
        </w:rPr>
        <w:br/>
        <w:t xml:space="preserve">        fprintf(</w:t>
      </w:r>
      <w:r w:rsidRPr="00D13D9C">
        <w:rPr>
          <w:color w:val="800000"/>
        </w:rPr>
        <w:t>'\n\n Program cancelled. Resetting Command Window...'</w:t>
      </w:r>
      <w:r>
        <w:rPr>
          <w:color w:val="000000"/>
        </w:rPr>
        <w:t>)</w:t>
      </w:r>
      <w:r>
        <w:rPr>
          <w:color w:val="000000"/>
        </w:rPr>
        <w:br/>
        <w:t xml:space="preserve">        pause(5)</w:t>
      </w:r>
      <w:r>
        <w:rPr>
          <w:color w:val="000000"/>
        </w:rPr>
        <w:br/>
        <w:t xml:space="preserve">        clc</w:t>
      </w:r>
      <w:r>
        <w:rPr>
          <w:color w:val="000000"/>
        </w:rPr>
        <w:br/>
      </w:r>
      <w:r w:rsidRPr="00D13D9C">
        <w:rPr>
          <w:color w:val="0000FF"/>
        </w:rPr>
        <w:t>end</w:t>
      </w:r>
    </w:p>
    <w:p w14:paraId="1F398F95" w14:textId="77777777" w:rsidR="004E7731" w:rsidRDefault="004E7731" w:rsidP="004E7731">
      <w:pPr>
        <w:pStyle w:val="A2nd"/>
      </w:pPr>
      <w:bookmarkStart w:id="179" w:name="_Toc9960094"/>
      <w:r>
        <w:t>Main</w:t>
      </w:r>
      <w:r w:rsidR="00EB6546">
        <w:t xml:space="preserve"> </w:t>
      </w:r>
      <w:r>
        <w:t>Menu</w:t>
      </w:r>
      <w:bookmarkEnd w:id="179"/>
    </w:p>
    <w:p w14:paraId="7E46102E" w14:textId="77777777" w:rsidR="00F000C8" w:rsidRPr="00F000C8" w:rsidRDefault="00F000C8" w:rsidP="00F000C8">
      <w:pPr>
        <w:pStyle w:val="Paragraphs"/>
      </w:pPr>
      <w:r>
        <w:t xml:space="preserve">The </w:t>
      </w:r>
      <w:r w:rsidR="00F47C8C">
        <w:t xml:space="preserve">main menu where the user is given the option to go to the </w:t>
      </w:r>
      <w:r w:rsidR="006D1DB1">
        <w:t>parameter’s</w:t>
      </w:r>
      <w:r w:rsidR="00F47C8C">
        <w:t xml:space="preserve"> menu or the program menu.</w:t>
      </w:r>
    </w:p>
    <w:p w14:paraId="60E7B8BC" w14:textId="77777777" w:rsidR="004E7731" w:rsidRDefault="004E7731"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635CD6">
        <w:rPr>
          <w:color w:val="0000FF"/>
        </w:rPr>
        <w:t>function</w:t>
      </w:r>
      <w:r>
        <w:rPr>
          <w:color w:val="000000"/>
        </w:rPr>
        <w:t xml:space="preserve"> Main_Menu()</w:t>
      </w:r>
    </w:p>
    <w:p w14:paraId="34A6E03C" w14:textId="77777777" w:rsidR="004E7731" w:rsidRDefault="004E7731"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4E7731">
        <w:rPr>
          <w:color w:val="008000"/>
        </w:rPr>
        <w:lastRenderedPageBreak/>
        <w:t>%% Master Control Panel</w:t>
      </w:r>
      <w:r>
        <w:br/>
        <w:t>clc;</w:t>
      </w:r>
      <w:r>
        <w:br/>
        <w:t>disp(sprintf(</w:t>
      </w:r>
      <w:r w:rsidRPr="00635CD6">
        <w:rPr>
          <w:color w:val="800000"/>
        </w:rPr>
        <w:t xml:space="preserve">'\n\n***MULTISTAGE </w:t>
      </w:r>
      <w:r w:rsidR="00FD6961">
        <w:rPr>
          <w:color w:val="800000"/>
        </w:rPr>
        <w:t>2</w:t>
      </w:r>
      <w:r w:rsidRPr="00635CD6">
        <w:rPr>
          <w:color w:val="800000"/>
        </w:rPr>
        <w:t>DOF ROCKET FLIGHT PROGRAM***'</w:t>
      </w:r>
      <w:r>
        <w:rPr>
          <w:color w:val="000000"/>
        </w:rPr>
        <w:t>));</w:t>
      </w:r>
      <w:r>
        <w:rPr>
          <w:color w:val="000000"/>
        </w:rPr>
        <w:br/>
        <w:t>disp(sprintf(</w:t>
      </w:r>
      <w:r w:rsidRPr="00635CD6">
        <w:rPr>
          <w:color w:val="800000"/>
        </w:rPr>
        <w:t>'Developed By: Zachery Doucet'</w:t>
      </w:r>
      <w:r>
        <w:rPr>
          <w:color w:val="000000"/>
        </w:rPr>
        <w:t>));</w:t>
      </w:r>
      <w:r>
        <w:rPr>
          <w:color w:val="000000"/>
        </w:rPr>
        <w:br/>
        <w:t>disp(sprintf(</w:t>
      </w:r>
      <w:r w:rsidRPr="00635CD6">
        <w:rPr>
          <w:color w:val="800000"/>
        </w:rPr>
        <w:t>'\n\nMAIN MENU'</w:t>
      </w:r>
      <w:r>
        <w:rPr>
          <w:color w:val="000000"/>
        </w:rPr>
        <w:t>));</w:t>
      </w:r>
      <w:r>
        <w:rPr>
          <w:color w:val="000000"/>
        </w:rPr>
        <w:br/>
        <w:t>disp(sprintf(</w:t>
      </w:r>
      <w:r w:rsidRPr="00635CD6">
        <w:rPr>
          <w:color w:val="800000"/>
        </w:rPr>
        <w:t>'What would you like to do?'</w:t>
      </w:r>
      <w:r>
        <w:rPr>
          <w:color w:val="000000"/>
        </w:rPr>
        <w:t>));</w:t>
      </w:r>
      <w:r>
        <w:rPr>
          <w:color w:val="000000"/>
        </w:rPr>
        <w:br/>
        <w:t>disp(sprintf(</w:t>
      </w:r>
      <w:r w:rsidRPr="00635CD6">
        <w:rPr>
          <w:color w:val="800000"/>
        </w:rPr>
        <w:t>'1. EDIT ROCKET PARAMETERS'</w:t>
      </w:r>
      <w:r>
        <w:rPr>
          <w:color w:val="000000"/>
        </w:rPr>
        <w:t>));</w:t>
      </w:r>
      <w:r>
        <w:rPr>
          <w:color w:val="000000"/>
        </w:rPr>
        <w:br/>
        <w:t>disp(sprintf(</w:t>
      </w:r>
      <w:r w:rsidRPr="00635CD6">
        <w:rPr>
          <w:color w:val="800000"/>
        </w:rPr>
        <w:t>'2. GO TO PROGRAM SELECTION'</w:t>
      </w:r>
      <w:r>
        <w:rPr>
          <w:color w:val="000000"/>
        </w:rPr>
        <w:t>));</w:t>
      </w:r>
      <w:r>
        <w:rPr>
          <w:color w:val="000000"/>
        </w:rPr>
        <w:br/>
        <w:t>disp(sprintf(</w:t>
      </w:r>
      <w:r w:rsidRPr="00635CD6">
        <w:rPr>
          <w:color w:val="800000"/>
        </w:rPr>
        <w:t>'3. EXIT'</w:t>
      </w:r>
      <w:r>
        <w:rPr>
          <w:color w:val="000000"/>
        </w:rPr>
        <w:t>));</w:t>
      </w:r>
      <w:r>
        <w:rPr>
          <w:color w:val="000000"/>
        </w:rPr>
        <w:br/>
      </w:r>
      <w:r>
        <w:rPr>
          <w:color w:val="000000"/>
        </w:rPr>
        <w:br/>
        <w:t>stop = false;</w:t>
      </w:r>
      <w:r>
        <w:rPr>
          <w:color w:val="000000"/>
        </w:rPr>
        <w:br/>
      </w:r>
      <w:r w:rsidRPr="00635CD6">
        <w:rPr>
          <w:color w:val="0000FF"/>
        </w:rPr>
        <w:t>while</w:t>
      </w:r>
      <w:r>
        <w:rPr>
          <w:color w:val="000000"/>
        </w:rPr>
        <w:t xml:space="preserve"> stop == false</w:t>
      </w:r>
      <w:r>
        <w:rPr>
          <w:color w:val="000000"/>
        </w:rPr>
        <w:br/>
        <w:t xml:space="preserve">    disp(sprintf(</w:t>
      </w:r>
      <w:r w:rsidRPr="00635CD6">
        <w:rPr>
          <w:color w:val="800000"/>
        </w:rPr>
        <w:t>'\nPlease enter the number of an option from the main menu and press return'</w:t>
      </w:r>
      <w:r>
        <w:rPr>
          <w:color w:val="000000"/>
        </w:rPr>
        <w:t>));</w:t>
      </w:r>
      <w:r>
        <w:rPr>
          <w:color w:val="000000"/>
        </w:rPr>
        <w:br/>
      </w:r>
      <w:r>
        <w:rPr>
          <w:color w:val="000000"/>
        </w:rPr>
        <w:br/>
        <w:t xml:space="preserve">    MMs = input(</w:t>
      </w:r>
      <w:r w:rsidRPr="00635CD6">
        <w:rPr>
          <w:color w:val="800000"/>
        </w:rPr>
        <w:t>':&gt;'</w:t>
      </w:r>
      <w:r>
        <w:rPr>
          <w:color w:val="000000"/>
        </w:rPr>
        <w:t>,</w:t>
      </w:r>
      <w:r w:rsidRPr="00635CD6">
        <w:rPr>
          <w:color w:val="800000"/>
        </w:rPr>
        <w:t>'s'</w:t>
      </w:r>
      <w:r>
        <w:rPr>
          <w:color w:val="000000"/>
        </w:rPr>
        <w:t>);</w:t>
      </w:r>
      <w:r>
        <w:rPr>
          <w:color w:val="000000"/>
        </w:rPr>
        <w:br/>
        <w:t xml:space="preserve">    MM = str2num(MMs);</w:t>
      </w:r>
      <w:r>
        <w:rPr>
          <w:color w:val="000000"/>
        </w:rPr>
        <w:br/>
        <w:t xml:space="preserve">    MM = uint8(MM);</w:t>
      </w:r>
      <w:r>
        <w:rPr>
          <w:color w:val="000000"/>
        </w:rPr>
        <w:br/>
      </w:r>
      <w:r>
        <w:rPr>
          <w:color w:val="000000"/>
        </w:rPr>
        <w:br/>
        <w:t xml:space="preserve">    </w:t>
      </w:r>
      <w:r w:rsidRPr="00635CD6">
        <w:rPr>
          <w:color w:val="0000FF"/>
        </w:rPr>
        <w:t>if</w:t>
      </w:r>
      <w:r>
        <w:rPr>
          <w:color w:val="000000"/>
        </w:rPr>
        <w:t xml:space="preserve"> (~isempty(MM) &amp;&amp; MM&gt;=1 &amp;&amp; MM&lt;=3)</w:t>
      </w:r>
      <w:r>
        <w:rPr>
          <w:color w:val="000000"/>
        </w:rPr>
        <w:br/>
        <w:t xml:space="preserve">        stop = true;</w:t>
      </w:r>
      <w:r>
        <w:rPr>
          <w:color w:val="000000"/>
        </w:rPr>
        <w:br/>
        <w:t xml:space="preserve">    </w:t>
      </w:r>
      <w:r w:rsidRPr="00635CD6">
        <w:rPr>
          <w:color w:val="0000FF"/>
        </w:rPr>
        <w:t>else</w:t>
      </w:r>
      <w:r>
        <w:rPr>
          <w:color w:val="000000"/>
        </w:rPr>
        <w:br/>
        <w:t xml:space="preserve">        disp(sprintf([</w:t>
      </w:r>
      <w:r w:rsidRPr="00635CD6">
        <w:rPr>
          <w:color w:val="800000"/>
        </w:rPr>
        <w:t>'!! Sorry '</w:t>
      </w:r>
      <w:r>
        <w:rPr>
          <w:color w:val="000000"/>
        </w:rPr>
        <w:t>,MMs,</w:t>
      </w:r>
      <w:r w:rsidRPr="00635CD6">
        <w:rPr>
          <w:color w:val="800000"/>
        </w:rPr>
        <w:t>' is not a recognised menu item please try again'</w:t>
      </w:r>
      <w:r>
        <w:rPr>
          <w:color w:val="000000"/>
        </w:rPr>
        <w:t>]));</w:t>
      </w:r>
      <w:r>
        <w:rPr>
          <w:color w:val="000000"/>
        </w:rPr>
        <w:br/>
        <w:t xml:space="preserve">    </w:t>
      </w:r>
      <w:r w:rsidRPr="00635CD6">
        <w:rPr>
          <w:color w:val="0000FF"/>
        </w:rPr>
        <w:t>end</w:t>
      </w:r>
      <w:r>
        <w:rPr>
          <w:color w:val="000000"/>
        </w:rPr>
        <w:br/>
      </w:r>
      <w:r w:rsidRPr="00635CD6">
        <w:rPr>
          <w:color w:val="0000FF"/>
        </w:rPr>
        <w:t>end</w:t>
      </w:r>
      <w:r>
        <w:rPr>
          <w:color w:val="000000"/>
        </w:rPr>
        <w:br/>
      </w:r>
      <w:r>
        <w:rPr>
          <w:color w:val="000000"/>
        </w:rPr>
        <w:br/>
      </w:r>
      <w:r w:rsidRPr="00635CD6">
        <w:rPr>
          <w:color w:val="0000FF"/>
        </w:rPr>
        <w:t>if</w:t>
      </w:r>
      <w:r>
        <w:rPr>
          <w:color w:val="000000"/>
        </w:rPr>
        <w:t xml:space="preserve"> MM==1</w:t>
      </w:r>
      <w:r>
        <w:rPr>
          <w:color w:val="000000"/>
        </w:rPr>
        <w:br/>
        <w:t xml:space="preserve">    Parameters_Menu();</w:t>
      </w:r>
      <w:r>
        <w:rPr>
          <w:color w:val="000000"/>
        </w:rPr>
        <w:br/>
      </w:r>
      <w:r w:rsidRPr="00635CD6">
        <w:rPr>
          <w:color w:val="0000FF"/>
        </w:rPr>
        <w:t>elseif</w:t>
      </w:r>
      <w:r>
        <w:rPr>
          <w:color w:val="000000"/>
        </w:rPr>
        <w:t xml:space="preserve"> MM==2</w:t>
      </w:r>
      <w:r>
        <w:rPr>
          <w:color w:val="000000"/>
        </w:rPr>
        <w:br/>
        <w:t xml:space="preserve">    Program_Menu();</w:t>
      </w:r>
      <w:r>
        <w:rPr>
          <w:color w:val="000000"/>
        </w:rPr>
        <w:br/>
      </w:r>
      <w:r w:rsidRPr="00635CD6">
        <w:rPr>
          <w:color w:val="0000FF"/>
        </w:rPr>
        <w:t>elseif</w:t>
      </w:r>
      <w:r>
        <w:rPr>
          <w:color w:val="000000"/>
        </w:rPr>
        <w:t xml:space="preserve"> MM==3</w:t>
      </w:r>
      <w:r>
        <w:rPr>
          <w:color w:val="000000"/>
        </w:rPr>
        <w:br/>
        <w:t xml:space="preserve">    fprintf(</w:t>
      </w:r>
      <w:r w:rsidRPr="00635CD6">
        <w:rPr>
          <w:color w:val="800000"/>
        </w:rPr>
        <w:t>'\n\n Exiting Program. Resetting Command Window...'</w:t>
      </w:r>
      <w:r>
        <w:rPr>
          <w:color w:val="000000"/>
        </w:rPr>
        <w:t>)</w:t>
      </w:r>
      <w:r>
        <w:rPr>
          <w:color w:val="000000"/>
        </w:rPr>
        <w:br/>
        <w:t xml:space="preserve">    pause(5)</w:t>
      </w:r>
      <w:r>
        <w:rPr>
          <w:color w:val="000000"/>
        </w:rPr>
        <w:br/>
        <w:t xml:space="preserve">    clc;</w:t>
      </w:r>
      <w:r>
        <w:rPr>
          <w:color w:val="000000"/>
        </w:rPr>
        <w:br/>
      </w:r>
      <w:r w:rsidRPr="00635CD6">
        <w:rPr>
          <w:color w:val="0000FF"/>
        </w:rPr>
        <w:t>else</w:t>
      </w:r>
      <w:r>
        <w:rPr>
          <w:color w:val="000000"/>
        </w:rPr>
        <w:br/>
        <w:t xml:space="preserve">    disp(sprintf(</w:t>
      </w:r>
      <w:r w:rsidRPr="00635CD6">
        <w:rPr>
          <w:color w:val="800000"/>
        </w:rPr>
        <w:t>'Something went wrong with the main menu selection'</w:t>
      </w:r>
      <w:r>
        <w:rPr>
          <w:color w:val="000000"/>
        </w:rPr>
        <w:t>));</w:t>
      </w:r>
      <w:r>
        <w:rPr>
          <w:color w:val="000000"/>
        </w:rPr>
        <w:br/>
      </w:r>
      <w:r w:rsidRPr="00635CD6">
        <w:rPr>
          <w:color w:val="0000FF"/>
        </w:rPr>
        <w:t>end</w:t>
      </w:r>
    </w:p>
    <w:p w14:paraId="00F532C5" w14:textId="77777777" w:rsidR="004E7731" w:rsidRDefault="004E7731"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635CD6">
        <w:rPr>
          <w:color w:val="0000FF"/>
        </w:rPr>
        <w:t>end</w:t>
      </w:r>
    </w:p>
    <w:p w14:paraId="59A9624B" w14:textId="77777777" w:rsidR="00A92ADD" w:rsidRDefault="004E7731" w:rsidP="003353E1">
      <w:pPr>
        <w:pStyle w:val="A2nd"/>
      </w:pPr>
      <w:bookmarkStart w:id="180" w:name="_Toc9960095"/>
      <w:r>
        <w:t>Parameters Menu</w:t>
      </w:r>
      <w:bookmarkEnd w:id="180"/>
    </w:p>
    <w:p w14:paraId="522CAFF6" w14:textId="77777777" w:rsidR="00F47C8C" w:rsidRPr="00F47C8C" w:rsidRDefault="00F47C8C" w:rsidP="003353E1">
      <w:pPr>
        <w:pStyle w:val="Paragraphs"/>
      </w:pPr>
      <w:r>
        <w:t>The parameters menu allows for the user to open and edit certain scripts that contain initial data, such as rocket and motor parameters and flight conditions.</w:t>
      </w:r>
    </w:p>
    <w:p w14:paraId="17675812" w14:textId="77777777" w:rsidR="00F000C8" w:rsidRP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1A37C3">
        <w:rPr>
          <w:color w:val="0000FF"/>
        </w:rPr>
        <w:t>function</w:t>
      </w:r>
      <w:r>
        <w:rPr>
          <w:color w:val="000000"/>
        </w:rPr>
        <w:t xml:space="preserve"> Parameters_Menu()</w:t>
      </w:r>
    </w:p>
    <w:p w14:paraId="72AA6CFF"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F000C8">
        <w:rPr>
          <w:color w:val="008000"/>
        </w:rPr>
        <w:t xml:space="preserve">%% Parameters </w:t>
      </w:r>
      <w:r>
        <w:rPr>
          <w:color w:val="008000"/>
        </w:rPr>
        <w:t>Control Panel</w:t>
      </w:r>
      <w:r>
        <w:br/>
        <w:t>clc;</w:t>
      </w:r>
      <w:r>
        <w:br/>
        <w:t>disp(sprintf(</w:t>
      </w:r>
      <w:r w:rsidRPr="001A37C3">
        <w:rPr>
          <w:color w:val="800000"/>
        </w:rPr>
        <w:t xml:space="preserve">'\n\n***MULTISTAGE </w:t>
      </w:r>
      <w:r w:rsidR="00FD6961">
        <w:rPr>
          <w:color w:val="800000"/>
        </w:rPr>
        <w:t>2</w:t>
      </w:r>
      <w:r w:rsidRPr="001A37C3">
        <w:rPr>
          <w:color w:val="800000"/>
        </w:rPr>
        <w:t>DOF ROCKET FLIGHT PROGRAM***'</w:t>
      </w:r>
      <w:r>
        <w:rPr>
          <w:color w:val="000000"/>
        </w:rPr>
        <w:t>));</w:t>
      </w:r>
      <w:r>
        <w:rPr>
          <w:color w:val="000000"/>
        </w:rPr>
        <w:br/>
        <w:t>disp(sprintf(</w:t>
      </w:r>
      <w:r w:rsidRPr="001A37C3">
        <w:rPr>
          <w:color w:val="800000"/>
        </w:rPr>
        <w:t>'Developed By: Zachery Doucet'</w:t>
      </w:r>
      <w:r>
        <w:rPr>
          <w:color w:val="000000"/>
        </w:rPr>
        <w:t>));</w:t>
      </w:r>
      <w:r>
        <w:rPr>
          <w:color w:val="000000"/>
        </w:rPr>
        <w:br/>
        <w:t>disp(sprintf(</w:t>
      </w:r>
      <w:r w:rsidRPr="001A37C3">
        <w:rPr>
          <w:color w:val="800000"/>
        </w:rPr>
        <w:t>'\n\nPARAMETERS MENU'</w:t>
      </w:r>
      <w:r>
        <w:rPr>
          <w:color w:val="000000"/>
        </w:rPr>
        <w:t>));</w:t>
      </w:r>
      <w:r>
        <w:rPr>
          <w:color w:val="000000"/>
        </w:rPr>
        <w:br/>
        <w:t>disp(sprintf(</w:t>
      </w:r>
      <w:r w:rsidRPr="001A37C3">
        <w:rPr>
          <w:color w:val="800000"/>
        </w:rPr>
        <w:t>'Which set of parameters would you like to modify?'</w:t>
      </w:r>
      <w:r>
        <w:rPr>
          <w:color w:val="000000"/>
        </w:rPr>
        <w:t>));</w:t>
      </w:r>
      <w:r>
        <w:rPr>
          <w:color w:val="000000"/>
        </w:rPr>
        <w:br/>
      </w:r>
      <w:r>
        <w:rPr>
          <w:color w:val="000000"/>
        </w:rPr>
        <w:lastRenderedPageBreak/>
        <w:t>disp(sprintf(</w:t>
      </w:r>
      <w:r w:rsidRPr="001A37C3">
        <w:rPr>
          <w:color w:val="800000"/>
        </w:rPr>
        <w:t>'1. MODIFY THRUST DATA'</w:t>
      </w:r>
      <w:r>
        <w:rPr>
          <w:color w:val="000000"/>
        </w:rPr>
        <w:t>));</w:t>
      </w:r>
      <w:r>
        <w:rPr>
          <w:color w:val="000000"/>
        </w:rPr>
        <w:br/>
        <w:t>disp(sprintf(</w:t>
      </w:r>
      <w:r w:rsidRPr="001A37C3">
        <w:rPr>
          <w:color w:val="800000"/>
        </w:rPr>
        <w:t>'2. MODIFY DRAG DATA'</w:t>
      </w:r>
      <w:r>
        <w:rPr>
          <w:color w:val="000000"/>
        </w:rPr>
        <w:t>));</w:t>
      </w:r>
      <w:r>
        <w:rPr>
          <w:color w:val="000000"/>
        </w:rPr>
        <w:br/>
        <w:t>disp(sprintf(</w:t>
      </w:r>
      <w:r w:rsidRPr="001A37C3">
        <w:rPr>
          <w:color w:val="800000"/>
        </w:rPr>
        <w:t>'3. MODIFY ROCKET PARAMETERS'</w:t>
      </w:r>
      <w:r>
        <w:rPr>
          <w:color w:val="000000"/>
        </w:rPr>
        <w:t>));</w:t>
      </w:r>
      <w:r>
        <w:rPr>
          <w:color w:val="000000"/>
        </w:rPr>
        <w:br/>
        <w:t>disp(sprintf(</w:t>
      </w:r>
      <w:r w:rsidRPr="001A37C3">
        <w:rPr>
          <w:color w:val="800000"/>
        </w:rPr>
        <w:t>'4. MODIFY LAUNCH PARAMETERS'</w:t>
      </w:r>
      <w:r>
        <w:rPr>
          <w:color w:val="000000"/>
        </w:rPr>
        <w:t>));</w:t>
      </w:r>
      <w:r>
        <w:rPr>
          <w:color w:val="000000"/>
        </w:rPr>
        <w:br/>
        <w:t>disp(sprintf(</w:t>
      </w:r>
      <w:r w:rsidRPr="001A37C3">
        <w:rPr>
          <w:color w:val="800000"/>
        </w:rPr>
        <w:t>'5. MODIFY DEFLECTION PARAMETERS'</w:t>
      </w:r>
      <w:r>
        <w:rPr>
          <w:color w:val="000000"/>
        </w:rPr>
        <w:t>));</w:t>
      </w:r>
      <w:r>
        <w:rPr>
          <w:color w:val="000000"/>
        </w:rPr>
        <w:br/>
        <w:t>disp(sprintf(</w:t>
      </w:r>
      <w:r w:rsidRPr="001A37C3">
        <w:rPr>
          <w:color w:val="800000"/>
        </w:rPr>
        <w:t>'6. RETURN TO MAIN MENU'</w:t>
      </w:r>
      <w:r>
        <w:rPr>
          <w:color w:val="000000"/>
        </w:rPr>
        <w:t>));</w:t>
      </w:r>
      <w:r>
        <w:rPr>
          <w:color w:val="000000"/>
        </w:rPr>
        <w:br/>
      </w:r>
      <w:r>
        <w:rPr>
          <w:color w:val="000000"/>
        </w:rPr>
        <w:br/>
      </w:r>
      <w:r>
        <w:rPr>
          <w:color w:val="000000"/>
        </w:rPr>
        <w:br/>
        <w:t>stop = false;</w:t>
      </w:r>
      <w:r>
        <w:rPr>
          <w:color w:val="000000"/>
        </w:rPr>
        <w:br/>
      </w:r>
      <w:r w:rsidRPr="001A37C3">
        <w:rPr>
          <w:color w:val="0000FF"/>
        </w:rPr>
        <w:t>while</w:t>
      </w:r>
      <w:r>
        <w:rPr>
          <w:color w:val="000000"/>
        </w:rPr>
        <w:t xml:space="preserve"> stop == false</w:t>
      </w:r>
      <w:r>
        <w:rPr>
          <w:color w:val="000000"/>
        </w:rPr>
        <w:br/>
        <w:t xml:space="preserve">    disp(sprintf(</w:t>
      </w:r>
      <w:r w:rsidRPr="001A37C3">
        <w:rPr>
          <w:color w:val="800000"/>
        </w:rPr>
        <w:t>'\nPlease enter the number of an option from the main menu and press return'</w:t>
      </w:r>
      <w:r>
        <w:rPr>
          <w:color w:val="000000"/>
        </w:rPr>
        <w:t>));</w:t>
      </w:r>
      <w:r>
        <w:rPr>
          <w:color w:val="000000"/>
        </w:rPr>
        <w:br/>
      </w:r>
      <w:r>
        <w:rPr>
          <w:color w:val="000000"/>
        </w:rPr>
        <w:br/>
        <w:t xml:space="preserve">    MMs = input(</w:t>
      </w:r>
      <w:r w:rsidRPr="001A37C3">
        <w:rPr>
          <w:color w:val="800000"/>
        </w:rPr>
        <w:t>':&gt;'</w:t>
      </w:r>
      <w:r>
        <w:rPr>
          <w:color w:val="000000"/>
        </w:rPr>
        <w:t>,</w:t>
      </w:r>
      <w:r w:rsidRPr="001A37C3">
        <w:rPr>
          <w:color w:val="800000"/>
        </w:rPr>
        <w:t>'s'</w:t>
      </w:r>
      <w:r>
        <w:rPr>
          <w:color w:val="000000"/>
        </w:rPr>
        <w:t>);</w:t>
      </w:r>
      <w:r>
        <w:rPr>
          <w:color w:val="000000"/>
        </w:rPr>
        <w:br/>
        <w:t xml:space="preserve">    MM = str2num(MMs);</w:t>
      </w:r>
      <w:r>
        <w:rPr>
          <w:color w:val="000000"/>
        </w:rPr>
        <w:br/>
        <w:t xml:space="preserve">    MM = uint8(MM);</w:t>
      </w:r>
      <w:r>
        <w:rPr>
          <w:color w:val="000000"/>
        </w:rPr>
        <w:br/>
      </w:r>
      <w:r>
        <w:rPr>
          <w:color w:val="000000"/>
        </w:rPr>
        <w:br/>
        <w:t xml:space="preserve">    </w:t>
      </w:r>
      <w:r w:rsidRPr="001A37C3">
        <w:rPr>
          <w:color w:val="0000FF"/>
        </w:rPr>
        <w:t>if</w:t>
      </w:r>
      <w:r>
        <w:rPr>
          <w:color w:val="000000"/>
        </w:rPr>
        <w:t xml:space="preserve"> (~isempty(MM) &amp;&amp; MM&gt;=1 &amp;&amp; MM&lt;=6)</w:t>
      </w:r>
      <w:r>
        <w:rPr>
          <w:color w:val="000000"/>
        </w:rPr>
        <w:br/>
        <w:t xml:space="preserve">        stop = true;</w:t>
      </w:r>
      <w:r>
        <w:rPr>
          <w:color w:val="000000"/>
        </w:rPr>
        <w:br/>
        <w:t xml:space="preserve">    </w:t>
      </w:r>
      <w:r w:rsidRPr="001A37C3">
        <w:rPr>
          <w:color w:val="0000FF"/>
        </w:rPr>
        <w:t>else</w:t>
      </w:r>
      <w:r>
        <w:rPr>
          <w:color w:val="000000"/>
        </w:rPr>
        <w:br/>
        <w:t xml:space="preserve">        disp(sprintf([</w:t>
      </w:r>
      <w:r w:rsidRPr="001A37C3">
        <w:rPr>
          <w:color w:val="800000"/>
        </w:rPr>
        <w:t>'!! Sorry '</w:t>
      </w:r>
      <w:r>
        <w:rPr>
          <w:color w:val="000000"/>
        </w:rPr>
        <w:t>,MMs,</w:t>
      </w:r>
      <w:r w:rsidRPr="001A37C3">
        <w:rPr>
          <w:color w:val="800000"/>
        </w:rPr>
        <w:t>' is not a recognised menu item please try again'</w:t>
      </w:r>
      <w:r>
        <w:rPr>
          <w:color w:val="000000"/>
        </w:rPr>
        <w:t>]));</w:t>
      </w:r>
      <w:r>
        <w:rPr>
          <w:color w:val="000000"/>
        </w:rPr>
        <w:br/>
        <w:t xml:space="preserve">    </w:t>
      </w:r>
      <w:r w:rsidRPr="001A37C3">
        <w:rPr>
          <w:color w:val="0000FF"/>
        </w:rPr>
        <w:t>end</w:t>
      </w:r>
      <w:r>
        <w:rPr>
          <w:color w:val="000000"/>
        </w:rPr>
        <w:br/>
      </w:r>
      <w:r w:rsidRPr="001A37C3">
        <w:rPr>
          <w:color w:val="0000FF"/>
        </w:rPr>
        <w:t>end</w:t>
      </w:r>
      <w:r>
        <w:rPr>
          <w:color w:val="000000"/>
        </w:rPr>
        <w:br/>
      </w:r>
      <w:r>
        <w:rPr>
          <w:color w:val="000000"/>
        </w:rPr>
        <w:br/>
      </w:r>
      <w:r w:rsidRPr="001A37C3">
        <w:rPr>
          <w:color w:val="0000FF"/>
        </w:rPr>
        <w:t>if</w:t>
      </w:r>
      <w:r>
        <w:rPr>
          <w:color w:val="000000"/>
        </w:rPr>
        <w:t xml:space="preserve"> MM==1</w:t>
      </w:r>
      <w:r>
        <w:rPr>
          <w:color w:val="000000"/>
        </w:rPr>
        <w:br/>
        <w:t xml:space="preserve">    open </w:t>
      </w:r>
      <w:r w:rsidRPr="001A37C3">
        <w:rPr>
          <w:color w:val="800000"/>
        </w:rPr>
        <w:t>Thrust_Selection.m</w:t>
      </w:r>
      <w:r>
        <w:rPr>
          <w:color w:val="000000"/>
        </w:rPr>
        <w:t>;</w:t>
      </w:r>
      <w:r>
        <w:rPr>
          <w:color w:val="000000"/>
        </w:rPr>
        <w:br/>
      </w:r>
      <w:r w:rsidRPr="001A37C3">
        <w:rPr>
          <w:color w:val="0000FF"/>
        </w:rPr>
        <w:t>elseif</w:t>
      </w:r>
      <w:r>
        <w:rPr>
          <w:color w:val="000000"/>
        </w:rPr>
        <w:t xml:space="preserve"> MM==2</w:t>
      </w:r>
      <w:r>
        <w:rPr>
          <w:color w:val="000000"/>
        </w:rPr>
        <w:br/>
        <w:t xml:space="preserve">    open </w:t>
      </w:r>
      <w:r w:rsidRPr="001A37C3">
        <w:rPr>
          <w:color w:val="800000"/>
        </w:rPr>
        <w:t>Drag_Selection.m</w:t>
      </w:r>
      <w:r>
        <w:rPr>
          <w:color w:val="000000"/>
        </w:rPr>
        <w:t>;</w:t>
      </w:r>
      <w:r>
        <w:rPr>
          <w:color w:val="000000"/>
        </w:rPr>
        <w:br/>
      </w:r>
      <w:r w:rsidRPr="001A37C3">
        <w:rPr>
          <w:color w:val="0000FF"/>
        </w:rPr>
        <w:t>elseif</w:t>
      </w:r>
      <w:r>
        <w:rPr>
          <w:color w:val="000000"/>
        </w:rPr>
        <w:t xml:space="preserve"> MM==3</w:t>
      </w:r>
      <w:r>
        <w:rPr>
          <w:color w:val="000000"/>
        </w:rPr>
        <w:br/>
        <w:t xml:space="preserve">    open </w:t>
      </w:r>
      <w:r w:rsidRPr="001A37C3">
        <w:rPr>
          <w:color w:val="800000"/>
        </w:rPr>
        <w:t>RocketandMotor_Parameters.m</w:t>
      </w:r>
      <w:r>
        <w:rPr>
          <w:color w:val="000000"/>
        </w:rPr>
        <w:t>;</w:t>
      </w:r>
      <w:r>
        <w:rPr>
          <w:color w:val="000000"/>
        </w:rPr>
        <w:br/>
      </w:r>
      <w:r w:rsidRPr="001A37C3">
        <w:rPr>
          <w:color w:val="0000FF"/>
        </w:rPr>
        <w:t>elseif</w:t>
      </w:r>
      <w:r>
        <w:rPr>
          <w:color w:val="000000"/>
        </w:rPr>
        <w:t xml:space="preserve"> MM==4</w:t>
      </w:r>
      <w:r>
        <w:rPr>
          <w:color w:val="000000"/>
        </w:rPr>
        <w:br/>
        <w:t xml:space="preserve">    open </w:t>
      </w:r>
      <w:r w:rsidRPr="001A37C3">
        <w:rPr>
          <w:color w:val="800000"/>
        </w:rPr>
        <w:t>Initial_Launch_Conditions.m</w:t>
      </w:r>
      <w:r>
        <w:rPr>
          <w:color w:val="000000"/>
        </w:rPr>
        <w:t>;</w:t>
      </w:r>
      <w:r>
        <w:rPr>
          <w:color w:val="000000"/>
        </w:rPr>
        <w:br/>
      </w:r>
      <w:r w:rsidRPr="001A37C3">
        <w:rPr>
          <w:color w:val="0000FF"/>
        </w:rPr>
        <w:t>elseif</w:t>
      </w:r>
      <w:r>
        <w:rPr>
          <w:color w:val="000000"/>
        </w:rPr>
        <w:t xml:space="preserve"> MM==5</w:t>
      </w:r>
      <w:r>
        <w:rPr>
          <w:color w:val="000000"/>
        </w:rPr>
        <w:br/>
        <w:t xml:space="preserve">    open </w:t>
      </w:r>
      <w:r w:rsidRPr="001A37C3">
        <w:rPr>
          <w:color w:val="800000"/>
        </w:rPr>
        <w:t>MaxDefl.m</w:t>
      </w:r>
      <w:r>
        <w:rPr>
          <w:color w:val="000000"/>
        </w:rPr>
        <w:br/>
      </w:r>
      <w:r w:rsidRPr="001A37C3">
        <w:rPr>
          <w:color w:val="0000FF"/>
        </w:rPr>
        <w:t>elseif</w:t>
      </w:r>
      <w:r>
        <w:rPr>
          <w:color w:val="000000"/>
        </w:rPr>
        <w:t xml:space="preserve"> MM==6</w:t>
      </w:r>
      <w:r>
        <w:rPr>
          <w:color w:val="000000"/>
        </w:rPr>
        <w:br/>
        <w:t xml:space="preserve">    Main_Menu();</w:t>
      </w:r>
      <w:r>
        <w:rPr>
          <w:color w:val="000000"/>
        </w:rPr>
        <w:br/>
      </w:r>
      <w:r w:rsidRPr="001A37C3">
        <w:rPr>
          <w:color w:val="0000FF"/>
        </w:rPr>
        <w:t>else</w:t>
      </w:r>
      <w:r>
        <w:rPr>
          <w:color w:val="000000"/>
        </w:rPr>
        <w:br/>
        <w:t xml:space="preserve">    disp(sprintf(</w:t>
      </w:r>
      <w:r w:rsidRPr="001A37C3">
        <w:rPr>
          <w:color w:val="800000"/>
        </w:rPr>
        <w:t>'Something went wrong with the main menu selection'</w:t>
      </w:r>
      <w:r>
        <w:rPr>
          <w:color w:val="000000"/>
        </w:rPr>
        <w:t>));</w:t>
      </w:r>
      <w:r>
        <w:rPr>
          <w:color w:val="000000"/>
        </w:rPr>
        <w:br/>
      </w:r>
      <w:r w:rsidRPr="001A37C3">
        <w:rPr>
          <w:color w:val="0000FF"/>
        </w:rPr>
        <w:t>end</w:t>
      </w:r>
    </w:p>
    <w:p w14:paraId="0F247743"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1A37C3">
        <w:rPr>
          <w:color w:val="0000FF"/>
        </w:rPr>
        <w:t>end</w:t>
      </w:r>
    </w:p>
    <w:p w14:paraId="05000C4D" w14:textId="77777777" w:rsidR="00881D5F" w:rsidRDefault="00F000C8" w:rsidP="003353E1">
      <w:pPr>
        <w:pStyle w:val="A2nd"/>
      </w:pPr>
      <w:bookmarkStart w:id="181" w:name="_Toc9960096"/>
      <w:r>
        <w:t>Program Menu</w:t>
      </w:r>
      <w:bookmarkEnd w:id="181"/>
    </w:p>
    <w:p w14:paraId="6DE499F8" w14:textId="77777777" w:rsidR="00F47C8C" w:rsidRPr="00F47C8C" w:rsidRDefault="00F47C8C" w:rsidP="003353E1">
      <w:pPr>
        <w:pStyle w:val="Paragraphs"/>
      </w:pPr>
      <w:r>
        <w:t>The script that allows the user to either run one of the solution scripts or edit them.</w:t>
      </w:r>
    </w:p>
    <w:p w14:paraId="75F3C18A"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5E2D5D">
        <w:rPr>
          <w:color w:val="0000FF"/>
        </w:rPr>
        <w:t>function</w:t>
      </w:r>
      <w:r>
        <w:rPr>
          <w:color w:val="000000"/>
        </w:rPr>
        <w:t xml:space="preserve"> Program_Menu()</w:t>
      </w:r>
    </w:p>
    <w:p w14:paraId="2354D47A"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FF"/>
        </w:rPr>
      </w:pPr>
      <w:r>
        <w:t>%% Program Control Panel</w:t>
      </w:r>
      <w:r>
        <w:br/>
        <w:t>clc;</w:t>
      </w:r>
      <w:r>
        <w:br/>
        <w:t>disp(sprintf(</w:t>
      </w:r>
      <w:r w:rsidRPr="005E2D5D">
        <w:rPr>
          <w:color w:val="800000"/>
        </w:rPr>
        <w:t xml:space="preserve">'\n\n***MULTISTAGE </w:t>
      </w:r>
      <w:r w:rsidR="00FD6961">
        <w:rPr>
          <w:color w:val="800000"/>
        </w:rPr>
        <w:t>2</w:t>
      </w:r>
      <w:r w:rsidRPr="005E2D5D">
        <w:rPr>
          <w:color w:val="800000"/>
        </w:rPr>
        <w:t>DOF ROCKET FLIGHT PROGRAM***'</w:t>
      </w:r>
      <w:r>
        <w:rPr>
          <w:color w:val="000000"/>
        </w:rPr>
        <w:t>));</w:t>
      </w:r>
      <w:r>
        <w:rPr>
          <w:color w:val="000000"/>
        </w:rPr>
        <w:br/>
        <w:t>disp(sprintf(</w:t>
      </w:r>
      <w:r w:rsidRPr="005E2D5D">
        <w:rPr>
          <w:color w:val="800000"/>
        </w:rPr>
        <w:t>'Developed By: Zachery Doucet'</w:t>
      </w:r>
      <w:r>
        <w:rPr>
          <w:color w:val="000000"/>
        </w:rPr>
        <w:t>));</w:t>
      </w:r>
      <w:r>
        <w:rPr>
          <w:color w:val="000000"/>
        </w:rPr>
        <w:br/>
        <w:t>disp(sprintf(</w:t>
      </w:r>
      <w:r w:rsidRPr="005E2D5D">
        <w:rPr>
          <w:color w:val="800000"/>
        </w:rPr>
        <w:t>'\n\nPROGRAM MENU'</w:t>
      </w:r>
      <w:r>
        <w:rPr>
          <w:color w:val="000000"/>
        </w:rPr>
        <w:t>));</w:t>
      </w:r>
      <w:r>
        <w:rPr>
          <w:color w:val="000000"/>
        </w:rPr>
        <w:br/>
        <w:t>disp(sprintf(</w:t>
      </w:r>
      <w:r w:rsidRPr="005E2D5D">
        <w:rPr>
          <w:color w:val="800000"/>
        </w:rPr>
        <w:t>'Which program would you like to run?'</w:t>
      </w:r>
      <w:r>
        <w:rPr>
          <w:color w:val="000000"/>
        </w:rPr>
        <w:t>));</w:t>
      </w:r>
      <w:r>
        <w:rPr>
          <w:color w:val="000000"/>
        </w:rPr>
        <w:br/>
      </w:r>
      <w:r>
        <w:rPr>
          <w:color w:val="000000"/>
        </w:rPr>
        <w:lastRenderedPageBreak/>
        <w:t>disp(sprintf(</w:t>
      </w:r>
      <w:r w:rsidRPr="005E2D5D">
        <w:rPr>
          <w:color w:val="800000"/>
        </w:rPr>
        <w:t>'1. X-Y'</w:t>
      </w:r>
      <w:r>
        <w:rPr>
          <w:color w:val="000000"/>
        </w:rPr>
        <w:t>));</w:t>
      </w:r>
      <w:r>
        <w:rPr>
          <w:color w:val="000000"/>
        </w:rPr>
        <w:br/>
        <w:t>disp(sprintf(</w:t>
      </w:r>
      <w:r w:rsidRPr="005E2D5D">
        <w:rPr>
          <w:color w:val="800000"/>
        </w:rPr>
        <w:t>'2. X-Y ODE'</w:t>
      </w:r>
      <w:r>
        <w:rPr>
          <w:color w:val="000000"/>
        </w:rPr>
        <w:t>));</w:t>
      </w:r>
      <w:r>
        <w:rPr>
          <w:color w:val="000000"/>
        </w:rPr>
        <w:br/>
        <w:t>disp(sprintf(</w:t>
      </w:r>
      <w:r w:rsidRPr="005E2D5D">
        <w:rPr>
          <w:color w:val="800000"/>
        </w:rPr>
        <w:t>'3. PARALLEL-PERPENDICULAR'</w:t>
      </w:r>
      <w:r>
        <w:rPr>
          <w:color w:val="000000"/>
        </w:rPr>
        <w:t>));</w:t>
      </w:r>
      <w:r>
        <w:rPr>
          <w:color w:val="000000"/>
        </w:rPr>
        <w:br/>
        <w:t>disp(sprintf(</w:t>
      </w:r>
      <w:r w:rsidRPr="005E2D5D">
        <w:rPr>
          <w:color w:val="800000"/>
        </w:rPr>
        <w:t>'4. PARALLEL-PERPENDICULAR ODE'</w:t>
      </w:r>
      <w:r>
        <w:rPr>
          <w:color w:val="000000"/>
        </w:rPr>
        <w:t>));</w:t>
      </w:r>
      <w:r>
        <w:rPr>
          <w:color w:val="000000"/>
        </w:rPr>
        <w:br/>
        <w:t>disp(sprintf(</w:t>
      </w:r>
      <w:r w:rsidRPr="005E2D5D">
        <w:rPr>
          <w:color w:val="800000"/>
        </w:rPr>
        <w:t>'5. OPEN EDITOR MENU'</w:t>
      </w:r>
      <w:r>
        <w:rPr>
          <w:color w:val="000000"/>
        </w:rPr>
        <w:t>));</w:t>
      </w:r>
      <w:r>
        <w:rPr>
          <w:color w:val="000000"/>
        </w:rPr>
        <w:br/>
        <w:t>disp(sprintf(</w:t>
      </w:r>
      <w:r w:rsidRPr="005E2D5D">
        <w:rPr>
          <w:color w:val="800000"/>
        </w:rPr>
        <w:t>'6. RETURN TO MAIN MENU'</w:t>
      </w:r>
      <w:r>
        <w:rPr>
          <w:color w:val="000000"/>
        </w:rPr>
        <w:t>));</w:t>
      </w:r>
      <w:r>
        <w:rPr>
          <w:color w:val="000000"/>
        </w:rPr>
        <w:br/>
      </w:r>
      <w:r>
        <w:rPr>
          <w:color w:val="000000"/>
        </w:rPr>
        <w:br/>
      </w:r>
      <w:r>
        <w:rPr>
          <w:color w:val="000000"/>
        </w:rPr>
        <w:br/>
        <w:t>stop = false;</w:t>
      </w:r>
      <w:r>
        <w:rPr>
          <w:color w:val="000000"/>
        </w:rPr>
        <w:br/>
      </w:r>
      <w:r w:rsidRPr="005E2D5D">
        <w:rPr>
          <w:color w:val="0000FF"/>
        </w:rPr>
        <w:t>while</w:t>
      </w:r>
      <w:r>
        <w:rPr>
          <w:color w:val="000000"/>
        </w:rPr>
        <w:t xml:space="preserve"> stop == false</w:t>
      </w:r>
      <w:r>
        <w:rPr>
          <w:color w:val="000000"/>
        </w:rPr>
        <w:br/>
        <w:t xml:space="preserve">    disp(sprintf(</w:t>
      </w:r>
      <w:r w:rsidRPr="005E2D5D">
        <w:rPr>
          <w:color w:val="800000"/>
        </w:rPr>
        <w:t>'\nPlease enter the number of an option from the main menu and press return'</w:t>
      </w:r>
      <w:r>
        <w:rPr>
          <w:color w:val="000000"/>
        </w:rPr>
        <w:t>));</w:t>
      </w:r>
      <w:r>
        <w:rPr>
          <w:color w:val="000000"/>
        </w:rPr>
        <w:br/>
      </w:r>
      <w:r>
        <w:rPr>
          <w:color w:val="000000"/>
        </w:rPr>
        <w:br/>
        <w:t xml:space="preserve">    MMs = input(</w:t>
      </w:r>
      <w:r w:rsidRPr="005E2D5D">
        <w:rPr>
          <w:color w:val="800000"/>
        </w:rPr>
        <w:t>':&gt;'</w:t>
      </w:r>
      <w:r>
        <w:rPr>
          <w:color w:val="000000"/>
        </w:rPr>
        <w:t>,</w:t>
      </w:r>
      <w:r w:rsidRPr="005E2D5D">
        <w:rPr>
          <w:color w:val="800000"/>
        </w:rPr>
        <w:t>'s'</w:t>
      </w:r>
      <w:r>
        <w:rPr>
          <w:color w:val="000000"/>
        </w:rPr>
        <w:t>);</w:t>
      </w:r>
      <w:r>
        <w:rPr>
          <w:color w:val="000000"/>
        </w:rPr>
        <w:br/>
        <w:t xml:space="preserve">    MM = str2num(MMs);</w:t>
      </w:r>
      <w:r>
        <w:rPr>
          <w:color w:val="000000"/>
        </w:rPr>
        <w:br/>
        <w:t xml:space="preserve">    MM = uint8(MM);</w:t>
      </w:r>
      <w:r>
        <w:rPr>
          <w:color w:val="000000"/>
        </w:rPr>
        <w:br/>
      </w:r>
      <w:r>
        <w:rPr>
          <w:color w:val="000000"/>
        </w:rPr>
        <w:br/>
        <w:t xml:space="preserve">    </w:t>
      </w:r>
      <w:r w:rsidRPr="005E2D5D">
        <w:rPr>
          <w:color w:val="0000FF"/>
        </w:rPr>
        <w:t>if</w:t>
      </w:r>
      <w:r>
        <w:rPr>
          <w:color w:val="000000"/>
        </w:rPr>
        <w:t xml:space="preserve"> (~isempty(MM) &amp;&amp; MM&gt;=1 &amp;&amp; MM&lt;=6)</w:t>
      </w:r>
      <w:r>
        <w:rPr>
          <w:color w:val="000000"/>
        </w:rPr>
        <w:br/>
        <w:t xml:space="preserve">        stop = true;</w:t>
      </w:r>
      <w:r>
        <w:rPr>
          <w:color w:val="000000"/>
        </w:rPr>
        <w:br/>
        <w:t xml:space="preserve">    </w:t>
      </w:r>
      <w:r w:rsidRPr="005E2D5D">
        <w:rPr>
          <w:color w:val="0000FF"/>
        </w:rPr>
        <w:t>else</w:t>
      </w:r>
      <w:r>
        <w:rPr>
          <w:color w:val="000000"/>
        </w:rPr>
        <w:br/>
        <w:t xml:space="preserve">        disp(sprintf([</w:t>
      </w:r>
      <w:r w:rsidRPr="005E2D5D">
        <w:rPr>
          <w:color w:val="800000"/>
        </w:rPr>
        <w:t>'!! Sorry '</w:t>
      </w:r>
      <w:r>
        <w:rPr>
          <w:color w:val="000000"/>
        </w:rPr>
        <w:t>,MMs,</w:t>
      </w:r>
      <w:r w:rsidRPr="005E2D5D">
        <w:rPr>
          <w:color w:val="800000"/>
        </w:rPr>
        <w:t>' is not a recognised menu item please try again'</w:t>
      </w:r>
      <w:r>
        <w:rPr>
          <w:color w:val="000000"/>
        </w:rPr>
        <w:t>]));</w:t>
      </w:r>
      <w:r>
        <w:rPr>
          <w:color w:val="000000"/>
        </w:rPr>
        <w:br/>
        <w:t xml:space="preserve">    </w:t>
      </w:r>
      <w:r w:rsidRPr="005E2D5D">
        <w:rPr>
          <w:color w:val="0000FF"/>
        </w:rPr>
        <w:t>end</w:t>
      </w:r>
      <w:r>
        <w:rPr>
          <w:color w:val="000000"/>
        </w:rPr>
        <w:br/>
      </w:r>
      <w:r w:rsidRPr="005E2D5D">
        <w:rPr>
          <w:color w:val="0000FF"/>
        </w:rPr>
        <w:t>end</w:t>
      </w:r>
      <w:r>
        <w:rPr>
          <w:color w:val="000000"/>
        </w:rPr>
        <w:br/>
      </w:r>
      <w:r>
        <w:rPr>
          <w:color w:val="000000"/>
        </w:rPr>
        <w:br/>
      </w:r>
      <w:r w:rsidRPr="005E2D5D">
        <w:rPr>
          <w:color w:val="0000FF"/>
        </w:rPr>
        <w:t>if</w:t>
      </w:r>
      <w:r>
        <w:rPr>
          <w:color w:val="000000"/>
        </w:rPr>
        <w:t xml:space="preserve"> MM==1</w:t>
      </w:r>
      <w:r>
        <w:rPr>
          <w:color w:val="000000"/>
        </w:rPr>
        <w:br/>
        <w:t xml:space="preserve">    Angle_Tests_XY();</w:t>
      </w:r>
      <w:r>
        <w:rPr>
          <w:color w:val="000000"/>
        </w:rPr>
        <w:br/>
      </w:r>
      <w:r w:rsidRPr="005E2D5D">
        <w:rPr>
          <w:color w:val="0000FF"/>
        </w:rPr>
        <w:t>elseif</w:t>
      </w:r>
      <w:r>
        <w:rPr>
          <w:color w:val="000000"/>
        </w:rPr>
        <w:t xml:space="preserve"> MM==2</w:t>
      </w:r>
      <w:r>
        <w:rPr>
          <w:color w:val="000000"/>
        </w:rPr>
        <w:br/>
        <w:t xml:space="preserve">    ODE_Program_XY();</w:t>
      </w:r>
      <w:r>
        <w:rPr>
          <w:color w:val="000000"/>
        </w:rPr>
        <w:br/>
      </w:r>
      <w:r w:rsidRPr="005E2D5D">
        <w:rPr>
          <w:color w:val="0000FF"/>
        </w:rPr>
        <w:t>elseif</w:t>
      </w:r>
      <w:r>
        <w:rPr>
          <w:color w:val="000000"/>
        </w:rPr>
        <w:t xml:space="preserve"> MM==3</w:t>
      </w:r>
      <w:r>
        <w:rPr>
          <w:color w:val="000000"/>
        </w:rPr>
        <w:br/>
        <w:t xml:space="preserve">    Angle_Tests_PP();</w:t>
      </w:r>
      <w:r>
        <w:rPr>
          <w:color w:val="000000"/>
        </w:rPr>
        <w:br/>
      </w:r>
      <w:r w:rsidRPr="005E2D5D">
        <w:rPr>
          <w:color w:val="0000FF"/>
        </w:rPr>
        <w:t>elseif</w:t>
      </w:r>
      <w:r>
        <w:rPr>
          <w:color w:val="000000"/>
        </w:rPr>
        <w:t xml:space="preserve"> MM==4</w:t>
      </w:r>
      <w:r>
        <w:rPr>
          <w:color w:val="000000"/>
        </w:rPr>
        <w:br/>
        <w:t xml:space="preserve">    ODE_Program_PP();</w:t>
      </w:r>
      <w:r>
        <w:rPr>
          <w:color w:val="000000"/>
        </w:rPr>
        <w:br/>
      </w:r>
      <w:r w:rsidRPr="005E2D5D">
        <w:rPr>
          <w:color w:val="0000FF"/>
        </w:rPr>
        <w:t>elseif</w:t>
      </w:r>
      <w:r>
        <w:rPr>
          <w:color w:val="000000"/>
        </w:rPr>
        <w:t xml:space="preserve"> MM==5</w:t>
      </w:r>
      <w:r>
        <w:rPr>
          <w:color w:val="000000"/>
        </w:rPr>
        <w:br/>
        <w:t xml:space="preserve">    Program_Editor();</w:t>
      </w:r>
      <w:r>
        <w:rPr>
          <w:color w:val="000000"/>
        </w:rPr>
        <w:br/>
      </w:r>
      <w:r w:rsidRPr="005E2D5D">
        <w:rPr>
          <w:color w:val="0000FF"/>
        </w:rPr>
        <w:t>elseif</w:t>
      </w:r>
      <w:r>
        <w:rPr>
          <w:color w:val="000000"/>
        </w:rPr>
        <w:t xml:space="preserve"> MM==6</w:t>
      </w:r>
      <w:r>
        <w:rPr>
          <w:color w:val="000000"/>
        </w:rPr>
        <w:br/>
        <w:t xml:space="preserve">    Main_Menu();</w:t>
      </w:r>
      <w:r>
        <w:rPr>
          <w:color w:val="000000"/>
        </w:rPr>
        <w:br/>
      </w:r>
      <w:r w:rsidRPr="005E2D5D">
        <w:rPr>
          <w:color w:val="0000FF"/>
        </w:rPr>
        <w:t>else</w:t>
      </w:r>
      <w:r>
        <w:rPr>
          <w:color w:val="000000"/>
        </w:rPr>
        <w:br/>
        <w:t xml:space="preserve">    disp(sprintf(</w:t>
      </w:r>
      <w:r w:rsidRPr="005E2D5D">
        <w:rPr>
          <w:color w:val="800000"/>
        </w:rPr>
        <w:t>'Something went wrong with the main menu selection'</w:t>
      </w:r>
      <w:r>
        <w:rPr>
          <w:color w:val="000000"/>
        </w:rPr>
        <w:t>));</w:t>
      </w:r>
      <w:r>
        <w:rPr>
          <w:color w:val="000000"/>
        </w:rPr>
        <w:br/>
      </w:r>
      <w:r w:rsidRPr="005E2D5D">
        <w:rPr>
          <w:color w:val="0000FF"/>
        </w:rPr>
        <w:t>end</w:t>
      </w:r>
    </w:p>
    <w:p w14:paraId="08682437"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Pr>
          <w:color w:val="0000FF"/>
        </w:rPr>
        <w:t>end</w:t>
      </w:r>
    </w:p>
    <w:p w14:paraId="1E4207EE" w14:textId="77777777" w:rsidR="00F47C8C" w:rsidRDefault="00F47C8C" w:rsidP="003353E1">
      <w:pPr>
        <w:pStyle w:val="A2nd"/>
      </w:pPr>
      <w:bookmarkStart w:id="182" w:name="_Toc9960097"/>
      <w:r>
        <w:t>Program Editor Menu</w:t>
      </w:r>
      <w:bookmarkEnd w:id="182"/>
    </w:p>
    <w:p w14:paraId="663706E8" w14:textId="77777777" w:rsidR="00F47C8C" w:rsidRPr="00F47C8C" w:rsidRDefault="00F47C8C" w:rsidP="003353E1">
      <w:pPr>
        <w:pStyle w:val="Paragraphs"/>
      </w:pPr>
      <w:r>
        <w:t>The menu that allows the user to edit the solution scripts.</w:t>
      </w:r>
    </w:p>
    <w:p w14:paraId="6810DD20"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B66AB7">
        <w:rPr>
          <w:color w:val="0000FF"/>
        </w:rPr>
        <w:t>function</w:t>
      </w:r>
      <w:r>
        <w:rPr>
          <w:color w:val="000000"/>
        </w:rPr>
        <w:t xml:space="preserve"> Program_Editor()</w:t>
      </w:r>
    </w:p>
    <w:p w14:paraId="6A001593"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F000C8">
        <w:rPr>
          <w:color w:val="008000"/>
        </w:rPr>
        <w:t>%% Editor Control Panel</w:t>
      </w:r>
      <w:r>
        <w:br/>
        <w:t>clc;</w:t>
      </w:r>
      <w:r>
        <w:br/>
        <w:t>disp(sprintf(</w:t>
      </w:r>
      <w:r w:rsidRPr="00B66AB7">
        <w:rPr>
          <w:color w:val="800000"/>
        </w:rPr>
        <w:t xml:space="preserve">'\n\n***MULTISTAGE </w:t>
      </w:r>
      <w:r w:rsidR="00FD6961">
        <w:rPr>
          <w:color w:val="800000"/>
        </w:rPr>
        <w:t>2</w:t>
      </w:r>
      <w:r w:rsidRPr="00B66AB7">
        <w:rPr>
          <w:color w:val="800000"/>
        </w:rPr>
        <w:t>DOF ROCKET FLIGHT PROGRAM***'</w:t>
      </w:r>
      <w:r>
        <w:rPr>
          <w:color w:val="000000"/>
        </w:rPr>
        <w:t>));</w:t>
      </w:r>
      <w:r>
        <w:rPr>
          <w:color w:val="000000"/>
        </w:rPr>
        <w:br/>
        <w:t>disp(sprintf(</w:t>
      </w:r>
      <w:r w:rsidRPr="00B66AB7">
        <w:rPr>
          <w:color w:val="800000"/>
        </w:rPr>
        <w:t>'Developed By: Zachery Doucet'</w:t>
      </w:r>
      <w:r>
        <w:rPr>
          <w:color w:val="000000"/>
        </w:rPr>
        <w:t>));</w:t>
      </w:r>
      <w:r>
        <w:rPr>
          <w:color w:val="000000"/>
        </w:rPr>
        <w:br/>
        <w:t>disp(sprintf(</w:t>
      </w:r>
      <w:r w:rsidRPr="00B66AB7">
        <w:rPr>
          <w:color w:val="800000"/>
        </w:rPr>
        <w:t>'\n\nEDITOR MENU'</w:t>
      </w:r>
      <w:r>
        <w:rPr>
          <w:color w:val="000000"/>
        </w:rPr>
        <w:t>));</w:t>
      </w:r>
      <w:r>
        <w:rPr>
          <w:color w:val="000000"/>
        </w:rPr>
        <w:br/>
        <w:t>disp(sprintf(</w:t>
      </w:r>
      <w:r w:rsidRPr="00B66AB7">
        <w:rPr>
          <w:color w:val="800000"/>
        </w:rPr>
        <w:t>'Which program would you like to modify?'</w:t>
      </w:r>
      <w:r>
        <w:rPr>
          <w:color w:val="000000"/>
        </w:rPr>
        <w:t>));</w:t>
      </w:r>
      <w:r>
        <w:rPr>
          <w:color w:val="000000"/>
        </w:rPr>
        <w:br/>
      </w:r>
      <w:r>
        <w:rPr>
          <w:color w:val="000000"/>
        </w:rPr>
        <w:lastRenderedPageBreak/>
        <w:t>disp(sprintf(</w:t>
      </w:r>
      <w:r w:rsidRPr="00B66AB7">
        <w:rPr>
          <w:color w:val="800000"/>
        </w:rPr>
        <w:t>'1. X-Y'</w:t>
      </w:r>
      <w:r>
        <w:rPr>
          <w:color w:val="000000"/>
        </w:rPr>
        <w:t>));</w:t>
      </w:r>
      <w:r>
        <w:rPr>
          <w:color w:val="000000"/>
        </w:rPr>
        <w:br/>
        <w:t>disp(sprintf(</w:t>
      </w:r>
      <w:r w:rsidRPr="00B66AB7">
        <w:rPr>
          <w:color w:val="800000"/>
        </w:rPr>
        <w:t>'2. X-Y ODE'</w:t>
      </w:r>
      <w:r>
        <w:rPr>
          <w:color w:val="000000"/>
        </w:rPr>
        <w:t>));</w:t>
      </w:r>
      <w:r>
        <w:rPr>
          <w:color w:val="000000"/>
        </w:rPr>
        <w:br/>
        <w:t>disp(sprintf(</w:t>
      </w:r>
      <w:r w:rsidRPr="00B66AB7">
        <w:rPr>
          <w:color w:val="800000"/>
        </w:rPr>
        <w:t>'3. PARALLEL-PERPENDICULAR'</w:t>
      </w:r>
      <w:r>
        <w:rPr>
          <w:color w:val="000000"/>
        </w:rPr>
        <w:t>));</w:t>
      </w:r>
      <w:r>
        <w:rPr>
          <w:color w:val="000000"/>
        </w:rPr>
        <w:br/>
        <w:t>disp(sprintf(</w:t>
      </w:r>
      <w:r w:rsidRPr="00B66AB7">
        <w:rPr>
          <w:color w:val="800000"/>
        </w:rPr>
        <w:t>'4. PARALLEL-PERPENDICULAR ODE'</w:t>
      </w:r>
      <w:r>
        <w:rPr>
          <w:color w:val="000000"/>
        </w:rPr>
        <w:t>));</w:t>
      </w:r>
      <w:r>
        <w:rPr>
          <w:color w:val="000000"/>
        </w:rPr>
        <w:br/>
        <w:t>disp(sprintf(</w:t>
      </w:r>
      <w:r w:rsidRPr="00B66AB7">
        <w:rPr>
          <w:color w:val="800000"/>
        </w:rPr>
        <w:t>'5. RETURN TO PROGRAM MENU'</w:t>
      </w:r>
      <w:r>
        <w:rPr>
          <w:color w:val="000000"/>
        </w:rPr>
        <w:t>));</w:t>
      </w:r>
      <w:r>
        <w:rPr>
          <w:color w:val="000000"/>
        </w:rPr>
        <w:br/>
        <w:t>disp(sprintf(</w:t>
      </w:r>
      <w:r w:rsidRPr="00B66AB7">
        <w:rPr>
          <w:color w:val="800000"/>
        </w:rPr>
        <w:t>'6. RETURN TO MAIN MENU'</w:t>
      </w:r>
      <w:r>
        <w:rPr>
          <w:color w:val="000000"/>
        </w:rPr>
        <w:t>));</w:t>
      </w:r>
      <w:r>
        <w:rPr>
          <w:color w:val="000000"/>
        </w:rPr>
        <w:br/>
      </w:r>
      <w:r>
        <w:rPr>
          <w:color w:val="000000"/>
        </w:rPr>
        <w:br/>
        <w:t>stop = false;</w:t>
      </w:r>
      <w:r>
        <w:rPr>
          <w:color w:val="000000"/>
        </w:rPr>
        <w:br/>
      </w:r>
      <w:r w:rsidRPr="00B66AB7">
        <w:rPr>
          <w:color w:val="0000FF"/>
        </w:rPr>
        <w:t>while</w:t>
      </w:r>
      <w:r>
        <w:rPr>
          <w:color w:val="000000"/>
        </w:rPr>
        <w:t xml:space="preserve"> stop == false</w:t>
      </w:r>
      <w:r>
        <w:rPr>
          <w:color w:val="000000"/>
        </w:rPr>
        <w:br/>
        <w:t xml:space="preserve">    disp(sprintf(</w:t>
      </w:r>
      <w:r w:rsidRPr="00B66AB7">
        <w:rPr>
          <w:color w:val="800000"/>
        </w:rPr>
        <w:t>'\nPlease enter the number of an option from the main menu and press return'</w:t>
      </w:r>
      <w:r>
        <w:rPr>
          <w:color w:val="000000"/>
        </w:rPr>
        <w:t>));</w:t>
      </w:r>
      <w:r>
        <w:rPr>
          <w:color w:val="000000"/>
        </w:rPr>
        <w:br/>
      </w:r>
      <w:r>
        <w:rPr>
          <w:color w:val="000000"/>
        </w:rPr>
        <w:br/>
        <w:t xml:space="preserve">    MMs = input(</w:t>
      </w:r>
      <w:r w:rsidRPr="00B66AB7">
        <w:rPr>
          <w:color w:val="800000"/>
        </w:rPr>
        <w:t>':&gt;'</w:t>
      </w:r>
      <w:r>
        <w:rPr>
          <w:color w:val="000000"/>
        </w:rPr>
        <w:t>,</w:t>
      </w:r>
      <w:r w:rsidRPr="00B66AB7">
        <w:rPr>
          <w:color w:val="800000"/>
        </w:rPr>
        <w:t>'s'</w:t>
      </w:r>
      <w:r>
        <w:rPr>
          <w:color w:val="000000"/>
        </w:rPr>
        <w:t>);</w:t>
      </w:r>
      <w:r>
        <w:rPr>
          <w:color w:val="000000"/>
        </w:rPr>
        <w:br/>
        <w:t xml:space="preserve">    MM = str2num(MMs);</w:t>
      </w:r>
      <w:r>
        <w:rPr>
          <w:color w:val="000000"/>
        </w:rPr>
        <w:br/>
        <w:t xml:space="preserve">    MM = uint8(MM);</w:t>
      </w:r>
      <w:r>
        <w:rPr>
          <w:color w:val="000000"/>
        </w:rPr>
        <w:br/>
      </w:r>
      <w:r>
        <w:rPr>
          <w:color w:val="000000"/>
        </w:rPr>
        <w:br/>
        <w:t xml:space="preserve">    </w:t>
      </w:r>
      <w:r w:rsidRPr="00B66AB7">
        <w:rPr>
          <w:color w:val="0000FF"/>
        </w:rPr>
        <w:t>if</w:t>
      </w:r>
      <w:r>
        <w:rPr>
          <w:color w:val="000000"/>
        </w:rPr>
        <w:t xml:space="preserve"> (~isempty(MM) &amp;&amp; MM&gt;=1 &amp;&amp; MM&lt;=6)</w:t>
      </w:r>
      <w:r>
        <w:rPr>
          <w:color w:val="000000"/>
        </w:rPr>
        <w:br/>
        <w:t xml:space="preserve">        stop = true;</w:t>
      </w:r>
      <w:r>
        <w:rPr>
          <w:color w:val="000000"/>
        </w:rPr>
        <w:br/>
        <w:t xml:space="preserve">    </w:t>
      </w:r>
      <w:r w:rsidRPr="00B66AB7">
        <w:rPr>
          <w:color w:val="0000FF"/>
        </w:rPr>
        <w:t>else</w:t>
      </w:r>
      <w:r>
        <w:rPr>
          <w:color w:val="000000"/>
        </w:rPr>
        <w:br/>
        <w:t xml:space="preserve">        disp(sprintf([</w:t>
      </w:r>
      <w:r w:rsidRPr="00B66AB7">
        <w:rPr>
          <w:color w:val="800000"/>
        </w:rPr>
        <w:t>'!! Sorry '</w:t>
      </w:r>
      <w:r>
        <w:rPr>
          <w:color w:val="000000"/>
        </w:rPr>
        <w:t>,MMs,</w:t>
      </w:r>
      <w:r w:rsidRPr="00B66AB7">
        <w:rPr>
          <w:color w:val="800000"/>
        </w:rPr>
        <w:t>' is not a recognised menu item please try again'</w:t>
      </w:r>
      <w:r>
        <w:rPr>
          <w:color w:val="000000"/>
        </w:rPr>
        <w:t>]));</w:t>
      </w:r>
      <w:r>
        <w:rPr>
          <w:color w:val="000000"/>
        </w:rPr>
        <w:br/>
        <w:t xml:space="preserve">    </w:t>
      </w:r>
      <w:r w:rsidRPr="00B66AB7">
        <w:rPr>
          <w:color w:val="0000FF"/>
        </w:rPr>
        <w:t>end</w:t>
      </w:r>
      <w:r>
        <w:rPr>
          <w:color w:val="000000"/>
        </w:rPr>
        <w:br/>
      </w:r>
      <w:r w:rsidRPr="00B66AB7">
        <w:rPr>
          <w:color w:val="0000FF"/>
        </w:rPr>
        <w:t>end</w:t>
      </w:r>
      <w:r>
        <w:rPr>
          <w:color w:val="000000"/>
        </w:rPr>
        <w:br/>
      </w:r>
      <w:r>
        <w:rPr>
          <w:color w:val="000000"/>
        </w:rPr>
        <w:br/>
      </w:r>
      <w:r w:rsidRPr="00B66AB7">
        <w:rPr>
          <w:color w:val="0000FF"/>
        </w:rPr>
        <w:t>if</w:t>
      </w:r>
      <w:r>
        <w:rPr>
          <w:color w:val="000000"/>
        </w:rPr>
        <w:t xml:space="preserve"> MM==1</w:t>
      </w:r>
      <w:r>
        <w:rPr>
          <w:color w:val="000000"/>
        </w:rPr>
        <w:br/>
        <w:t xml:space="preserve">    open </w:t>
      </w:r>
      <w:r w:rsidRPr="00B66AB7">
        <w:rPr>
          <w:color w:val="800000"/>
        </w:rPr>
        <w:t>Angle_Tests_XY.m</w:t>
      </w:r>
      <w:r>
        <w:rPr>
          <w:color w:val="000000"/>
        </w:rPr>
        <w:t>;</w:t>
      </w:r>
      <w:r>
        <w:rPr>
          <w:color w:val="000000"/>
        </w:rPr>
        <w:br/>
      </w:r>
      <w:r w:rsidRPr="00B66AB7">
        <w:rPr>
          <w:color w:val="0000FF"/>
        </w:rPr>
        <w:t>elseif</w:t>
      </w:r>
      <w:r>
        <w:rPr>
          <w:color w:val="000000"/>
        </w:rPr>
        <w:t xml:space="preserve"> MM==2</w:t>
      </w:r>
      <w:r>
        <w:rPr>
          <w:color w:val="000000"/>
        </w:rPr>
        <w:br/>
        <w:t xml:space="preserve">    open </w:t>
      </w:r>
      <w:r w:rsidRPr="00B66AB7">
        <w:rPr>
          <w:color w:val="800000"/>
        </w:rPr>
        <w:t>ODE_Program_XY.m</w:t>
      </w:r>
      <w:r>
        <w:rPr>
          <w:color w:val="000000"/>
        </w:rPr>
        <w:t>;</w:t>
      </w:r>
      <w:r>
        <w:rPr>
          <w:color w:val="000000"/>
        </w:rPr>
        <w:br/>
      </w:r>
      <w:r w:rsidRPr="00B66AB7">
        <w:rPr>
          <w:color w:val="0000FF"/>
        </w:rPr>
        <w:t>elseif</w:t>
      </w:r>
      <w:r>
        <w:rPr>
          <w:color w:val="000000"/>
        </w:rPr>
        <w:t xml:space="preserve"> MM==3</w:t>
      </w:r>
      <w:r>
        <w:rPr>
          <w:color w:val="000000"/>
        </w:rPr>
        <w:br/>
        <w:t xml:space="preserve">    open </w:t>
      </w:r>
      <w:r w:rsidRPr="00B66AB7">
        <w:rPr>
          <w:color w:val="800000"/>
        </w:rPr>
        <w:t>Angle_Tests_PP.m</w:t>
      </w:r>
      <w:r>
        <w:rPr>
          <w:color w:val="000000"/>
        </w:rPr>
        <w:t>;</w:t>
      </w:r>
      <w:r>
        <w:rPr>
          <w:color w:val="000000"/>
        </w:rPr>
        <w:br/>
      </w:r>
      <w:r w:rsidRPr="00B66AB7">
        <w:rPr>
          <w:color w:val="0000FF"/>
        </w:rPr>
        <w:t>elseif</w:t>
      </w:r>
      <w:r>
        <w:rPr>
          <w:color w:val="000000"/>
        </w:rPr>
        <w:t xml:space="preserve"> MM==4</w:t>
      </w:r>
      <w:r>
        <w:rPr>
          <w:color w:val="000000"/>
        </w:rPr>
        <w:br/>
        <w:t xml:space="preserve">    open </w:t>
      </w:r>
      <w:r w:rsidRPr="00B66AB7">
        <w:rPr>
          <w:color w:val="800000"/>
        </w:rPr>
        <w:t>ODE_Program_PP.m</w:t>
      </w:r>
      <w:r>
        <w:rPr>
          <w:color w:val="000000"/>
        </w:rPr>
        <w:t>;</w:t>
      </w:r>
      <w:r>
        <w:rPr>
          <w:color w:val="000000"/>
        </w:rPr>
        <w:br/>
      </w:r>
      <w:r w:rsidRPr="00B66AB7">
        <w:rPr>
          <w:color w:val="0000FF"/>
        </w:rPr>
        <w:t>elseif</w:t>
      </w:r>
      <w:r>
        <w:rPr>
          <w:color w:val="000000"/>
        </w:rPr>
        <w:t xml:space="preserve"> MM==5</w:t>
      </w:r>
      <w:r>
        <w:rPr>
          <w:color w:val="000000"/>
        </w:rPr>
        <w:br/>
        <w:t xml:space="preserve">    Program_Menu();</w:t>
      </w:r>
      <w:r>
        <w:rPr>
          <w:color w:val="000000"/>
        </w:rPr>
        <w:br/>
      </w:r>
      <w:r w:rsidRPr="00B66AB7">
        <w:rPr>
          <w:color w:val="0000FF"/>
        </w:rPr>
        <w:t>elseif</w:t>
      </w:r>
      <w:r>
        <w:rPr>
          <w:color w:val="000000"/>
        </w:rPr>
        <w:t xml:space="preserve"> MM==6</w:t>
      </w:r>
      <w:r>
        <w:rPr>
          <w:color w:val="000000"/>
        </w:rPr>
        <w:br/>
        <w:t xml:space="preserve">    Main_Menu();</w:t>
      </w:r>
      <w:r>
        <w:rPr>
          <w:color w:val="000000"/>
        </w:rPr>
        <w:br/>
      </w:r>
      <w:r w:rsidRPr="00B66AB7">
        <w:rPr>
          <w:color w:val="0000FF"/>
        </w:rPr>
        <w:t>else</w:t>
      </w:r>
      <w:r>
        <w:rPr>
          <w:color w:val="000000"/>
        </w:rPr>
        <w:br/>
        <w:t xml:space="preserve">    disp(sprintf(</w:t>
      </w:r>
      <w:r w:rsidRPr="00B66AB7">
        <w:rPr>
          <w:color w:val="800000"/>
        </w:rPr>
        <w:t>'Something went wrong with the main menu selection'</w:t>
      </w:r>
      <w:r>
        <w:rPr>
          <w:color w:val="000000"/>
        </w:rPr>
        <w:t>));</w:t>
      </w:r>
      <w:r>
        <w:rPr>
          <w:color w:val="000000"/>
        </w:rPr>
        <w:br/>
      </w:r>
      <w:r w:rsidRPr="00B66AB7">
        <w:rPr>
          <w:color w:val="0000FF"/>
        </w:rPr>
        <w:t>end</w:t>
      </w:r>
    </w:p>
    <w:p w14:paraId="20489965"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B66AB7">
        <w:rPr>
          <w:color w:val="0000FF"/>
        </w:rPr>
        <w:t>end</w:t>
      </w:r>
    </w:p>
    <w:p w14:paraId="1C318E3C" w14:textId="77777777" w:rsidR="00881D5F" w:rsidRDefault="00F000C8" w:rsidP="003353E1">
      <w:pPr>
        <w:pStyle w:val="A1st"/>
      </w:pPr>
      <w:bookmarkStart w:id="183" w:name="_Toc9960098"/>
      <w:r>
        <w:t>Initialization Scripts</w:t>
      </w:r>
      <w:bookmarkEnd w:id="183"/>
    </w:p>
    <w:p w14:paraId="342A65C5" w14:textId="77777777" w:rsidR="00A92ADD" w:rsidRDefault="00F000C8" w:rsidP="003353E1">
      <w:pPr>
        <w:pStyle w:val="LastPage"/>
        <w:ind w:firstLine="720"/>
        <w:rPr>
          <w:vanish w:val="0"/>
        </w:rPr>
      </w:pPr>
      <w:bookmarkStart w:id="184" w:name="Last_Page"/>
      <w:r>
        <w:rPr>
          <w:vanish w:val="0"/>
        </w:rPr>
        <w:t>The MATLAB scripts that handle loading of the initial conditions.</w:t>
      </w:r>
      <w:r w:rsidR="00A92ADD" w:rsidRPr="007B710B">
        <w:t>Hidden te</w:t>
      </w:r>
      <w:r w:rsidR="00833648">
        <w:t>x</w:t>
      </w:r>
      <w:r w:rsidR="00A92ADD" w:rsidRPr="007B710B">
        <w:t>t to allow template to find last page in document</w:t>
      </w:r>
      <w:bookmarkEnd w:id="184"/>
    </w:p>
    <w:p w14:paraId="598F0577" w14:textId="77777777" w:rsidR="00F000C8" w:rsidRDefault="00F000C8" w:rsidP="003353E1">
      <w:pPr>
        <w:pStyle w:val="A2nd"/>
      </w:pPr>
      <w:bookmarkStart w:id="185" w:name="_Toc9960099"/>
      <w:r>
        <w:t>Initial Conditions Compiler</w:t>
      </w:r>
      <w:bookmarkEnd w:id="185"/>
    </w:p>
    <w:p w14:paraId="5ED18A55" w14:textId="77777777" w:rsidR="00F000C8" w:rsidRDefault="00F000C8"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F000C8">
        <w:rPr>
          <w:color w:val="008000"/>
        </w:rPr>
        <w:t>%% Initial Conditions Compiler</w:t>
      </w:r>
      <w:r>
        <w:rPr>
          <w:color w:val="0000FF"/>
        </w:rPr>
        <w:br/>
      </w:r>
      <w:r w:rsidRPr="0035289D">
        <w:rPr>
          <w:color w:val="0000FF"/>
        </w:rPr>
        <w:t>global</w:t>
      </w:r>
      <w:r>
        <w:rPr>
          <w:color w:val="000000"/>
        </w:rPr>
        <w:t xml:space="preserve"> DragData ThrustData TCondition DCondition mend</w:t>
      </w:r>
      <w:r>
        <w:rPr>
          <w:color w:val="000000"/>
        </w:rPr>
        <w:br/>
        <w:t>RocketandMotor_Parameters</w:t>
      </w:r>
      <w:r>
        <w:rPr>
          <w:color w:val="000000"/>
        </w:rPr>
        <w:br/>
      </w:r>
      <w:r>
        <w:rPr>
          <w:color w:val="000000"/>
        </w:rPr>
        <w:lastRenderedPageBreak/>
        <w:t>Initial_Launch_Conditions</w:t>
      </w:r>
      <w:r>
        <w:rPr>
          <w:color w:val="000000"/>
        </w:rPr>
        <w:br/>
        <w:t>[TCondition, ThrustData] = Thrust_Selection();</w:t>
      </w:r>
      <w:r>
        <w:rPr>
          <w:color w:val="000000"/>
        </w:rPr>
        <w:br/>
        <w:t>[DCondition, DragData, mend] = Drag_Selection();</w:t>
      </w:r>
    </w:p>
    <w:p w14:paraId="27B4D27F" w14:textId="77777777" w:rsidR="00F000C8" w:rsidRDefault="00F000C8" w:rsidP="003353E1">
      <w:pPr>
        <w:pStyle w:val="A2nd"/>
      </w:pPr>
      <w:bookmarkStart w:id="186" w:name="_Toc9960100"/>
      <w:r>
        <w:t>Rocket and Motor Parameters</w:t>
      </w:r>
      <w:bookmarkEnd w:id="186"/>
    </w:p>
    <w:p w14:paraId="5EFC1007" w14:textId="77777777" w:rsidR="00F47C8C" w:rsidRPr="00F47C8C" w:rsidRDefault="00F47C8C" w:rsidP="003353E1">
      <w:pPr>
        <w:pStyle w:val="Paragraphs"/>
      </w:pPr>
      <w:r>
        <w:t xml:space="preserve">The script that loads the rocket and motor data based on user selection. The script contains preloaded options for one and two stage rockets, as well as the ability to utilize a custom input for adding new parameters. </w:t>
      </w:r>
    </w:p>
    <w:p w14:paraId="06FFB7BC"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FF"/>
        </w:rPr>
      </w:pPr>
      <w:r w:rsidRPr="00F47C8C">
        <w:rPr>
          <w:color w:val="008000"/>
        </w:rPr>
        <w:t>%% INITIAL LAUNCH VEHICLE/MOTOR DATA</w:t>
      </w:r>
      <w:r>
        <w:rPr>
          <w:color w:val="0000FF"/>
        </w:rPr>
        <w:br/>
      </w:r>
      <w:r w:rsidRPr="005A3A25">
        <w:rPr>
          <w:color w:val="0000FF"/>
        </w:rPr>
        <w:t>global</w:t>
      </w:r>
      <w:r>
        <w:rPr>
          <w:color w:val="000000"/>
        </w:rPr>
        <w:t xml:space="preserve"> mi mf mdot tbo twait tb nos A Ls Lr Tstage tadd total_burn_time mt Rr</w:t>
      </w:r>
      <w:r>
        <w:rPr>
          <w:color w:val="000000"/>
        </w:rPr>
        <w:br/>
        <w:t xml:space="preserve">prompt = </w:t>
      </w:r>
      <w:r w:rsidRPr="005A3A25">
        <w:rPr>
          <w:color w:val="800000"/>
        </w:rPr>
        <w:t>'How many stages? (1-4) '</w:t>
      </w:r>
      <w:r>
        <w:rPr>
          <w:color w:val="000000"/>
        </w:rPr>
        <w:t xml:space="preserve">;        </w:t>
      </w:r>
      <w:r w:rsidRPr="005A3A25">
        <w:rPr>
          <w:color w:val="008000"/>
        </w:rPr>
        <w:t>% Number of Stages</w:t>
      </w:r>
      <w:r>
        <w:rPr>
          <w:color w:val="000000"/>
        </w:rPr>
        <w:br/>
        <w:t>nos = input(prompt);</w:t>
      </w:r>
      <w:r>
        <w:rPr>
          <w:color w:val="000000"/>
        </w:rPr>
        <w:br/>
      </w:r>
      <w:r w:rsidRPr="005A3A25">
        <w:rPr>
          <w:color w:val="0000FF"/>
        </w:rPr>
        <w:t>if</w:t>
      </w:r>
      <w:r>
        <w:rPr>
          <w:color w:val="000000"/>
        </w:rPr>
        <w:t xml:space="preserve"> nos ==1</w:t>
      </w:r>
      <w:r>
        <w:rPr>
          <w:color w:val="000000"/>
        </w:rPr>
        <w:br/>
        <w:t xml:space="preserve">    prompt1 = </w:t>
      </w:r>
      <w:r w:rsidRPr="005A3A25">
        <w:rPr>
          <w:color w:val="800000"/>
        </w:rPr>
        <w:t>'Enterprise(1) IREC(2) Intro Rocket(3) Model Rocket(4)? '</w:t>
      </w:r>
      <w:r>
        <w:rPr>
          <w:color w:val="000000"/>
        </w:rPr>
        <w:t>;</w:t>
      </w:r>
      <w:r>
        <w:rPr>
          <w:color w:val="000000"/>
        </w:rPr>
        <w:br/>
        <w:t xml:space="preserve">    nos1 = input(prompt1);</w:t>
      </w:r>
      <w:r>
        <w:rPr>
          <w:color w:val="000000"/>
        </w:rPr>
        <w:br/>
        <w:t xml:space="preserve">    </w:t>
      </w:r>
      <w:r w:rsidRPr="005A3A25">
        <w:rPr>
          <w:color w:val="0000FF"/>
        </w:rPr>
        <w:t>if</w:t>
      </w:r>
      <w:r>
        <w:rPr>
          <w:color w:val="000000"/>
        </w:rPr>
        <w:t xml:space="preserve"> nos1 ==1</w:t>
      </w:r>
      <w:r>
        <w:rPr>
          <w:color w:val="000000"/>
        </w:rPr>
        <w:br/>
        <w:t xml:space="preserve">        </w:t>
      </w:r>
      <w:r w:rsidRPr="005A3A25">
        <w:rPr>
          <w:color w:val="008000"/>
        </w:rPr>
        <w:t>% Enterprise</w:t>
      </w:r>
      <w:r>
        <w:rPr>
          <w:color w:val="000000"/>
        </w:rPr>
        <w:br/>
        <w:t xml:space="preserve">        Df = 0.0578;    </w:t>
      </w:r>
      <w:r w:rsidRPr="005A3A25">
        <w:rPr>
          <w:color w:val="008000"/>
        </w:rPr>
        <w:t>% Diamter of fuselage (meters)</w:t>
      </w:r>
      <w:r>
        <w:rPr>
          <w:color w:val="000000"/>
        </w:rPr>
        <w:br/>
        <w:t xml:space="preserve">        Ls = 1.47;      </w:t>
      </w:r>
      <w:r w:rsidRPr="005A3A25">
        <w:rPr>
          <w:color w:val="008000"/>
        </w:rPr>
        <w:t>% Length of structure (meters)</w:t>
      </w:r>
      <w:r>
        <w:rPr>
          <w:color w:val="000000"/>
        </w:rPr>
        <w:br/>
        <w:t xml:space="preserve">        Lr = 2;         </w:t>
      </w:r>
      <w:r w:rsidRPr="005A3A25">
        <w:rPr>
          <w:color w:val="008000"/>
        </w:rPr>
        <w:t>% Length of launch rod (meters)</w:t>
      </w:r>
      <w:r>
        <w:rPr>
          <w:color w:val="000000"/>
        </w:rPr>
        <w:br/>
        <w:t xml:space="preserve">        ms = 2.441;     </w:t>
      </w:r>
      <w:r w:rsidRPr="005A3A25">
        <w:rPr>
          <w:color w:val="008000"/>
        </w:rPr>
        <w:t>% Mass of structure (kg)</w:t>
      </w:r>
      <w:r>
        <w:rPr>
          <w:color w:val="000000"/>
        </w:rPr>
        <w:br/>
        <w:t xml:space="preserve">        mp = 1.4;       </w:t>
      </w:r>
      <w:r w:rsidRPr="005A3A25">
        <w:rPr>
          <w:color w:val="008000"/>
        </w:rPr>
        <w:t>% Mass of propellant (kg)</w:t>
      </w:r>
      <w:r>
        <w:rPr>
          <w:color w:val="000000"/>
        </w:rPr>
        <w:br/>
        <w:t xml:space="preserve">        Tstage = 1422;  </w:t>
      </w:r>
      <w:r w:rsidRPr="005A3A25">
        <w:rPr>
          <w:color w:val="008000"/>
        </w:rPr>
        <w:t>% Stage thrust (N)</w:t>
      </w:r>
      <w:r>
        <w:rPr>
          <w:color w:val="000000"/>
        </w:rPr>
        <w:br/>
        <w:t xml:space="preserve">        tb = 2;         </w:t>
      </w:r>
      <w:r w:rsidRPr="005A3A25">
        <w:rPr>
          <w:color w:val="008000"/>
        </w:rPr>
        <w:t>% burn time (sec)</w:t>
      </w:r>
      <w:r>
        <w:rPr>
          <w:color w:val="000000"/>
        </w:rPr>
        <w:br/>
        <w:t xml:space="preserve">    </w:t>
      </w:r>
      <w:r w:rsidRPr="005A3A25">
        <w:rPr>
          <w:color w:val="0000FF"/>
        </w:rPr>
        <w:t>elseif</w:t>
      </w:r>
      <w:r>
        <w:rPr>
          <w:color w:val="000000"/>
        </w:rPr>
        <w:t xml:space="preserve"> nos1 ==2</w:t>
      </w:r>
      <w:r>
        <w:rPr>
          <w:color w:val="000000"/>
        </w:rPr>
        <w:br/>
        <w:t xml:space="preserve">        </w:t>
      </w:r>
      <w:r w:rsidRPr="005A3A25">
        <w:rPr>
          <w:color w:val="008000"/>
        </w:rPr>
        <w:t>% IREC</w:t>
      </w:r>
      <w:r>
        <w:rPr>
          <w:color w:val="000000"/>
        </w:rPr>
        <w:br/>
        <w:t xml:space="preserve">        Df = 0.132;</w:t>
      </w:r>
      <w:r>
        <w:rPr>
          <w:color w:val="000000"/>
        </w:rPr>
        <w:br/>
        <w:t xml:space="preserve">        Ls = 2.77;</w:t>
      </w:r>
      <w:r>
        <w:rPr>
          <w:color w:val="000000"/>
        </w:rPr>
        <w:br/>
        <w:t xml:space="preserve">        Lr = 3;</w:t>
      </w:r>
      <w:r>
        <w:rPr>
          <w:color w:val="000000"/>
        </w:rPr>
        <w:br/>
        <w:t xml:space="preserve">        ms = 17.592;</w:t>
      </w:r>
      <w:r>
        <w:rPr>
          <w:color w:val="000000"/>
        </w:rPr>
        <w:br/>
        <w:t xml:space="preserve">        mp = 9.425;</w:t>
      </w:r>
      <w:r>
        <w:rPr>
          <w:color w:val="000000"/>
        </w:rPr>
        <w:br/>
        <w:t xml:space="preserve">        Tstage = 5772.1;</w:t>
      </w:r>
      <w:r>
        <w:rPr>
          <w:color w:val="000000"/>
        </w:rPr>
        <w:br/>
        <w:t xml:space="preserve">        tb = 3.95;</w:t>
      </w:r>
      <w:r>
        <w:rPr>
          <w:color w:val="000000"/>
        </w:rPr>
        <w:br/>
        <w:t xml:space="preserve">    </w:t>
      </w:r>
      <w:r w:rsidRPr="005A3A25">
        <w:rPr>
          <w:color w:val="0000FF"/>
        </w:rPr>
        <w:t>elseif</w:t>
      </w:r>
      <w:r>
        <w:rPr>
          <w:color w:val="000000"/>
        </w:rPr>
        <w:t xml:space="preserve"> nos1 == 3</w:t>
      </w:r>
      <w:r>
        <w:rPr>
          <w:color w:val="000000"/>
        </w:rPr>
        <w:br/>
        <w:t xml:space="preserve">        </w:t>
      </w:r>
      <w:r w:rsidRPr="005A3A25">
        <w:rPr>
          <w:color w:val="008000"/>
        </w:rPr>
        <w:t>% Intro Rocket</w:t>
      </w:r>
      <w:r>
        <w:rPr>
          <w:color w:val="000000"/>
        </w:rPr>
        <w:br/>
        <w:t xml:space="preserve">        Df = 0.045;</w:t>
      </w:r>
      <w:r>
        <w:rPr>
          <w:color w:val="000000"/>
        </w:rPr>
        <w:br/>
        <w:t xml:space="preserve">        Ls = 0.33655;</w:t>
      </w:r>
      <w:r>
        <w:rPr>
          <w:color w:val="000000"/>
        </w:rPr>
        <w:br/>
        <w:t xml:space="preserve">        Lr = 0.758825;</w:t>
      </w:r>
      <w:r>
        <w:rPr>
          <w:color w:val="000000"/>
        </w:rPr>
        <w:br/>
        <w:t xml:space="preserve">        Rr = 0.001651;</w:t>
      </w:r>
      <w:r>
        <w:rPr>
          <w:color w:val="000000"/>
        </w:rPr>
        <w:br/>
        <w:t xml:space="preserve">        ms = 0.1142;</w:t>
      </w:r>
      <w:r>
        <w:rPr>
          <w:color w:val="000000"/>
        </w:rPr>
        <w:br/>
        <w:t xml:space="preserve">        mp = 0.0108;</w:t>
      </w:r>
      <w:r>
        <w:rPr>
          <w:color w:val="000000"/>
        </w:rPr>
        <w:br/>
        <w:t xml:space="preserve">        Tstage = 4.7;</w:t>
      </w:r>
      <w:r>
        <w:rPr>
          <w:color w:val="000000"/>
        </w:rPr>
        <w:br/>
        <w:t xml:space="preserve">        tb = 1.86;</w:t>
      </w:r>
      <w:r>
        <w:rPr>
          <w:color w:val="000000"/>
        </w:rPr>
        <w:br/>
        <w:t xml:space="preserve">     </w:t>
      </w:r>
      <w:r w:rsidRPr="005A3A25">
        <w:rPr>
          <w:color w:val="0000FF"/>
        </w:rPr>
        <w:t>elseif</w:t>
      </w:r>
      <w:r>
        <w:rPr>
          <w:color w:val="000000"/>
        </w:rPr>
        <w:t xml:space="preserve"> nos1 == 4</w:t>
      </w:r>
      <w:r>
        <w:rPr>
          <w:color w:val="000000"/>
        </w:rPr>
        <w:br/>
        <w:t xml:space="preserve">        </w:t>
      </w:r>
      <w:r w:rsidRPr="005A3A25">
        <w:rPr>
          <w:color w:val="008000"/>
        </w:rPr>
        <w:t>% Intro Rocket 2</w:t>
      </w:r>
      <w:r>
        <w:rPr>
          <w:color w:val="000000"/>
        </w:rPr>
        <w:br/>
        <w:t xml:space="preserve">        Df = 0.018;</w:t>
      </w:r>
      <w:r>
        <w:rPr>
          <w:color w:val="000000"/>
        </w:rPr>
        <w:br/>
        <w:t xml:space="preserve">        Ls = 0.2921;</w:t>
      </w:r>
      <w:r>
        <w:rPr>
          <w:color w:val="000000"/>
        </w:rPr>
        <w:br/>
        <w:t xml:space="preserve">        Lr = 0.7493;</w:t>
      </w:r>
      <w:r>
        <w:rPr>
          <w:color w:val="000000"/>
        </w:rPr>
        <w:br/>
      </w:r>
      <w:r>
        <w:rPr>
          <w:color w:val="000000"/>
        </w:rPr>
        <w:lastRenderedPageBreak/>
        <w:t xml:space="preserve">        Rr = 0.001651;</w:t>
      </w:r>
      <w:r>
        <w:rPr>
          <w:color w:val="000000"/>
        </w:rPr>
        <w:br/>
        <w:t xml:space="preserve">        ms = 0.0692;</w:t>
      </w:r>
      <w:r>
        <w:rPr>
          <w:color w:val="000000"/>
        </w:rPr>
        <w:br/>
        <w:t xml:space="preserve">        mp = 0.0108;</w:t>
      </w:r>
      <w:r>
        <w:rPr>
          <w:color w:val="000000"/>
        </w:rPr>
        <w:br/>
        <w:t xml:space="preserve">        Tstage = 4.7;</w:t>
      </w:r>
      <w:r>
        <w:rPr>
          <w:color w:val="000000"/>
        </w:rPr>
        <w:br/>
        <w:t xml:space="preserve">        tb = 1.86;</w:t>
      </w:r>
      <w:r>
        <w:rPr>
          <w:color w:val="000000"/>
        </w:rPr>
        <w:br/>
        <w:t xml:space="preserve">    </w:t>
      </w:r>
      <w:r w:rsidRPr="005A3A25">
        <w:rPr>
          <w:color w:val="0000FF"/>
        </w:rPr>
        <w:t>else</w:t>
      </w:r>
      <w:r>
        <w:rPr>
          <w:color w:val="000000"/>
        </w:rPr>
        <w:br/>
        <w:t xml:space="preserve">        [Df,Ls,Lr,ms,mp,Tstage,tb] = Custom_Input();</w:t>
      </w:r>
      <w:r>
        <w:rPr>
          <w:color w:val="000000"/>
        </w:rPr>
        <w:br/>
        <w:t xml:space="preserve">    </w:t>
      </w:r>
      <w:r w:rsidRPr="005A3A25">
        <w:rPr>
          <w:color w:val="0000FF"/>
        </w:rPr>
        <w:t>end</w:t>
      </w:r>
      <w:r>
        <w:rPr>
          <w:color w:val="000000"/>
        </w:rPr>
        <w:br/>
      </w:r>
      <w:r w:rsidRPr="005A3A25">
        <w:rPr>
          <w:color w:val="0000FF"/>
        </w:rPr>
        <w:t>elseif</w:t>
      </w:r>
      <w:r>
        <w:rPr>
          <w:color w:val="000000"/>
        </w:rPr>
        <w:t xml:space="preserve"> nos ==2</w:t>
      </w:r>
      <w:r>
        <w:rPr>
          <w:color w:val="000000"/>
        </w:rPr>
        <w:br/>
        <w:t xml:space="preserve">    prompt2 = </w:t>
      </w:r>
      <w:r w:rsidRPr="005A3A25">
        <w:rPr>
          <w:color w:val="800000"/>
        </w:rPr>
        <w:t>'Mostly Harmless(1) or JoT&amp;AT(2)? '</w:t>
      </w:r>
      <w:r>
        <w:rPr>
          <w:color w:val="000000"/>
        </w:rPr>
        <w:t>;</w:t>
      </w:r>
      <w:r>
        <w:rPr>
          <w:color w:val="000000"/>
        </w:rPr>
        <w:br/>
        <w:t xml:space="preserve">    nos2 = input(prompt2);</w:t>
      </w:r>
      <w:r>
        <w:rPr>
          <w:color w:val="000000"/>
        </w:rPr>
        <w:br/>
        <w:t xml:space="preserve">    </w:t>
      </w:r>
      <w:r w:rsidRPr="005A3A25">
        <w:rPr>
          <w:color w:val="0000FF"/>
        </w:rPr>
        <w:t>if</w:t>
      </w:r>
      <w:r>
        <w:rPr>
          <w:color w:val="000000"/>
        </w:rPr>
        <w:t xml:space="preserve"> nos2 == 1</w:t>
      </w:r>
      <w:r>
        <w:rPr>
          <w:color w:val="000000"/>
        </w:rPr>
        <w:br/>
        <w:t xml:space="preserve">        </w:t>
      </w:r>
      <w:r w:rsidRPr="005A3A25">
        <w:rPr>
          <w:color w:val="008000"/>
        </w:rPr>
        <w:t>% MH</w:t>
      </w:r>
      <w:r>
        <w:rPr>
          <w:color w:val="000000"/>
        </w:rPr>
        <w:br/>
        <w:t xml:space="preserve">        Df = [0.108;0.108];</w:t>
      </w:r>
      <w:r>
        <w:rPr>
          <w:color w:val="000000"/>
        </w:rPr>
        <w:br/>
        <w:t xml:space="preserve">        Ls = 4.3;</w:t>
      </w:r>
      <w:r>
        <w:rPr>
          <w:color w:val="000000"/>
        </w:rPr>
        <w:br/>
        <w:t xml:space="preserve">        Lr = 5;</w:t>
      </w:r>
      <w:r>
        <w:rPr>
          <w:color w:val="000000"/>
        </w:rPr>
        <w:br/>
        <w:t xml:space="preserve">        ms = [8.362;11.013];</w:t>
      </w:r>
      <w:r>
        <w:rPr>
          <w:color w:val="000000"/>
        </w:rPr>
        <w:br/>
        <w:t xml:space="preserve">        mp = [4.452; 4.349];</w:t>
      </w:r>
      <w:r>
        <w:rPr>
          <w:color w:val="000000"/>
        </w:rPr>
        <w:br/>
        <w:t xml:space="preserve">        Tstage = [3421.1; 2021.9];</w:t>
      </w:r>
      <w:r>
        <w:rPr>
          <w:color w:val="000000"/>
        </w:rPr>
        <w:br/>
        <w:t xml:space="preserve">        tb = [2.99; 4.301];</w:t>
      </w:r>
      <w:r>
        <w:rPr>
          <w:color w:val="000000"/>
        </w:rPr>
        <w:br/>
        <w:t xml:space="preserve">    </w:t>
      </w:r>
      <w:r w:rsidRPr="005A3A25">
        <w:rPr>
          <w:color w:val="0000FF"/>
        </w:rPr>
        <w:t>elseif</w:t>
      </w:r>
      <w:r>
        <w:rPr>
          <w:color w:val="000000"/>
        </w:rPr>
        <w:t xml:space="preserve"> nos2 ==2</w:t>
      </w:r>
      <w:r>
        <w:rPr>
          <w:color w:val="000000"/>
        </w:rPr>
        <w:br/>
        <w:t xml:space="preserve">        </w:t>
      </w:r>
      <w:r w:rsidRPr="005A3A25">
        <w:rPr>
          <w:color w:val="008000"/>
        </w:rPr>
        <w:t>% Thing</w:t>
      </w:r>
      <w:r>
        <w:rPr>
          <w:color w:val="000000"/>
        </w:rPr>
        <w:br/>
        <w:t xml:space="preserve">        Df = [0.157;0.108];</w:t>
      </w:r>
      <w:r>
        <w:rPr>
          <w:color w:val="000000"/>
        </w:rPr>
        <w:br/>
        <w:t xml:space="preserve">        Ls = 4.88;</w:t>
      </w:r>
      <w:r>
        <w:rPr>
          <w:color w:val="000000"/>
        </w:rPr>
        <w:br/>
        <w:t xml:space="preserve">        Lr = 5;</w:t>
      </w:r>
      <w:r>
        <w:rPr>
          <w:color w:val="000000"/>
        </w:rPr>
        <w:br/>
        <w:t xml:space="preserve">        ms = [9.551;10.429];</w:t>
      </w:r>
      <w:r>
        <w:rPr>
          <w:color w:val="000000"/>
        </w:rPr>
        <w:br/>
        <w:t xml:space="preserve">        mp = [3.950; 5.309];</w:t>
      </w:r>
      <w:r>
        <w:rPr>
          <w:color w:val="000000"/>
        </w:rPr>
        <w:br/>
        <w:t xml:space="preserve">        Tstage = [2587; 2356];</w:t>
      </w:r>
      <w:r>
        <w:rPr>
          <w:color w:val="000000"/>
        </w:rPr>
        <w:br/>
        <w:t xml:space="preserve">        tb = [2.14; 4.371];</w:t>
      </w:r>
      <w:r>
        <w:rPr>
          <w:color w:val="000000"/>
        </w:rPr>
        <w:br/>
        <w:t xml:space="preserve">    </w:t>
      </w:r>
      <w:r w:rsidRPr="005A3A25">
        <w:rPr>
          <w:color w:val="0000FF"/>
        </w:rPr>
        <w:t>else</w:t>
      </w:r>
      <w:r>
        <w:rPr>
          <w:color w:val="000000"/>
        </w:rPr>
        <w:br/>
        <w:t xml:space="preserve">        [Df,Ls,Lr,ms,mp,Tstage,tb] = Custom_Input();</w:t>
      </w:r>
      <w:r>
        <w:rPr>
          <w:color w:val="000000"/>
        </w:rPr>
        <w:br/>
        <w:t xml:space="preserve">    </w:t>
      </w:r>
      <w:r w:rsidRPr="005A3A25">
        <w:rPr>
          <w:color w:val="0000FF"/>
        </w:rPr>
        <w:t>end</w:t>
      </w:r>
      <w:r>
        <w:rPr>
          <w:color w:val="000000"/>
        </w:rPr>
        <w:br/>
      </w:r>
      <w:r w:rsidRPr="005A3A25">
        <w:rPr>
          <w:color w:val="0000FF"/>
        </w:rPr>
        <w:t>else</w:t>
      </w:r>
      <w:r>
        <w:rPr>
          <w:color w:val="000000"/>
        </w:rPr>
        <w:br/>
        <w:t>[Df,Ls,Lr,ms,mp,Tstage,tb] = Custom_Input();</w:t>
      </w:r>
      <w:r>
        <w:rPr>
          <w:color w:val="000000"/>
        </w:rPr>
        <w:br/>
      </w:r>
      <w:r w:rsidRPr="005A3A25">
        <w:rPr>
          <w:color w:val="0000FF"/>
        </w:rPr>
        <w:t>end</w:t>
      </w:r>
    </w:p>
    <w:p w14:paraId="1B385CF3"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Pr>
          <w:color w:val="000000"/>
        </w:rPr>
        <w:br/>
        <w:t xml:space="preserve">A = (pi/4)*(Df.^2);             </w:t>
      </w:r>
      <w:r w:rsidRPr="005A3A25">
        <w:rPr>
          <w:color w:val="008000"/>
        </w:rPr>
        <w:t>% Cross-Sectional Area of Stages - m^2</w:t>
      </w:r>
      <w:r>
        <w:rPr>
          <w:color w:val="000000"/>
        </w:rPr>
        <w:br/>
        <w:t xml:space="preserve">tadd = [3;3;6;6];               </w:t>
      </w:r>
      <w:r w:rsidRPr="005A3A25">
        <w:rPr>
          <w:color w:val="008000"/>
        </w:rPr>
        <w:t>% Wait Time - s</w:t>
      </w:r>
      <w:r>
        <w:rPr>
          <w:color w:val="000000"/>
        </w:rPr>
        <w:br/>
        <w:t>twait = 3;</w:t>
      </w:r>
    </w:p>
    <w:p w14:paraId="5C528BDA" w14:textId="77777777" w:rsidR="00F47C8C" w:rsidRDefault="00F47C8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F47C8C">
        <w:rPr>
          <w:color w:val="008000"/>
        </w:rPr>
        <w:t>%% CALCULATION OF STAGE MASSES, FLOW RATES, AND BURNOUT TIMES</w:t>
      </w:r>
      <w:r>
        <w:rPr>
          <w:color w:val="0000FF"/>
        </w:rPr>
        <w:br/>
      </w:r>
      <w:r w:rsidRPr="005A3A25">
        <w:rPr>
          <w:color w:val="0000FF"/>
        </w:rPr>
        <w:t>for</w:t>
      </w:r>
      <w:r>
        <w:rPr>
          <w:color w:val="000000"/>
        </w:rPr>
        <w:t xml:space="preserve"> i = 1:nos</w:t>
      </w:r>
      <w:r w:rsidR="00071AE4">
        <w:rPr>
          <w:color w:val="000000"/>
        </w:rPr>
        <w:br/>
        <w:t xml:space="preserve">    </w:t>
      </w:r>
      <w:r w:rsidR="00071AE4" w:rsidRPr="00071AE4">
        <w:rPr>
          <w:color w:val="000000"/>
        </w:rPr>
        <w:t>mt(i) = mp(i) + ms(i);</w:t>
      </w:r>
      <w:r>
        <w:rPr>
          <w:color w:val="000000"/>
        </w:rPr>
        <w:br/>
        <w:t xml:space="preserve">    mi(i,1) = 0;</w:t>
      </w:r>
      <w:r>
        <w:rPr>
          <w:color w:val="000000"/>
        </w:rPr>
        <w:br/>
        <w:t xml:space="preserve">    </w:t>
      </w:r>
      <w:r w:rsidRPr="005A3A25">
        <w:rPr>
          <w:color w:val="0000FF"/>
        </w:rPr>
        <w:t>for</w:t>
      </w:r>
      <w:r>
        <w:rPr>
          <w:color w:val="000000"/>
        </w:rPr>
        <w:t xml:space="preserve"> j = i:nos</w:t>
      </w:r>
      <w:r>
        <w:rPr>
          <w:color w:val="000000"/>
        </w:rPr>
        <w:br/>
        <w:t xml:space="preserve">        mi(i,1) = mi(i,1) + ms(j,1) + mp(j,1);</w:t>
      </w:r>
      <w:r>
        <w:rPr>
          <w:color w:val="000000"/>
        </w:rPr>
        <w:br/>
        <w:t xml:space="preserve">    </w:t>
      </w:r>
      <w:r w:rsidRPr="005A3A25">
        <w:rPr>
          <w:color w:val="0000FF"/>
        </w:rPr>
        <w:t>end</w:t>
      </w:r>
      <w:r>
        <w:rPr>
          <w:color w:val="000000"/>
        </w:rPr>
        <w:br/>
        <w:t xml:space="preserve">    tbo(i,1) = 0;</w:t>
      </w:r>
      <w:r>
        <w:rPr>
          <w:color w:val="000000"/>
        </w:rPr>
        <w:br/>
        <w:t xml:space="preserve">    </w:t>
      </w:r>
      <w:r w:rsidRPr="005A3A25">
        <w:rPr>
          <w:color w:val="0000FF"/>
        </w:rPr>
        <w:t>for</w:t>
      </w:r>
      <w:r>
        <w:rPr>
          <w:color w:val="000000"/>
        </w:rPr>
        <w:t xml:space="preserve"> k = 1:i</w:t>
      </w:r>
      <w:r>
        <w:rPr>
          <w:color w:val="000000"/>
        </w:rPr>
        <w:br/>
        <w:t xml:space="preserve">        tbo(i,1) = tbo(i,1) + tb(k,1) + tadd(k,1);</w:t>
      </w:r>
      <w:r>
        <w:rPr>
          <w:color w:val="000000"/>
        </w:rPr>
        <w:br/>
        <w:t xml:space="preserve">    </w:t>
      </w:r>
      <w:r w:rsidRPr="005A3A25">
        <w:rPr>
          <w:color w:val="0000FF"/>
        </w:rPr>
        <w:t>end</w:t>
      </w:r>
      <w:r>
        <w:rPr>
          <w:color w:val="000000"/>
        </w:rPr>
        <w:br/>
      </w:r>
      <w:r w:rsidRPr="005A3A25">
        <w:rPr>
          <w:color w:val="0000FF"/>
        </w:rPr>
        <w:t>end</w:t>
      </w:r>
      <w:r>
        <w:rPr>
          <w:color w:val="000000"/>
        </w:rPr>
        <w:br/>
      </w:r>
      <w:r>
        <w:rPr>
          <w:color w:val="000000"/>
        </w:rPr>
        <w:lastRenderedPageBreak/>
        <w:br/>
      </w:r>
      <w:r w:rsidRPr="005A3A25">
        <w:rPr>
          <w:color w:val="0000FF"/>
        </w:rPr>
        <w:t>if</w:t>
      </w:r>
      <w:r>
        <w:rPr>
          <w:color w:val="000000"/>
        </w:rPr>
        <w:t xml:space="preserve"> nos == 1</w:t>
      </w:r>
      <w:r>
        <w:rPr>
          <w:color w:val="000000"/>
        </w:rPr>
        <w:br/>
        <w:t xml:space="preserve">    total_burn_time = tb(1);</w:t>
      </w:r>
      <w:r>
        <w:rPr>
          <w:color w:val="000000"/>
        </w:rPr>
        <w:br/>
      </w:r>
      <w:r w:rsidRPr="005A3A25">
        <w:rPr>
          <w:color w:val="0000FF"/>
        </w:rPr>
        <w:t>elseif</w:t>
      </w:r>
      <w:r>
        <w:rPr>
          <w:color w:val="000000"/>
        </w:rPr>
        <w:t xml:space="preserve"> nos == 2</w:t>
      </w:r>
      <w:r>
        <w:rPr>
          <w:color w:val="000000"/>
        </w:rPr>
        <w:br/>
        <w:t xml:space="preserve">    total_burn_time = tbo(1) + tb(2);</w:t>
      </w:r>
      <w:r>
        <w:rPr>
          <w:color w:val="000000"/>
        </w:rPr>
        <w:br/>
      </w:r>
      <w:r w:rsidRPr="005A3A25">
        <w:rPr>
          <w:color w:val="0000FF"/>
        </w:rPr>
        <w:t>elseif</w:t>
      </w:r>
      <w:r>
        <w:rPr>
          <w:color w:val="000000"/>
        </w:rPr>
        <w:t xml:space="preserve"> nos == 3</w:t>
      </w:r>
      <w:r>
        <w:rPr>
          <w:color w:val="000000"/>
        </w:rPr>
        <w:br/>
        <w:t xml:space="preserve">    total_burn_time = tbo(2) + tb(3);</w:t>
      </w:r>
      <w:r>
        <w:rPr>
          <w:color w:val="000000"/>
        </w:rPr>
        <w:br/>
      </w:r>
      <w:r w:rsidRPr="005A3A25">
        <w:rPr>
          <w:color w:val="0000FF"/>
        </w:rPr>
        <w:t>elseif</w:t>
      </w:r>
      <w:r>
        <w:rPr>
          <w:color w:val="000000"/>
        </w:rPr>
        <w:t xml:space="preserve"> nos == 4</w:t>
      </w:r>
      <w:r>
        <w:rPr>
          <w:color w:val="000000"/>
        </w:rPr>
        <w:br/>
        <w:t xml:space="preserve">    total_burn_time = tbo(3) + tb(4);</w:t>
      </w:r>
      <w:r>
        <w:rPr>
          <w:color w:val="000000"/>
        </w:rPr>
        <w:br/>
      </w:r>
      <w:r w:rsidRPr="005A3A25">
        <w:rPr>
          <w:color w:val="0000FF"/>
        </w:rPr>
        <w:t>end</w:t>
      </w:r>
      <w:r>
        <w:rPr>
          <w:color w:val="000000"/>
        </w:rPr>
        <w:br/>
      </w:r>
      <w:r w:rsidR="00071AE4">
        <w:rPr>
          <w:color w:val="000000"/>
        </w:rPr>
        <w:br/>
        <w:t xml:space="preserve">mt = sum(mt)        </w:t>
      </w:r>
      <w:r w:rsidR="00071AE4" w:rsidRPr="005A3A25">
        <w:rPr>
          <w:color w:val="008000"/>
        </w:rPr>
        <w:t>% Total Mass (kg)</w:t>
      </w:r>
      <w:r>
        <w:rPr>
          <w:color w:val="000000"/>
        </w:rPr>
        <w:br/>
        <w:t xml:space="preserve">mf = mi - mp;       </w:t>
      </w:r>
      <w:r w:rsidRPr="005A3A25">
        <w:rPr>
          <w:color w:val="008000"/>
        </w:rPr>
        <w:t>% End of Stage Mass (kg)</w:t>
      </w:r>
      <w:r>
        <w:rPr>
          <w:color w:val="000000"/>
        </w:rPr>
        <w:br/>
        <w:t xml:space="preserve">mdot = mp./tb;      </w:t>
      </w:r>
      <w:r w:rsidRPr="005A3A25">
        <w:rPr>
          <w:color w:val="008000"/>
        </w:rPr>
        <w:t>% Mass Flow Rate - kg/s</w:t>
      </w:r>
    </w:p>
    <w:p w14:paraId="65CBFF29" w14:textId="77777777" w:rsidR="00A92ADD" w:rsidRDefault="00207FBA" w:rsidP="003353E1">
      <w:pPr>
        <w:pStyle w:val="A3rd"/>
      </w:pPr>
      <w:bookmarkStart w:id="187" w:name="_Toc9960101"/>
      <w:r>
        <w:t>Custom Rocket and Motor Data Input</w:t>
      </w:r>
      <w:bookmarkEnd w:id="187"/>
    </w:p>
    <w:p w14:paraId="5E08C759" w14:textId="77777777" w:rsidR="00207FBA" w:rsidRDefault="00207FBA" w:rsidP="003353E1">
      <w:pPr>
        <w:pStyle w:val="Paragraphs"/>
      </w:pPr>
      <w:r>
        <w:t>The script that loads if a preloaded rocket model isn’t selected, prompting the user to enter the dimensions and values for certain variables for the rocket they want to test.</w:t>
      </w:r>
    </w:p>
    <w:p w14:paraId="11D47A0D" w14:textId="77777777" w:rsidR="00207FBA" w:rsidRPr="00207FBA" w:rsidRDefault="00207FBA" w:rsidP="003353E1">
      <w:pPr>
        <w:spacing w:after="160" w:line="360" w:lineRule="auto"/>
        <w:rPr>
          <w:rFonts w:ascii="Lucida Console" w:eastAsia="Calibri" w:hAnsi="Lucida Console"/>
          <w:noProof/>
          <w:color w:val="000000"/>
          <w:sz w:val="16"/>
          <w:szCs w:val="22"/>
        </w:rPr>
      </w:pPr>
      <w:r w:rsidRPr="00207FBA">
        <w:rPr>
          <w:rFonts w:ascii="Lucida Console" w:eastAsia="Calibri" w:hAnsi="Lucida Console"/>
          <w:noProof/>
          <w:color w:val="0000FF"/>
          <w:sz w:val="16"/>
          <w:szCs w:val="22"/>
        </w:rPr>
        <w:t>function</w:t>
      </w:r>
      <w:r w:rsidRPr="00207FBA">
        <w:rPr>
          <w:rFonts w:ascii="Lucida Console" w:eastAsia="Calibri" w:hAnsi="Lucida Console"/>
          <w:noProof/>
          <w:color w:val="000000"/>
          <w:sz w:val="16"/>
          <w:szCs w:val="22"/>
        </w:rPr>
        <w:t xml:space="preserve"> [Df,Ls,Lr,Rr,ms,mp,Tstage,tb] = Custom_Input</w:t>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Custom Rocket Input</w:t>
      </w:r>
    </w:p>
    <w:p w14:paraId="1F5AFA99" w14:textId="77777777" w:rsidR="00207FBA" w:rsidRPr="00207FBA" w:rsidRDefault="00207FBA" w:rsidP="003353E1">
      <w:pPr>
        <w:spacing w:after="160" w:line="360" w:lineRule="auto"/>
        <w:rPr>
          <w:rFonts w:ascii="Lucida Console" w:eastAsia="Calibri" w:hAnsi="Lucida Console"/>
          <w:noProof/>
          <w:color w:val="000000"/>
          <w:sz w:val="16"/>
          <w:szCs w:val="22"/>
        </w:rPr>
      </w:pPr>
      <w:r w:rsidRPr="00207FBA">
        <w:rPr>
          <w:rFonts w:ascii="Lucida Console" w:eastAsia="Calibri" w:hAnsi="Lucida Console"/>
          <w:noProof/>
          <w:sz w:val="16"/>
          <w:szCs w:val="22"/>
        </w:rPr>
        <w:t xml:space="preserve">% </w:t>
      </w:r>
      <w:r w:rsidRPr="00207FBA">
        <w:rPr>
          <w:rFonts w:ascii="Lucida Console" w:eastAsia="Calibri" w:hAnsi="Lucida Console"/>
          <w:noProof/>
          <w:color w:val="008000"/>
          <w:sz w:val="16"/>
          <w:szCs w:val="22"/>
        </w:rPr>
        <w:t>Diameter of Stages - m increased diameter for structure around motors</w:t>
      </w:r>
      <w:r w:rsidRPr="00207FBA">
        <w:rPr>
          <w:rFonts w:ascii="Lucida Console" w:eastAsia="Calibri" w:hAnsi="Lucida Console"/>
          <w:noProof/>
          <w:sz w:val="16"/>
          <w:szCs w:val="22"/>
        </w:rPr>
        <w:t xml:space="preserve"> </w:t>
      </w:r>
      <w:r w:rsidRPr="00207FBA">
        <w:rPr>
          <w:rFonts w:ascii="Lucida Console" w:eastAsia="Calibri" w:hAnsi="Lucida Console"/>
          <w:noProof/>
          <w:sz w:val="16"/>
          <w:szCs w:val="22"/>
        </w:rPr>
        <w:br/>
        <w:t>Dfstr = inputdlg(</w:t>
      </w:r>
      <w:r w:rsidRPr="00207FBA">
        <w:rPr>
          <w:rFonts w:ascii="Lucida Console" w:eastAsia="Calibri" w:hAnsi="Lucida Console"/>
          <w:noProof/>
          <w:color w:val="800000"/>
          <w:sz w:val="16"/>
          <w:szCs w:val="22"/>
        </w:rPr>
        <w:t>'Enter diameter of each Stage (separated by semicolon):'</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'Diameter (meters) '</w:t>
      </w:r>
      <w:r w:rsidRPr="00207FBA">
        <w:rPr>
          <w:rFonts w:ascii="Lucida Console" w:eastAsia="Calibri" w:hAnsi="Lucida Console"/>
          <w:noProof/>
          <w:color w:val="000000"/>
          <w:sz w:val="16"/>
          <w:szCs w:val="22"/>
        </w:rPr>
        <w:t>, [1 50]);</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Length of Structure - m</w:t>
      </w:r>
      <w:r w:rsidRPr="00207FBA">
        <w:rPr>
          <w:rFonts w:ascii="Lucida Console" w:eastAsia="Calibri" w:hAnsi="Lucida Console"/>
          <w:noProof/>
          <w:color w:val="000000"/>
          <w:sz w:val="16"/>
          <w:szCs w:val="22"/>
        </w:rPr>
        <w:br/>
        <w:t>Lsstr = inputdlg(</w:t>
      </w:r>
      <w:r w:rsidRPr="00207FBA">
        <w:rPr>
          <w:rFonts w:ascii="Lucida Console" w:eastAsia="Calibri" w:hAnsi="Lucida Console"/>
          <w:noProof/>
          <w:color w:val="800000"/>
          <w:sz w:val="16"/>
          <w:szCs w:val="22"/>
        </w:rPr>
        <w:t>'Enter total length of the structure'</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'Structure Length (meters)'</w:t>
      </w:r>
      <w:r w:rsidRPr="00207FBA">
        <w:rPr>
          <w:rFonts w:ascii="Lucida Console" w:eastAsia="Calibri" w:hAnsi="Lucida Console"/>
          <w:noProof/>
          <w:color w:val="000000"/>
          <w:sz w:val="16"/>
          <w:szCs w:val="22"/>
        </w:rPr>
        <w:t>,[1 60]);</w:t>
      </w:r>
      <w:r w:rsidRPr="00207FBA">
        <w:rPr>
          <w:rFonts w:ascii="Lucida Console" w:eastAsia="Calibri" w:hAnsi="Lucida Console"/>
          <w:noProof/>
          <w:color w:val="000000"/>
          <w:sz w:val="16"/>
          <w:szCs w:val="22"/>
        </w:rPr>
        <w:br/>
        <w:t>Ls = str2num(Lsstr{1});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Length of Launch Rod - m</w:t>
      </w:r>
      <w:r w:rsidRPr="00207FBA">
        <w:rPr>
          <w:rFonts w:ascii="Lucida Console" w:eastAsia="Calibri" w:hAnsi="Lucida Console"/>
          <w:noProof/>
          <w:color w:val="000000"/>
          <w:sz w:val="16"/>
          <w:szCs w:val="22"/>
        </w:rPr>
        <w:br/>
        <w:t>Lrstr = inputdlg(</w:t>
      </w:r>
      <w:r w:rsidRPr="00207FBA">
        <w:rPr>
          <w:rFonts w:ascii="Lucida Console" w:eastAsia="Calibri" w:hAnsi="Lucida Console"/>
          <w:noProof/>
          <w:color w:val="800000"/>
          <w:sz w:val="16"/>
          <w:szCs w:val="22"/>
        </w:rPr>
        <w:t>'Enter length of launch rod'</w:t>
      </w:r>
      <w:r w:rsidRPr="00207FBA">
        <w:rPr>
          <w:rFonts w:ascii="Lucida Console" w:eastAsia="Calibri" w:hAnsi="Lucida Console"/>
          <w:noProof/>
          <w:color w:val="000000"/>
          <w:sz w:val="16"/>
          <w:szCs w:val="22"/>
        </w:rPr>
        <w:t>,</w:t>
      </w:r>
      <w:r w:rsidRPr="00207FBA">
        <w:rPr>
          <w:rFonts w:ascii="Lucida Console" w:eastAsia="Calibri" w:hAnsi="Lucida Console"/>
          <w:noProof/>
          <w:color w:val="800000"/>
          <w:sz w:val="16"/>
          <w:szCs w:val="22"/>
        </w:rPr>
        <w:t>'Launch Rod Length (meters)'</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,[1 60]);</w:t>
      </w:r>
      <w:r w:rsidRPr="00207FBA">
        <w:rPr>
          <w:rFonts w:ascii="Lucida Console" w:eastAsia="Calibri" w:hAnsi="Lucida Console"/>
          <w:noProof/>
          <w:color w:val="000000"/>
          <w:sz w:val="16"/>
          <w:szCs w:val="22"/>
        </w:rPr>
        <w:br/>
        <w:t>Lr = str2num(Lrstr{1});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Radius of Launch Rod - m</w:t>
      </w:r>
      <w:r w:rsidRPr="00207FBA">
        <w:rPr>
          <w:rFonts w:ascii="Lucida Console" w:eastAsia="Calibri" w:hAnsi="Lucida Console"/>
          <w:noProof/>
          <w:color w:val="000000"/>
          <w:sz w:val="16"/>
          <w:szCs w:val="22"/>
        </w:rPr>
        <w:br/>
        <w:t>Rrstr = inputdlg(</w:t>
      </w:r>
      <w:r w:rsidRPr="00207FBA">
        <w:rPr>
          <w:rFonts w:ascii="Lucida Console" w:eastAsia="Calibri" w:hAnsi="Lucida Console"/>
          <w:noProof/>
          <w:color w:val="800000"/>
          <w:sz w:val="16"/>
          <w:szCs w:val="22"/>
        </w:rPr>
        <w:t>'Enter radius of launch rod'</w:t>
      </w:r>
      <w:r w:rsidRPr="00207FBA">
        <w:rPr>
          <w:rFonts w:ascii="Lucida Console" w:eastAsia="Calibri" w:hAnsi="Lucida Console"/>
          <w:noProof/>
          <w:color w:val="000000"/>
          <w:sz w:val="16"/>
          <w:szCs w:val="22"/>
        </w:rPr>
        <w:t>,</w:t>
      </w:r>
      <w:r w:rsidRPr="00207FBA">
        <w:rPr>
          <w:rFonts w:ascii="Lucida Console" w:eastAsia="Calibri" w:hAnsi="Lucida Console"/>
          <w:noProof/>
          <w:color w:val="800000"/>
          <w:sz w:val="16"/>
          <w:szCs w:val="22"/>
        </w:rPr>
        <w:t>'Launch Rod Radius (meters)'</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,[1 60]);</w:t>
      </w:r>
      <w:r w:rsidRPr="00207FBA">
        <w:rPr>
          <w:rFonts w:ascii="Lucida Console" w:eastAsia="Calibri" w:hAnsi="Lucida Console"/>
          <w:noProof/>
          <w:color w:val="000000"/>
          <w:sz w:val="16"/>
          <w:szCs w:val="22"/>
        </w:rPr>
        <w:br/>
        <w:t>Lr = str2num(Lrstr{1});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Mass of Stages - kg</w:t>
      </w:r>
      <w:r w:rsidRPr="00207FBA">
        <w:rPr>
          <w:rFonts w:ascii="Lucida Console" w:eastAsia="Calibri" w:hAnsi="Lucida Console"/>
          <w:noProof/>
          <w:color w:val="000000"/>
          <w:sz w:val="16"/>
          <w:szCs w:val="22"/>
        </w:rPr>
        <w:br/>
        <w:t>msstr = inputdlg(</w:t>
      </w:r>
      <w:r w:rsidRPr="00207FBA">
        <w:rPr>
          <w:rFonts w:ascii="Lucida Console" w:eastAsia="Calibri" w:hAnsi="Lucida Console"/>
          <w:noProof/>
          <w:color w:val="800000"/>
          <w:sz w:val="16"/>
          <w:szCs w:val="22"/>
        </w:rPr>
        <w:t>'Enter structural mass of each motor (separated by semicolon):'</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'Mass of Structure (kilograms)'</w:t>
      </w:r>
      <w:r w:rsidRPr="00207FBA">
        <w:rPr>
          <w:rFonts w:ascii="Lucida Console" w:eastAsia="Calibri" w:hAnsi="Lucida Console"/>
          <w:noProof/>
          <w:color w:val="000000"/>
          <w:sz w:val="16"/>
          <w:szCs w:val="22"/>
        </w:rPr>
        <w:t>, [1 60]);</w:t>
      </w:r>
      <w:r w:rsidRPr="00207FBA">
        <w:rPr>
          <w:rFonts w:ascii="Lucida Console" w:eastAsia="Calibri" w:hAnsi="Lucida Console"/>
          <w:noProof/>
          <w:color w:val="000000"/>
          <w:sz w:val="16"/>
          <w:szCs w:val="22"/>
        </w:rPr>
        <w:br/>
        <w:t>ms = str2num(msstr{1});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Mass of Stage Propellants - kg</w:t>
      </w:r>
      <w:r w:rsidRPr="00207FBA">
        <w:rPr>
          <w:rFonts w:ascii="Lucida Console" w:eastAsia="Calibri" w:hAnsi="Lucida Console"/>
          <w:noProof/>
          <w:color w:val="000000"/>
          <w:sz w:val="16"/>
          <w:szCs w:val="22"/>
        </w:rPr>
        <w:br/>
        <w:t>mpstr = inputdlg(</w:t>
      </w:r>
      <w:r w:rsidRPr="00207FBA">
        <w:rPr>
          <w:rFonts w:ascii="Lucida Console" w:eastAsia="Calibri" w:hAnsi="Lucida Console"/>
          <w:noProof/>
          <w:color w:val="800000"/>
          <w:sz w:val="16"/>
          <w:szCs w:val="22"/>
        </w:rPr>
        <w:t>'Enter propellant mass of each motor (separated by semicolon):'</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'Mass of Propellant (kilograms)'</w:t>
      </w:r>
      <w:r w:rsidRPr="00207FBA">
        <w:rPr>
          <w:rFonts w:ascii="Lucida Console" w:eastAsia="Calibri" w:hAnsi="Lucida Console"/>
          <w:noProof/>
          <w:color w:val="000000"/>
          <w:sz w:val="16"/>
          <w:szCs w:val="22"/>
        </w:rPr>
        <w:t>, [1 60]);</w:t>
      </w:r>
      <w:r w:rsidRPr="00207FBA">
        <w:rPr>
          <w:rFonts w:ascii="Lucida Console" w:eastAsia="Calibri" w:hAnsi="Lucida Console"/>
          <w:noProof/>
          <w:color w:val="000000"/>
          <w:sz w:val="16"/>
          <w:szCs w:val="22"/>
        </w:rPr>
        <w:br/>
        <w:t>mp = str2num(mpstr{1});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lastRenderedPageBreak/>
        <w:br/>
      </w:r>
      <w:r w:rsidRPr="00207FBA">
        <w:rPr>
          <w:rFonts w:ascii="Lucida Console" w:eastAsia="Calibri" w:hAnsi="Lucida Console"/>
          <w:noProof/>
          <w:color w:val="008000"/>
          <w:sz w:val="16"/>
          <w:szCs w:val="22"/>
        </w:rPr>
        <w:t>% Thrust of Stages - N</w:t>
      </w:r>
      <w:r w:rsidRPr="00207FBA">
        <w:rPr>
          <w:rFonts w:ascii="Lucida Console" w:eastAsia="Calibri" w:hAnsi="Lucida Console"/>
          <w:noProof/>
          <w:color w:val="000000"/>
          <w:sz w:val="16"/>
          <w:szCs w:val="22"/>
        </w:rPr>
        <w:br/>
        <w:t>Tstr = inputdlg(</w:t>
      </w:r>
      <w:r w:rsidRPr="00207FBA">
        <w:rPr>
          <w:rFonts w:ascii="Lucida Console" w:eastAsia="Calibri" w:hAnsi="Lucida Console"/>
          <w:noProof/>
          <w:color w:val="800000"/>
          <w:sz w:val="16"/>
          <w:szCs w:val="22"/>
        </w:rPr>
        <w:t>'Enter Avg thrust of each motor (separated by semicolon):'</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'Average Thrust (Newtons)'</w:t>
      </w:r>
      <w:r w:rsidRPr="00207FBA">
        <w:rPr>
          <w:rFonts w:ascii="Lucida Console" w:eastAsia="Calibri" w:hAnsi="Lucida Console"/>
          <w:noProof/>
          <w:color w:val="000000"/>
          <w:sz w:val="16"/>
          <w:szCs w:val="22"/>
        </w:rPr>
        <w:t>, [1 60]);</w:t>
      </w:r>
      <w:r w:rsidRPr="00207FBA">
        <w:rPr>
          <w:rFonts w:ascii="Lucida Console" w:eastAsia="Calibri" w:hAnsi="Lucida Console"/>
          <w:noProof/>
          <w:color w:val="000000"/>
          <w:sz w:val="16"/>
          <w:szCs w:val="22"/>
        </w:rPr>
        <w:br/>
        <w:t>Tstage = str2num(Tstr{1});</w:t>
      </w:r>
      <w:r w:rsidRPr="00207FBA">
        <w:rPr>
          <w:rFonts w:ascii="Lucida Console" w:eastAsia="Calibri" w:hAnsi="Lucida Console"/>
          <w:noProof/>
          <w:color w:val="000000"/>
          <w:sz w:val="16"/>
          <w:szCs w:val="22"/>
        </w:rPr>
        <w:br/>
      </w:r>
      <w:r w:rsidRPr="00207FBA">
        <w:rPr>
          <w:rFonts w:ascii="Lucida Console" w:eastAsia="Calibri" w:hAnsi="Lucida Console"/>
          <w:noProof/>
          <w:color w:val="000000"/>
          <w:sz w:val="16"/>
          <w:szCs w:val="22"/>
        </w:rPr>
        <w:br/>
      </w:r>
      <w:r w:rsidRPr="00207FBA">
        <w:rPr>
          <w:rFonts w:ascii="Lucida Console" w:eastAsia="Calibri" w:hAnsi="Lucida Console"/>
          <w:noProof/>
          <w:color w:val="008000"/>
          <w:sz w:val="16"/>
          <w:szCs w:val="22"/>
        </w:rPr>
        <w:t>% Stage Burn Time - s</w:t>
      </w:r>
      <w:r w:rsidRPr="00207FBA">
        <w:rPr>
          <w:rFonts w:ascii="Lucida Console" w:eastAsia="Calibri" w:hAnsi="Lucida Console"/>
          <w:noProof/>
          <w:color w:val="000000"/>
          <w:sz w:val="16"/>
          <w:szCs w:val="22"/>
        </w:rPr>
        <w:br/>
        <w:t>tbstr = inputdlg(</w:t>
      </w:r>
      <w:r w:rsidRPr="00207FBA">
        <w:rPr>
          <w:rFonts w:ascii="Lucida Console" w:eastAsia="Calibri" w:hAnsi="Lucida Console"/>
          <w:noProof/>
          <w:color w:val="800000"/>
          <w:sz w:val="16"/>
          <w:szCs w:val="22"/>
        </w:rPr>
        <w:t>'Enter burn time of each motor(separated by semicolon):'</w:t>
      </w:r>
      <w:r w:rsidRPr="00207FBA">
        <w:rPr>
          <w:rFonts w:ascii="Lucida Console" w:eastAsia="Calibri" w:hAnsi="Lucida Console"/>
          <w:noProof/>
          <w:color w:val="000000"/>
          <w:sz w:val="16"/>
          <w:szCs w:val="22"/>
        </w:rPr>
        <w:t>,</w:t>
      </w:r>
      <w:r w:rsidRPr="00207FBA">
        <w:rPr>
          <w:rFonts w:ascii="Lucida Console" w:eastAsia="Calibri" w:hAnsi="Lucida Console"/>
          <w:noProof/>
          <w:color w:val="0000FF"/>
          <w:sz w:val="16"/>
          <w:szCs w:val="22"/>
        </w:rPr>
        <w:t>...</w:t>
      </w:r>
      <w:r w:rsidRPr="00207FBA">
        <w:rPr>
          <w:rFonts w:ascii="Lucida Console" w:eastAsia="Calibri" w:hAnsi="Lucida Console"/>
          <w:noProof/>
          <w:color w:val="000000"/>
          <w:sz w:val="16"/>
          <w:szCs w:val="22"/>
        </w:rPr>
        <w:br/>
        <w:t xml:space="preserve">             </w:t>
      </w:r>
      <w:r w:rsidRPr="00207FBA">
        <w:rPr>
          <w:rFonts w:ascii="Lucida Console" w:eastAsia="Calibri" w:hAnsi="Lucida Console"/>
          <w:noProof/>
          <w:color w:val="800000"/>
          <w:sz w:val="16"/>
          <w:szCs w:val="22"/>
        </w:rPr>
        <w:t>'Burn Time (Seconds)'</w:t>
      </w:r>
      <w:r w:rsidRPr="00207FBA">
        <w:rPr>
          <w:rFonts w:ascii="Lucida Console" w:eastAsia="Calibri" w:hAnsi="Lucida Console"/>
          <w:noProof/>
          <w:color w:val="000000"/>
          <w:sz w:val="16"/>
          <w:szCs w:val="22"/>
        </w:rPr>
        <w:t>, [1 50]);</w:t>
      </w:r>
      <w:r w:rsidRPr="00207FBA">
        <w:rPr>
          <w:rFonts w:ascii="Lucida Console" w:eastAsia="Calibri" w:hAnsi="Lucida Console"/>
          <w:noProof/>
          <w:color w:val="000000"/>
          <w:sz w:val="16"/>
          <w:szCs w:val="22"/>
        </w:rPr>
        <w:br/>
        <w:t>tb = str2num(tbstr{1});</w:t>
      </w:r>
    </w:p>
    <w:p w14:paraId="004C8A11" w14:textId="77777777" w:rsidR="00207FBA" w:rsidRPr="00207FBA" w:rsidRDefault="00207FBA" w:rsidP="003353E1">
      <w:pPr>
        <w:spacing w:after="160" w:line="360" w:lineRule="auto"/>
        <w:rPr>
          <w:rFonts w:ascii="Lucida Console" w:eastAsia="Calibri" w:hAnsi="Lucida Console"/>
          <w:noProof/>
          <w:color w:val="000000"/>
          <w:sz w:val="16"/>
          <w:szCs w:val="22"/>
        </w:rPr>
      </w:pPr>
      <w:r w:rsidRPr="00207FBA">
        <w:rPr>
          <w:rFonts w:ascii="Lucida Console" w:eastAsia="Calibri" w:hAnsi="Lucida Console"/>
          <w:noProof/>
          <w:color w:val="0000FF"/>
          <w:sz w:val="16"/>
          <w:szCs w:val="22"/>
        </w:rPr>
        <w:t>end</w:t>
      </w:r>
    </w:p>
    <w:p w14:paraId="1359506C" w14:textId="77777777" w:rsidR="00207FBA" w:rsidRDefault="00207FBA" w:rsidP="003353E1">
      <w:pPr>
        <w:pStyle w:val="A2nd"/>
      </w:pPr>
      <w:bookmarkStart w:id="188" w:name="_Toc9960102"/>
      <w:r>
        <w:t>Initial Launch Conditions</w:t>
      </w:r>
      <w:bookmarkEnd w:id="188"/>
    </w:p>
    <w:p w14:paraId="646EF316" w14:textId="77777777" w:rsidR="00207FBA" w:rsidRDefault="00207FBA" w:rsidP="003353E1">
      <w:pPr>
        <w:pStyle w:val="Paragraphs"/>
      </w:pPr>
      <w:r>
        <w:t xml:space="preserve">The script that loads the initial conditions for the key variables that are used in the calculation of the rocket’s flight path. </w:t>
      </w:r>
    </w:p>
    <w:p w14:paraId="0F706F83"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Calibri" w:hAnsi="Lucida Console"/>
          <w:noProof/>
          <w:color w:val="008000"/>
          <w:sz w:val="16"/>
          <w:szCs w:val="22"/>
        </w:rPr>
        <w:t>%% INITIAL CONDITIONS</w:t>
      </w:r>
      <w:r>
        <w:rPr>
          <w:rFonts w:ascii="Lucida Console" w:eastAsia="Calibri" w:hAnsi="Lucida Console"/>
          <w:noProof/>
          <w:color w:val="0000FF"/>
          <w:sz w:val="16"/>
          <w:szCs w:val="22"/>
        </w:rPr>
        <w:br/>
      </w:r>
      <w:r w:rsidRPr="00FB0273">
        <w:rPr>
          <w:rFonts w:ascii="Lucida Console" w:eastAsia="Calibri" w:hAnsi="Lucida Console"/>
          <w:noProof/>
          <w:color w:val="0000FF"/>
          <w:sz w:val="16"/>
          <w:szCs w:val="22"/>
        </w:rPr>
        <w:t>global</w:t>
      </w:r>
      <w:r w:rsidRPr="00FB0273">
        <w:rPr>
          <w:rFonts w:ascii="Lucida Console" w:eastAsia="Calibri" w:hAnsi="Lucida Console"/>
          <w:noProof/>
          <w:color w:val="000000"/>
          <w:sz w:val="16"/>
          <w:szCs w:val="22"/>
        </w:rPr>
        <w:t xml:space="preserve"> go RE TimeStep Rg</w:t>
      </w:r>
      <w:r w:rsidRPr="00FB0273">
        <w:rPr>
          <w:rFonts w:ascii="Lucida Console" w:eastAsia="Calibri" w:hAnsi="Lucida Console"/>
          <w:noProof/>
          <w:color w:val="000000"/>
          <w:sz w:val="16"/>
          <w:szCs w:val="22"/>
        </w:rPr>
        <w:br/>
        <w:t xml:space="preserve">Rg = 286.9;     </w:t>
      </w:r>
      <w:r w:rsidRPr="00FB0273">
        <w:rPr>
          <w:rFonts w:ascii="Lucida Console" w:eastAsia="Calibri" w:hAnsi="Lucida Console"/>
          <w:noProof/>
          <w:color w:val="008000"/>
          <w:sz w:val="16"/>
          <w:szCs w:val="22"/>
        </w:rPr>
        <w:t>% Gas Constant - J/kg*K</w:t>
      </w:r>
      <w:r w:rsidRPr="00FB0273">
        <w:rPr>
          <w:rFonts w:ascii="Lucida Console" w:eastAsia="Calibri" w:hAnsi="Lucida Console"/>
          <w:noProof/>
          <w:color w:val="000000"/>
          <w:sz w:val="16"/>
          <w:szCs w:val="22"/>
        </w:rPr>
        <w:br/>
        <w:t xml:space="preserve">go = 9.80665;    </w:t>
      </w:r>
      <w:r w:rsidRPr="00FB0273">
        <w:rPr>
          <w:rFonts w:ascii="Lucida Console" w:eastAsia="Calibri" w:hAnsi="Lucida Console"/>
          <w:noProof/>
          <w:color w:val="008000"/>
          <w:sz w:val="16"/>
          <w:szCs w:val="22"/>
        </w:rPr>
        <w:t>% Sea Level Gravity - m/s^2</w:t>
      </w:r>
      <w:r w:rsidRPr="00FB0273">
        <w:rPr>
          <w:rFonts w:ascii="Lucida Console" w:eastAsia="Calibri" w:hAnsi="Lucida Console"/>
          <w:noProof/>
          <w:color w:val="000000"/>
          <w:sz w:val="16"/>
          <w:szCs w:val="22"/>
        </w:rPr>
        <w:br/>
        <w:t xml:space="preserve">RE = 6376000;   </w:t>
      </w:r>
      <w:r w:rsidRPr="00FB0273">
        <w:rPr>
          <w:rFonts w:ascii="Lucida Console" w:eastAsia="Calibri" w:hAnsi="Lucida Console"/>
          <w:noProof/>
          <w:color w:val="008000"/>
          <w:sz w:val="16"/>
          <w:szCs w:val="22"/>
        </w:rPr>
        <w:t>% Radius of the Earth - m</w:t>
      </w:r>
    </w:p>
    <w:p w14:paraId="6772BC72"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Times New Roman" w:hAnsi="Lucida Console"/>
          <w:color w:val="008000"/>
          <w:sz w:val="16"/>
          <w:szCs w:val="26"/>
        </w:rPr>
        <w:t>%% INITIAL FLIGHT CONDITIONS</w:t>
      </w:r>
      <w:r>
        <w:rPr>
          <w:rFonts w:ascii="Calibri Light" w:eastAsia="Times New Roman" w:hAnsi="Calibri Light"/>
          <w:color w:val="2F5496"/>
          <w:sz w:val="26"/>
          <w:szCs w:val="26"/>
        </w:rPr>
        <w:br/>
      </w:r>
      <w:r w:rsidRPr="00FB0273">
        <w:rPr>
          <w:rFonts w:ascii="Lucida Console" w:eastAsia="Calibri" w:hAnsi="Lucida Console"/>
          <w:noProof/>
          <w:color w:val="008000"/>
          <w:sz w:val="16"/>
          <w:szCs w:val="22"/>
        </w:rPr>
        <w:t>% Time Step</w:t>
      </w:r>
      <w:r w:rsidRPr="00FB0273">
        <w:rPr>
          <w:rFonts w:ascii="Lucida Console" w:eastAsia="Calibri" w:hAnsi="Lucida Console"/>
          <w:noProof/>
          <w:color w:val="000000"/>
          <w:sz w:val="16"/>
          <w:szCs w:val="22"/>
        </w:rPr>
        <w:br/>
        <w:t>TimeStep = input(</w:t>
      </w:r>
      <w:r w:rsidRPr="00FB0273">
        <w:rPr>
          <w:rFonts w:ascii="Lucida Console" w:eastAsia="Calibri" w:hAnsi="Lucida Console"/>
          <w:noProof/>
          <w:color w:val="800000"/>
          <w:sz w:val="16"/>
          <w:szCs w:val="22"/>
        </w:rPr>
        <w:t>'What is the Time Step? '</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Angle of Launch</w:t>
      </w:r>
      <w:r w:rsidRPr="00FB0273">
        <w:rPr>
          <w:rFonts w:ascii="Lucida Console" w:eastAsia="Calibri" w:hAnsi="Lucida Console"/>
          <w:noProof/>
          <w:color w:val="000000"/>
          <w:sz w:val="16"/>
          <w:szCs w:val="22"/>
        </w:rPr>
        <w:br/>
        <w:t>ask = input(</w:t>
      </w:r>
      <w:r w:rsidRPr="00FB0273">
        <w:rPr>
          <w:rFonts w:ascii="Lucida Console" w:eastAsia="Calibri" w:hAnsi="Lucida Console"/>
          <w:noProof/>
          <w:color w:val="800000"/>
          <w:sz w:val="16"/>
          <w:szCs w:val="22"/>
        </w:rPr>
        <w:t>'Flight Angle? (deg from horizontal) '</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theta_i = ask;   </w:t>
      </w:r>
      <w:r w:rsidRPr="00FB0273">
        <w:rPr>
          <w:rFonts w:ascii="Lucida Console" w:eastAsia="Calibri" w:hAnsi="Lucida Console"/>
          <w:noProof/>
          <w:color w:val="008000"/>
          <w:sz w:val="16"/>
          <w:szCs w:val="22"/>
        </w:rPr>
        <w:t>% Angle of Flight - deg</w:t>
      </w:r>
      <w:r w:rsidRPr="00FB0273">
        <w:rPr>
          <w:rFonts w:ascii="Lucida Console" w:eastAsia="Calibri" w:hAnsi="Lucida Console"/>
          <w:noProof/>
          <w:color w:val="000000"/>
          <w:sz w:val="16"/>
          <w:szCs w:val="22"/>
        </w:rPr>
        <w:br/>
        <w:t>Disp = questdlg(</w:t>
      </w:r>
      <w:r w:rsidRPr="00FB0273">
        <w:rPr>
          <w:rFonts w:ascii="Lucida Console" w:eastAsia="Calibri" w:hAnsi="Lucida Console"/>
          <w:noProof/>
          <w:color w:val="800000"/>
          <w:sz w:val="16"/>
          <w:szCs w:val="22"/>
        </w:rPr>
        <w:t>'Use Launch Rod Deflection?'</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'Deflection Menu'</w:t>
      </w:r>
      <w:r w:rsidRPr="00FB0273">
        <w:rPr>
          <w:rFonts w:ascii="Lucida Console" w:eastAsia="Calibri" w:hAnsi="Lucida Console"/>
          <w:noProof/>
          <w:color w:val="000000"/>
          <w:sz w:val="16"/>
          <w:szCs w:val="22"/>
        </w:rPr>
        <w:t>,</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800000"/>
          <w:sz w:val="16"/>
          <w:szCs w:val="22"/>
        </w:rPr>
        <w:t>'Yes'</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'No'</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'Yes'</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switch</w:t>
      </w:r>
      <w:r w:rsidRPr="00FB0273">
        <w:rPr>
          <w:rFonts w:ascii="Lucida Console" w:eastAsia="Calibri" w:hAnsi="Lucida Console"/>
          <w:noProof/>
          <w:color w:val="000000"/>
          <w:sz w:val="16"/>
          <w:szCs w:val="22"/>
        </w:rPr>
        <w:t xml:space="preserve"> Disp</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'Yes'</w:t>
      </w:r>
      <w:r w:rsidRPr="00FB0273">
        <w:rPr>
          <w:rFonts w:ascii="Lucida Console" w:eastAsia="Calibri" w:hAnsi="Lucida Console"/>
          <w:noProof/>
          <w:color w:val="000000"/>
          <w:sz w:val="16"/>
          <w:szCs w:val="22"/>
        </w:rPr>
        <w:br/>
        <w:t xml:space="preserve">        disp([</w:t>
      </w:r>
      <w:r w:rsidRPr="00FB0273">
        <w:rPr>
          <w:rFonts w:ascii="Lucida Console" w:eastAsia="Calibri" w:hAnsi="Lucida Console"/>
          <w:noProof/>
          <w:color w:val="800000"/>
          <w:sz w:val="16"/>
          <w:szCs w:val="22"/>
        </w:rPr>
        <w:t>'Launch Rod Deflection Accounted For.'</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theta_r = DeflectionCalc(theta_i);</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'No'</w:t>
      </w:r>
      <w:r w:rsidRPr="00FB0273">
        <w:rPr>
          <w:rFonts w:ascii="Lucida Console" w:eastAsia="Calibri" w:hAnsi="Lucida Console"/>
          <w:noProof/>
          <w:color w:val="000000"/>
          <w:sz w:val="16"/>
          <w:szCs w:val="22"/>
        </w:rPr>
        <w:br/>
        <w:t xml:space="preserve">        disp([</w:t>
      </w:r>
      <w:r w:rsidRPr="00FB0273">
        <w:rPr>
          <w:rFonts w:ascii="Lucida Console" w:eastAsia="Calibri" w:hAnsi="Lucida Console"/>
          <w:noProof/>
          <w:color w:val="800000"/>
          <w:sz w:val="16"/>
          <w:szCs w:val="22"/>
        </w:rPr>
        <w:t>'Launch Rod Deflection Not Accounted For.'</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theta_r = deg2rad(theta_i);</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theta(1) = theta_r;</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Initial Values</w:t>
      </w:r>
      <w:r w:rsidRPr="00FB0273">
        <w:rPr>
          <w:rFonts w:ascii="Lucida Console" w:eastAsia="Calibri" w:hAnsi="Lucida Console"/>
          <w:noProof/>
          <w:color w:val="000000"/>
          <w:sz w:val="16"/>
          <w:szCs w:val="22"/>
        </w:rPr>
        <w:br/>
        <w:t xml:space="preserve">V(1) = 0.447;           </w:t>
      </w:r>
      <w:r w:rsidRPr="00FB0273">
        <w:rPr>
          <w:rFonts w:ascii="Lucida Console" w:eastAsia="Calibri" w:hAnsi="Lucida Console"/>
          <w:noProof/>
          <w:color w:val="008000"/>
          <w:sz w:val="16"/>
          <w:szCs w:val="22"/>
        </w:rPr>
        <w:t>% Velocity - m/s</w:t>
      </w:r>
      <w:r w:rsidRPr="00FB0273">
        <w:rPr>
          <w:rFonts w:ascii="Lucida Console" w:eastAsia="Calibri" w:hAnsi="Lucida Console"/>
          <w:noProof/>
          <w:color w:val="000000"/>
          <w:sz w:val="16"/>
          <w:szCs w:val="22"/>
        </w:rPr>
        <w:br/>
        <w:t xml:space="preserve">u(1) = V(1)*cos(theta(1));   </w:t>
      </w:r>
      <w:r w:rsidRPr="00FB0273">
        <w:rPr>
          <w:rFonts w:ascii="Lucida Console" w:eastAsia="Calibri" w:hAnsi="Lucida Console"/>
          <w:noProof/>
          <w:color w:val="008000"/>
          <w:sz w:val="16"/>
          <w:szCs w:val="22"/>
        </w:rPr>
        <w:t>% x-component of velocity</w:t>
      </w:r>
      <w:r w:rsidRPr="00FB0273">
        <w:rPr>
          <w:rFonts w:ascii="Lucida Console" w:eastAsia="Calibri" w:hAnsi="Lucida Console"/>
          <w:noProof/>
          <w:color w:val="000000"/>
          <w:sz w:val="16"/>
          <w:szCs w:val="22"/>
        </w:rPr>
        <w:br/>
        <w:t xml:space="preserve">v(1) = V(1)*sin(theta(1));   </w:t>
      </w:r>
      <w:r w:rsidRPr="00FB0273">
        <w:rPr>
          <w:rFonts w:ascii="Lucida Console" w:eastAsia="Calibri" w:hAnsi="Lucida Console"/>
          <w:noProof/>
          <w:color w:val="008000"/>
          <w:sz w:val="16"/>
          <w:szCs w:val="22"/>
        </w:rPr>
        <w:t>% y-component of velocity</w:t>
      </w:r>
      <w:r w:rsidRPr="00FB0273">
        <w:rPr>
          <w:rFonts w:ascii="Lucida Console" w:eastAsia="Calibri" w:hAnsi="Lucida Console"/>
          <w:noProof/>
          <w:color w:val="000000"/>
          <w:sz w:val="16"/>
          <w:szCs w:val="22"/>
        </w:rPr>
        <w:br/>
        <w:t xml:space="preserve">a(1) = 0;               </w:t>
      </w:r>
      <w:r w:rsidRPr="00FB0273">
        <w:rPr>
          <w:rFonts w:ascii="Lucida Console" w:eastAsia="Calibri" w:hAnsi="Lucida Console"/>
          <w:noProof/>
          <w:color w:val="008000"/>
          <w:sz w:val="16"/>
          <w:szCs w:val="22"/>
        </w:rPr>
        <w:t>% Acceleration - m/s^2</w:t>
      </w:r>
      <w:r w:rsidRPr="00FB0273">
        <w:rPr>
          <w:rFonts w:ascii="Lucida Console" w:eastAsia="Calibri" w:hAnsi="Lucida Console"/>
          <w:noProof/>
          <w:color w:val="000000"/>
          <w:sz w:val="16"/>
          <w:szCs w:val="22"/>
        </w:rPr>
        <w:br/>
        <w:t xml:space="preserve">y(1) = 0;               </w:t>
      </w:r>
      <w:r w:rsidRPr="00FB0273">
        <w:rPr>
          <w:rFonts w:ascii="Lucida Console" w:eastAsia="Calibri" w:hAnsi="Lucida Console"/>
          <w:noProof/>
          <w:color w:val="008000"/>
          <w:sz w:val="16"/>
          <w:szCs w:val="22"/>
        </w:rPr>
        <w:t>% Altitude - m (XY)</w:t>
      </w:r>
      <w:r w:rsidRPr="00FB0273">
        <w:rPr>
          <w:rFonts w:ascii="Lucida Console" w:eastAsia="Calibri" w:hAnsi="Lucida Console"/>
          <w:noProof/>
          <w:color w:val="000000"/>
          <w:sz w:val="16"/>
          <w:szCs w:val="22"/>
        </w:rPr>
        <w:br/>
        <w:t xml:space="preserve">z(1) = 0;               </w:t>
      </w:r>
      <w:r w:rsidRPr="00FB0273">
        <w:rPr>
          <w:rFonts w:ascii="Lucida Console" w:eastAsia="Calibri" w:hAnsi="Lucida Console"/>
          <w:noProof/>
          <w:color w:val="008000"/>
          <w:sz w:val="16"/>
          <w:szCs w:val="22"/>
        </w:rPr>
        <w:t>% Altitude - m (PP)</w:t>
      </w:r>
      <w:r w:rsidRPr="00FB0273">
        <w:rPr>
          <w:rFonts w:ascii="Lucida Console" w:eastAsia="Calibri" w:hAnsi="Lucida Console"/>
          <w:noProof/>
          <w:color w:val="000000"/>
          <w:sz w:val="16"/>
          <w:szCs w:val="22"/>
        </w:rPr>
        <w:br/>
        <w:t xml:space="preserve">x(1) = 0;               </w:t>
      </w:r>
      <w:r w:rsidRPr="00FB0273">
        <w:rPr>
          <w:rFonts w:ascii="Lucida Console" w:eastAsia="Calibri" w:hAnsi="Lucida Console"/>
          <w:noProof/>
          <w:color w:val="008000"/>
          <w:sz w:val="16"/>
          <w:szCs w:val="22"/>
        </w:rPr>
        <w:t>% Range - m</w:t>
      </w:r>
      <w:r w:rsidRPr="00FB0273">
        <w:rPr>
          <w:rFonts w:ascii="Lucida Console" w:eastAsia="Calibri" w:hAnsi="Lucida Console"/>
          <w:noProof/>
          <w:color w:val="000000"/>
          <w:sz w:val="16"/>
          <w:szCs w:val="22"/>
        </w:rPr>
        <w:br/>
        <w:t xml:space="preserve">t(1) = 0;               </w:t>
      </w:r>
      <w:r w:rsidRPr="00FB0273">
        <w:rPr>
          <w:rFonts w:ascii="Lucida Console" w:eastAsia="Calibri" w:hAnsi="Lucida Console"/>
          <w:noProof/>
          <w:color w:val="008000"/>
          <w:sz w:val="16"/>
          <w:szCs w:val="22"/>
        </w:rPr>
        <w:t>% Flight Time - s</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lastRenderedPageBreak/>
        <w:t xml:space="preserve">T(1) = 288.16;          </w:t>
      </w:r>
      <w:r w:rsidRPr="00FB0273">
        <w:rPr>
          <w:rFonts w:ascii="Lucida Console" w:eastAsia="Calibri" w:hAnsi="Lucida Console"/>
          <w:noProof/>
          <w:color w:val="008000"/>
          <w:sz w:val="16"/>
          <w:szCs w:val="22"/>
        </w:rPr>
        <w:t>% Atmospheric Temperature - K</w:t>
      </w:r>
      <w:r w:rsidRPr="00FB0273">
        <w:rPr>
          <w:rFonts w:ascii="Lucida Console" w:eastAsia="Calibri" w:hAnsi="Lucida Console"/>
          <w:noProof/>
          <w:color w:val="000000"/>
          <w:sz w:val="16"/>
          <w:szCs w:val="22"/>
        </w:rPr>
        <w:br/>
        <w:t xml:space="preserve">M(1) = 0;               </w:t>
      </w:r>
      <w:r w:rsidRPr="00FB0273">
        <w:rPr>
          <w:rFonts w:ascii="Lucida Console" w:eastAsia="Calibri" w:hAnsi="Lucida Console"/>
          <w:noProof/>
          <w:color w:val="008000"/>
          <w:sz w:val="16"/>
          <w:szCs w:val="22"/>
        </w:rPr>
        <w:t>% Mach Number</w:t>
      </w:r>
      <w:r w:rsidRPr="00FB0273">
        <w:rPr>
          <w:rFonts w:ascii="Lucida Console" w:eastAsia="Calibri" w:hAnsi="Lucida Console"/>
          <w:noProof/>
          <w:color w:val="000000"/>
          <w:sz w:val="16"/>
          <w:szCs w:val="22"/>
        </w:rPr>
        <w:br/>
        <w:t xml:space="preserve">c(1) = 340.3961;        </w:t>
      </w:r>
      <w:r w:rsidRPr="00FB0273">
        <w:rPr>
          <w:rFonts w:ascii="Lucida Console" w:eastAsia="Calibri" w:hAnsi="Lucida Console"/>
          <w:noProof/>
          <w:color w:val="008000"/>
          <w:sz w:val="16"/>
          <w:szCs w:val="22"/>
        </w:rPr>
        <w:t>% Speed of Sound - m/s^2</w:t>
      </w:r>
      <w:r w:rsidRPr="00FB0273">
        <w:rPr>
          <w:rFonts w:ascii="Lucida Console" w:eastAsia="Calibri" w:hAnsi="Lucida Console"/>
          <w:noProof/>
          <w:color w:val="000000"/>
          <w:sz w:val="16"/>
          <w:szCs w:val="22"/>
        </w:rPr>
        <w:br/>
        <w:t xml:space="preserve">rhoe(1) = 1.23;         </w:t>
      </w:r>
      <w:r w:rsidRPr="00FB0273">
        <w:rPr>
          <w:rFonts w:ascii="Lucida Console" w:eastAsia="Calibri" w:hAnsi="Lucida Console"/>
          <w:noProof/>
          <w:color w:val="008000"/>
          <w:sz w:val="16"/>
          <w:szCs w:val="22"/>
        </w:rPr>
        <w:t>% Sea Level Density - kg/m^3</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Calls functions for initial values</w:t>
      </w:r>
      <w:r w:rsidRPr="00FB0273">
        <w:rPr>
          <w:rFonts w:ascii="Lucida Console" w:eastAsia="Calibri" w:hAnsi="Lucida Console"/>
          <w:noProof/>
          <w:color w:val="000000"/>
          <w:sz w:val="16"/>
          <w:szCs w:val="22"/>
        </w:rPr>
        <w:br/>
        <w:t>m(1) = Mass(t(1));</w:t>
      </w:r>
      <w:r w:rsidRPr="00FB0273">
        <w:rPr>
          <w:rFonts w:ascii="Lucida Console" w:eastAsia="Calibri" w:hAnsi="Lucida Console"/>
          <w:noProof/>
          <w:color w:val="000000"/>
          <w:sz w:val="16"/>
          <w:szCs w:val="22"/>
        </w:rPr>
        <w:br/>
        <w:t>g(1) = Gravity(z(1));</w:t>
      </w:r>
      <w:r w:rsidRPr="00FB0273">
        <w:rPr>
          <w:rFonts w:ascii="Lucida Console" w:eastAsia="Calibri" w:hAnsi="Lucida Console"/>
          <w:noProof/>
          <w:color w:val="000000"/>
          <w:sz w:val="16"/>
          <w:szCs w:val="22"/>
        </w:rPr>
        <w:br/>
        <w:t>area(1) = Area(t(1));</w:t>
      </w:r>
    </w:p>
    <w:p w14:paraId="37B442AC" w14:textId="77777777" w:rsidR="00916E5E" w:rsidRDefault="00916E5E" w:rsidP="003353E1">
      <w:pPr>
        <w:pStyle w:val="A3rd"/>
      </w:pPr>
      <w:bookmarkStart w:id="189" w:name="_Toc9960103"/>
      <w:r>
        <w:t>Deflection Scripts</w:t>
      </w:r>
      <w:bookmarkEnd w:id="189"/>
    </w:p>
    <w:p w14:paraId="196E917C" w14:textId="77777777" w:rsidR="00916E5E" w:rsidRDefault="00916E5E" w:rsidP="003353E1">
      <w:pPr>
        <w:pStyle w:val="Paragraphs"/>
      </w:pPr>
      <w:r>
        <w:t>The scripts that are used to determine the deflection of the launch rod.</w:t>
      </w:r>
    </w:p>
    <w:p w14:paraId="41D00316" w14:textId="77777777" w:rsidR="00916E5E" w:rsidRDefault="00916E5E" w:rsidP="003353E1">
      <w:pPr>
        <w:pStyle w:val="A4th"/>
      </w:pPr>
      <w:bookmarkStart w:id="190" w:name="_Toc9960104"/>
      <w:r>
        <w:t>Deflection Screener</w:t>
      </w:r>
      <w:bookmarkEnd w:id="190"/>
    </w:p>
    <w:p w14:paraId="64132FF1" w14:textId="77777777" w:rsidR="00916E5E" w:rsidRDefault="00916E5E" w:rsidP="003353E1">
      <w:pPr>
        <w:pStyle w:val="Paragraphs"/>
      </w:pPr>
      <w:r>
        <w:t>The script that determines if the launch rod is at a position to deflect, if the rod is at perfect horizontal or vertical position, it will send back the same angle value that was input.</w:t>
      </w:r>
    </w:p>
    <w:p w14:paraId="4F231F4B" w14:textId="77777777" w:rsidR="00916E5E" w:rsidRPr="00916E5E" w:rsidRDefault="00916E5E" w:rsidP="003353E1">
      <w:pPr>
        <w:spacing w:after="160" w:line="360" w:lineRule="auto"/>
        <w:rPr>
          <w:rFonts w:ascii="Lucida Console" w:eastAsia="Calibri" w:hAnsi="Lucida Console"/>
          <w:noProof/>
          <w:color w:val="000000"/>
          <w:sz w:val="16"/>
          <w:szCs w:val="22"/>
        </w:rPr>
      </w:pPr>
      <w:r w:rsidRPr="00916E5E">
        <w:rPr>
          <w:rFonts w:ascii="Lucida Console" w:eastAsia="Calibri" w:hAnsi="Lucida Console"/>
          <w:noProof/>
          <w:color w:val="0000FF"/>
          <w:sz w:val="16"/>
          <w:szCs w:val="22"/>
        </w:rPr>
        <w:t>function</w:t>
      </w:r>
      <w:r w:rsidRPr="00916E5E">
        <w:rPr>
          <w:rFonts w:ascii="Lucida Console" w:eastAsia="Calibri" w:hAnsi="Lucida Console"/>
          <w:noProof/>
          <w:color w:val="000000"/>
          <w:sz w:val="16"/>
          <w:szCs w:val="22"/>
        </w:rPr>
        <w:t xml:space="preserve"> [theta_rad] = DeflectionCalc(theta)</w:t>
      </w:r>
      <w:r w:rsidRPr="00916E5E">
        <w:rPr>
          <w:rFonts w:ascii="Lucida Console" w:eastAsia="Calibri" w:hAnsi="Lucida Console"/>
          <w:noProof/>
          <w:color w:val="000000"/>
          <w:sz w:val="16"/>
          <w:szCs w:val="22"/>
        </w:rPr>
        <w:br/>
      </w:r>
      <w:r w:rsidRPr="00916E5E">
        <w:rPr>
          <w:rFonts w:ascii="Lucida Console" w:eastAsia="Calibri" w:hAnsi="Lucida Console"/>
          <w:noProof/>
          <w:color w:val="008000"/>
          <w:sz w:val="16"/>
          <w:szCs w:val="22"/>
        </w:rPr>
        <w:t>% NOTE: This deflection analysis is done with a specific stainless steel</w:t>
      </w:r>
      <w:r w:rsidRPr="00916E5E">
        <w:rPr>
          <w:rFonts w:ascii="Lucida Console" w:eastAsia="Calibri" w:hAnsi="Lucida Console"/>
          <w:noProof/>
          <w:color w:val="000000"/>
          <w:sz w:val="16"/>
          <w:szCs w:val="22"/>
        </w:rPr>
        <w:br/>
      </w:r>
      <w:r w:rsidRPr="00916E5E">
        <w:rPr>
          <w:rFonts w:ascii="Lucida Console" w:eastAsia="Calibri" w:hAnsi="Lucida Console"/>
          <w:noProof/>
          <w:color w:val="008000"/>
          <w:sz w:val="16"/>
          <w:szCs w:val="22"/>
        </w:rPr>
        <w:t>%           rod, other launch rods will have different deflection values</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if</w:t>
      </w:r>
      <w:r w:rsidRPr="00916E5E">
        <w:rPr>
          <w:rFonts w:ascii="Lucida Console" w:eastAsia="Calibri" w:hAnsi="Lucida Console"/>
          <w:noProof/>
          <w:color w:val="000000"/>
          <w:sz w:val="16"/>
          <w:szCs w:val="22"/>
        </w:rPr>
        <w:t xml:space="preserve"> theta == 90</w:t>
      </w:r>
      <w:r w:rsidRPr="00916E5E">
        <w:rPr>
          <w:rFonts w:ascii="Lucida Console" w:eastAsia="Calibri" w:hAnsi="Lucida Console"/>
          <w:noProof/>
          <w:color w:val="000000"/>
          <w:sz w:val="16"/>
          <w:szCs w:val="22"/>
        </w:rPr>
        <w:br/>
        <w:t xml:space="preserve">    theta_new = 90;</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elseif</w:t>
      </w:r>
      <w:r w:rsidRPr="00916E5E">
        <w:rPr>
          <w:rFonts w:ascii="Lucida Console" w:eastAsia="Calibri" w:hAnsi="Lucida Console"/>
          <w:noProof/>
          <w:color w:val="000000"/>
          <w:sz w:val="16"/>
          <w:szCs w:val="22"/>
        </w:rPr>
        <w:t xml:space="preserve"> theta &lt;= 89 &amp;&amp; theta &gt;= 1</w:t>
      </w:r>
      <w:r w:rsidRPr="00916E5E">
        <w:rPr>
          <w:rFonts w:ascii="Lucida Console" w:eastAsia="Calibri" w:hAnsi="Lucida Console"/>
          <w:noProof/>
          <w:color w:val="000000"/>
          <w:sz w:val="16"/>
          <w:szCs w:val="22"/>
        </w:rPr>
        <w:br/>
        <w:t xml:space="preserve">    theta_new = MaxDefl(theta);</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elseif</w:t>
      </w:r>
      <w:r w:rsidRPr="00916E5E">
        <w:rPr>
          <w:rFonts w:ascii="Lucida Console" w:eastAsia="Calibri" w:hAnsi="Lucida Console"/>
          <w:noProof/>
          <w:color w:val="000000"/>
          <w:sz w:val="16"/>
          <w:szCs w:val="22"/>
        </w:rPr>
        <w:t xml:space="preserve"> theta == 0</w:t>
      </w:r>
      <w:r w:rsidRPr="00916E5E">
        <w:rPr>
          <w:rFonts w:ascii="Lucida Console" w:eastAsia="Calibri" w:hAnsi="Lucida Console"/>
          <w:noProof/>
          <w:color w:val="000000"/>
          <w:sz w:val="16"/>
          <w:szCs w:val="22"/>
        </w:rPr>
        <w:br/>
        <w:t xml:space="preserve">    theta_new = 0;</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else</w:t>
      </w:r>
      <w:r w:rsidRPr="00916E5E">
        <w:rPr>
          <w:rFonts w:ascii="Lucida Console" w:eastAsia="Calibri" w:hAnsi="Lucida Console"/>
          <w:noProof/>
          <w:color w:val="000000"/>
          <w:sz w:val="16"/>
          <w:szCs w:val="22"/>
        </w:rPr>
        <w:br/>
        <w:t xml:space="preserve">    error(</w:t>
      </w:r>
      <w:r w:rsidRPr="00916E5E">
        <w:rPr>
          <w:rFonts w:ascii="Lucida Console" w:eastAsia="Calibri" w:hAnsi="Lucida Console"/>
          <w:noProof/>
          <w:color w:val="800000"/>
          <w:sz w:val="16"/>
          <w:szCs w:val="22"/>
        </w:rPr>
        <w:t>'Angle must be between 0-90 deg'</w:t>
      </w:r>
      <w:r w:rsidRPr="00916E5E">
        <w:rPr>
          <w:rFonts w:ascii="Lucida Console" w:eastAsia="Calibri" w:hAnsi="Lucida Console"/>
          <w:noProof/>
          <w:color w:val="000000"/>
          <w:sz w:val="16"/>
          <w:szCs w:val="22"/>
        </w:rPr>
        <w:t>);</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end</w:t>
      </w:r>
      <w:r w:rsidRPr="00916E5E">
        <w:rPr>
          <w:rFonts w:ascii="Lucida Console" w:eastAsia="Calibri" w:hAnsi="Lucida Console"/>
          <w:noProof/>
          <w:color w:val="000000"/>
          <w:sz w:val="16"/>
          <w:szCs w:val="22"/>
        </w:rPr>
        <w:br/>
        <w:t>theta_rad = deg2rad(theta_new);</w:t>
      </w:r>
    </w:p>
    <w:p w14:paraId="11746BEC" w14:textId="77777777" w:rsidR="00916E5E" w:rsidRDefault="00916E5E" w:rsidP="003353E1">
      <w:pPr>
        <w:pStyle w:val="A4th"/>
      </w:pPr>
      <w:bookmarkStart w:id="191" w:name="_Toc9960105"/>
      <w:r>
        <w:t>Deflection Calculation</w:t>
      </w:r>
      <w:bookmarkEnd w:id="191"/>
    </w:p>
    <w:p w14:paraId="3A5CF0E3" w14:textId="77777777" w:rsidR="00916E5E" w:rsidRDefault="00916E5E" w:rsidP="003353E1">
      <w:pPr>
        <w:pStyle w:val="Paragraphs"/>
      </w:pPr>
      <w:r>
        <w:t>The script that determines the angle of deflection and new launch angle for the launch.</w:t>
      </w:r>
    </w:p>
    <w:p w14:paraId="1A91F821" w14:textId="77777777" w:rsidR="00916E5E" w:rsidRPr="00916E5E" w:rsidRDefault="00916E5E" w:rsidP="003353E1">
      <w:pPr>
        <w:spacing w:after="160" w:line="360" w:lineRule="auto"/>
        <w:rPr>
          <w:rFonts w:ascii="Lucida Console" w:eastAsia="Calibri" w:hAnsi="Lucida Console"/>
          <w:noProof/>
          <w:color w:val="000000"/>
          <w:sz w:val="16"/>
          <w:szCs w:val="22"/>
        </w:rPr>
      </w:pPr>
      <w:r w:rsidRPr="00916E5E">
        <w:rPr>
          <w:rFonts w:ascii="Lucida Console" w:eastAsia="Calibri" w:hAnsi="Lucida Console"/>
          <w:noProof/>
          <w:color w:val="0000FF"/>
          <w:sz w:val="16"/>
          <w:szCs w:val="22"/>
        </w:rPr>
        <w:t>function</w:t>
      </w:r>
      <w:r w:rsidRPr="00916E5E">
        <w:rPr>
          <w:rFonts w:ascii="Lucida Console" w:eastAsia="Calibri" w:hAnsi="Lucida Console"/>
          <w:noProof/>
          <w:color w:val="000000"/>
          <w:sz w:val="16"/>
          <w:szCs w:val="22"/>
        </w:rPr>
        <w:t xml:space="preserve"> [angle] = MaxDefl(theta)</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global</w:t>
      </w:r>
      <w:r w:rsidRPr="00916E5E">
        <w:rPr>
          <w:rFonts w:ascii="Lucida Console" w:eastAsia="Calibri" w:hAnsi="Lucida Console"/>
          <w:noProof/>
          <w:color w:val="000000"/>
          <w:sz w:val="16"/>
          <w:szCs w:val="22"/>
        </w:rPr>
        <w:t xml:space="preserve"> mt Lr Rr go</w:t>
      </w:r>
      <w:r w:rsidRPr="00916E5E">
        <w:rPr>
          <w:rFonts w:ascii="Lucida Console" w:eastAsia="Calibri" w:hAnsi="Lucida Console"/>
          <w:noProof/>
          <w:color w:val="000000"/>
          <w:sz w:val="16"/>
          <w:szCs w:val="22"/>
        </w:rPr>
        <w:br/>
      </w:r>
      <w:r w:rsidRPr="00916E5E">
        <w:rPr>
          <w:rFonts w:ascii="Lucida Console" w:eastAsia="Calibri" w:hAnsi="Lucida Console"/>
          <w:noProof/>
          <w:color w:val="000000"/>
          <w:sz w:val="16"/>
          <w:szCs w:val="22"/>
        </w:rPr>
        <w:br/>
      </w:r>
      <w:r w:rsidRPr="00916E5E">
        <w:rPr>
          <w:rFonts w:ascii="Lucida Console" w:eastAsia="Calibri" w:hAnsi="Lucida Console"/>
          <w:noProof/>
          <w:color w:val="008000"/>
          <w:sz w:val="16"/>
          <w:szCs w:val="22"/>
        </w:rPr>
        <w:t>% Calculate Deflection Angle</w:t>
      </w:r>
      <w:r w:rsidRPr="00916E5E">
        <w:rPr>
          <w:rFonts w:ascii="Lucida Console" w:eastAsia="Calibri" w:hAnsi="Lucida Console"/>
          <w:noProof/>
          <w:color w:val="000000"/>
          <w:sz w:val="16"/>
          <w:szCs w:val="22"/>
        </w:rPr>
        <w:br/>
        <w:t>I = 0.25*pi*(Rr)^4;</w:t>
      </w:r>
      <w:r w:rsidRPr="00916E5E">
        <w:rPr>
          <w:rFonts w:ascii="Lucida Console" w:eastAsia="Calibri" w:hAnsi="Lucida Console"/>
          <w:noProof/>
          <w:color w:val="000000"/>
          <w:sz w:val="16"/>
          <w:szCs w:val="22"/>
        </w:rPr>
        <w:br/>
        <w:t xml:space="preserve">E = 1.93*10^11; </w:t>
      </w:r>
      <w:r w:rsidRPr="00916E5E">
        <w:rPr>
          <w:rFonts w:ascii="Lucida Console" w:eastAsia="Calibri" w:hAnsi="Lucida Console"/>
          <w:noProof/>
          <w:color w:val="008000"/>
          <w:sz w:val="16"/>
          <w:szCs w:val="22"/>
        </w:rPr>
        <w:t>% Modulus of Elasticity of Stainless Steel (Pa)</w:t>
      </w:r>
      <w:r w:rsidRPr="00916E5E">
        <w:rPr>
          <w:rFonts w:ascii="Lucida Console" w:eastAsia="Calibri" w:hAnsi="Lucida Console"/>
          <w:noProof/>
          <w:color w:val="000000"/>
          <w:sz w:val="16"/>
          <w:szCs w:val="22"/>
        </w:rPr>
        <w:br/>
        <w:t>P = cosd(theta)*mt*go;</w:t>
      </w:r>
      <w:r w:rsidRPr="00916E5E">
        <w:rPr>
          <w:rFonts w:ascii="Lucida Console" w:eastAsia="Calibri" w:hAnsi="Lucida Console"/>
          <w:noProof/>
          <w:color w:val="000000"/>
          <w:sz w:val="16"/>
          <w:szCs w:val="22"/>
        </w:rPr>
        <w:br/>
        <w:t>DefAngle = (P*Lr^2)/(2*E*I);</w:t>
      </w:r>
      <w:r w:rsidRPr="00916E5E">
        <w:rPr>
          <w:rFonts w:ascii="Lucida Console" w:eastAsia="Calibri" w:hAnsi="Lucida Console"/>
          <w:noProof/>
          <w:color w:val="000000"/>
          <w:sz w:val="16"/>
          <w:szCs w:val="22"/>
        </w:rPr>
        <w:br/>
        <w:t>angle = theta-rad2deg(DefAngle);</w:t>
      </w:r>
      <w:r w:rsidRPr="00916E5E">
        <w:rPr>
          <w:rFonts w:ascii="Lucida Console" w:eastAsia="Calibri" w:hAnsi="Lucida Console"/>
          <w:noProof/>
          <w:color w:val="000000"/>
          <w:sz w:val="16"/>
          <w:szCs w:val="22"/>
        </w:rPr>
        <w:br/>
      </w:r>
      <w:r w:rsidRPr="00916E5E">
        <w:rPr>
          <w:rFonts w:ascii="Lucida Console" w:eastAsia="Calibri" w:hAnsi="Lucida Console"/>
          <w:noProof/>
          <w:color w:val="000000"/>
          <w:sz w:val="16"/>
          <w:szCs w:val="22"/>
        </w:rPr>
        <w:br/>
      </w:r>
      <w:r w:rsidRPr="00916E5E">
        <w:rPr>
          <w:rFonts w:ascii="Lucida Console" w:eastAsia="Calibri" w:hAnsi="Lucida Console"/>
          <w:noProof/>
          <w:color w:val="008000"/>
          <w:sz w:val="16"/>
          <w:szCs w:val="22"/>
        </w:rPr>
        <w:t>% Negative Angle Failsafe</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if</w:t>
      </w:r>
      <w:r w:rsidRPr="00916E5E">
        <w:rPr>
          <w:rFonts w:ascii="Lucida Console" w:eastAsia="Calibri" w:hAnsi="Lucida Console"/>
          <w:noProof/>
          <w:color w:val="000000"/>
          <w:sz w:val="16"/>
          <w:szCs w:val="22"/>
        </w:rPr>
        <w:t xml:space="preserve"> angle &lt; 0</w:t>
      </w:r>
      <w:r w:rsidRPr="00916E5E">
        <w:rPr>
          <w:rFonts w:ascii="Lucida Console" w:eastAsia="Calibri" w:hAnsi="Lucida Console"/>
          <w:noProof/>
          <w:color w:val="000000"/>
          <w:sz w:val="16"/>
          <w:szCs w:val="22"/>
        </w:rPr>
        <w:br/>
      </w:r>
      <w:r w:rsidRPr="00916E5E">
        <w:rPr>
          <w:rFonts w:ascii="Lucida Console" w:eastAsia="Calibri" w:hAnsi="Lucida Console"/>
          <w:noProof/>
          <w:color w:val="000000"/>
          <w:sz w:val="16"/>
          <w:szCs w:val="22"/>
        </w:rPr>
        <w:lastRenderedPageBreak/>
        <w:t xml:space="preserve">    error(</w:t>
      </w:r>
      <w:r w:rsidRPr="00916E5E">
        <w:rPr>
          <w:rFonts w:ascii="Lucida Console" w:eastAsia="Calibri" w:hAnsi="Lucida Console"/>
          <w:noProof/>
          <w:color w:val="800000"/>
          <w:sz w:val="16"/>
          <w:szCs w:val="22"/>
        </w:rPr>
        <w:t>'Deflection Causes a Negative Angle'</w:t>
      </w:r>
      <w:r w:rsidRPr="00916E5E">
        <w:rPr>
          <w:rFonts w:ascii="Lucida Console" w:eastAsia="Calibri" w:hAnsi="Lucida Console"/>
          <w:noProof/>
          <w:color w:val="000000"/>
          <w:sz w:val="16"/>
          <w:szCs w:val="22"/>
        </w:rPr>
        <w:t>);</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end</w:t>
      </w:r>
      <w:r w:rsidRPr="00916E5E">
        <w:rPr>
          <w:rFonts w:ascii="Lucida Console" w:eastAsia="Calibri" w:hAnsi="Lucida Console"/>
          <w:noProof/>
          <w:color w:val="000000"/>
          <w:sz w:val="16"/>
          <w:szCs w:val="22"/>
        </w:rPr>
        <w:br/>
      </w:r>
      <w:r w:rsidRPr="00916E5E">
        <w:rPr>
          <w:rFonts w:ascii="Lucida Console" w:eastAsia="Calibri" w:hAnsi="Lucida Console"/>
          <w:noProof/>
          <w:color w:val="0000FF"/>
          <w:sz w:val="16"/>
          <w:szCs w:val="22"/>
        </w:rPr>
        <w:t>end</w:t>
      </w:r>
    </w:p>
    <w:p w14:paraId="6CE8BE49" w14:textId="77777777" w:rsidR="00207FBA" w:rsidRDefault="00FB0273" w:rsidP="003353E1">
      <w:pPr>
        <w:pStyle w:val="A2nd"/>
      </w:pPr>
      <w:bookmarkStart w:id="192" w:name="_Toc9960106"/>
      <w:r>
        <w:t>Thrust Selection</w:t>
      </w:r>
      <w:bookmarkEnd w:id="192"/>
    </w:p>
    <w:p w14:paraId="37D8EE7B" w14:textId="77777777" w:rsidR="00FB0273" w:rsidRDefault="00FB0273" w:rsidP="003353E1">
      <w:pPr>
        <w:pStyle w:val="Paragraphs"/>
      </w:pPr>
      <w:r>
        <w:t>The script that allows the user to decide which method to use to load the drag profile.</w:t>
      </w:r>
    </w:p>
    <w:p w14:paraId="1841B72F"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Calibri" w:hAnsi="Lucida Console"/>
          <w:noProof/>
          <w:color w:val="0000FF"/>
          <w:sz w:val="16"/>
          <w:szCs w:val="22"/>
        </w:rPr>
        <w:t>function</w:t>
      </w:r>
      <w:r w:rsidRPr="00FB0273">
        <w:rPr>
          <w:rFonts w:ascii="Lucida Console" w:eastAsia="Calibri" w:hAnsi="Lucida Console"/>
          <w:noProof/>
          <w:color w:val="000000"/>
          <w:sz w:val="16"/>
          <w:szCs w:val="22"/>
        </w:rPr>
        <w:t xml:space="preserve"> [TCondition,ThrustData] = Thrust_Selection</w:t>
      </w:r>
      <w:r w:rsidRPr="00FB0273">
        <w:rPr>
          <w:rFonts w:ascii="Lucida Console" w:eastAsia="Calibri" w:hAnsi="Lucida Console"/>
          <w:noProof/>
          <w:color w:val="000000"/>
          <w:sz w:val="16"/>
          <w:szCs w:val="22"/>
        </w:rPr>
        <w:br/>
        <w:t>answer = questdlg(</w:t>
      </w:r>
      <w:r w:rsidRPr="00FB0273">
        <w:rPr>
          <w:rFonts w:ascii="Lucida Console" w:eastAsia="Calibri" w:hAnsi="Lucida Console"/>
          <w:noProof/>
          <w:color w:val="800000"/>
          <w:sz w:val="16"/>
          <w:szCs w:val="22"/>
        </w:rPr>
        <w:t>'What Thrust values do you wish to use?'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'Thrust Profile Menu'</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'Interpolated Thrust Values'</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'Average Thrust Values'</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'Motor Data'</w:t>
      </w:r>
      <w:r w:rsidRPr="00FB0273">
        <w:rPr>
          <w:rFonts w:ascii="Lucida Console" w:eastAsia="Calibri" w:hAnsi="Lucida Console"/>
          <w:noProof/>
          <w:color w:val="000000"/>
          <w:sz w:val="16"/>
          <w:szCs w:val="22"/>
        </w:rPr>
        <w:t>,</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800000"/>
          <w:sz w:val="16"/>
          <w:szCs w:val="22"/>
        </w:rPr>
        <w:t>'Interpolated Thrust Values'</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Handle response</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switch</w:t>
      </w:r>
      <w:r w:rsidRPr="00FB0273">
        <w:rPr>
          <w:rFonts w:ascii="Lucida Console" w:eastAsia="Calibri" w:hAnsi="Lucida Console"/>
          <w:noProof/>
          <w:color w:val="000000"/>
          <w:sz w:val="16"/>
          <w:szCs w:val="22"/>
        </w:rPr>
        <w:t xml:space="preserve"> answer</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'Interpolated Thrust Values'</w:t>
      </w:r>
      <w:r w:rsidRPr="00FB0273">
        <w:rPr>
          <w:rFonts w:ascii="Lucida Console" w:eastAsia="Calibri" w:hAnsi="Lucida Console"/>
          <w:noProof/>
          <w:color w:val="000000"/>
          <w:sz w:val="16"/>
          <w:szCs w:val="22"/>
        </w:rPr>
        <w:br/>
        <w:t xml:space="preserve">        disp([answer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TCondition = 1;</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'Average Thrust Values'</w:t>
      </w:r>
      <w:r w:rsidRPr="00FB0273">
        <w:rPr>
          <w:rFonts w:ascii="Lucida Console" w:eastAsia="Calibri" w:hAnsi="Lucida Console"/>
          <w:noProof/>
          <w:color w:val="000000"/>
          <w:sz w:val="16"/>
          <w:szCs w:val="22"/>
        </w:rPr>
        <w:br/>
        <w:t xml:space="preserve">        disp([answer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TCondition = 2;</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'Motor Data'</w:t>
      </w:r>
      <w:r w:rsidRPr="00FB0273">
        <w:rPr>
          <w:rFonts w:ascii="Lucida Console" w:eastAsia="Calibri" w:hAnsi="Lucida Console"/>
          <w:noProof/>
          <w:color w:val="000000"/>
          <w:sz w:val="16"/>
          <w:szCs w:val="22"/>
        </w:rPr>
        <w:br/>
        <w:t xml:space="preserve">        disp([answer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TCondition = 3;</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TCondition == 1</w:t>
      </w:r>
      <w:r w:rsidRPr="00FB0273">
        <w:rPr>
          <w:rFonts w:ascii="Lucida Console" w:eastAsia="Calibri" w:hAnsi="Lucida Console"/>
          <w:noProof/>
          <w:color w:val="000000"/>
          <w:sz w:val="16"/>
          <w:szCs w:val="22"/>
        </w:rPr>
        <w:br/>
        <w:t xml:space="preserve">    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[filenameT] = uigetfile(filter);</w:t>
      </w:r>
      <w:r w:rsidRPr="00FB0273">
        <w:rPr>
          <w:rFonts w:ascii="Lucida Console" w:eastAsia="Calibri" w:hAnsi="Lucida Console"/>
          <w:noProof/>
          <w:color w:val="000000"/>
          <w:sz w:val="16"/>
          <w:szCs w:val="22"/>
        </w:rPr>
        <w:br/>
        <w:t xml:space="preserve">    ThrustData = dlmread(filenameT);</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TCondition == 3</w:t>
      </w:r>
      <w:r w:rsidRPr="00FB0273">
        <w:rPr>
          <w:rFonts w:ascii="Lucida Console" w:eastAsia="Calibri" w:hAnsi="Lucida Console"/>
          <w:noProof/>
          <w:color w:val="000000"/>
          <w:sz w:val="16"/>
          <w:szCs w:val="22"/>
        </w:rPr>
        <w:br/>
        <w:t xml:space="preserve">   [ThrustData] = ThrustCalc();</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w:t>
      </w:r>
      <w:r w:rsidRPr="00FB0273">
        <w:rPr>
          <w:rFonts w:ascii="Lucida Console" w:eastAsia="Calibri" w:hAnsi="Lucida Console"/>
          <w:noProof/>
          <w:color w:val="000000"/>
          <w:sz w:val="16"/>
          <w:szCs w:val="22"/>
        </w:rPr>
        <w:br/>
        <w:t xml:space="preserve">    ThrustData = 0;</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p>
    <w:p w14:paraId="2C1D3907" w14:textId="77777777" w:rsidR="00FB0273" w:rsidRDefault="00FB0273" w:rsidP="003353E1">
      <w:pPr>
        <w:pStyle w:val="A3rd"/>
      </w:pPr>
      <w:bookmarkStart w:id="193" w:name="_Toc9960107"/>
      <w:r>
        <w:t>Thrust Data Interpolation</w:t>
      </w:r>
      <w:bookmarkEnd w:id="193"/>
    </w:p>
    <w:p w14:paraId="782188CC" w14:textId="77777777" w:rsidR="00FB0273" w:rsidRDefault="00FB0273" w:rsidP="003353E1">
      <w:pPr>
        <w:pStyle w:val="Paragraphs"/>
      </w:pPr>
      <w:r>
        <w:t>The script that handles the reading in and prepping of the text file containing the motor data for interpolation.</w:t>
      </w:r>
    </w:p>
    <w:p w14:paraId="3989F059"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Calibri" w:hAnsi="Lucida Console"/>
          <w:noProof/>
          <w:color w:val="0000FF"/>
          <w:sz w:val="16"/>
          <w:szCs w:val="22"/>
        </w:rPr>
        <w:t>function</w:t>
      </w:r>
      <w:r w:rsidRPr="00FB0273">
        <w:rPr>
          <w:rFonts w:ascii="Lucida Console" w:eastAsia="Calibri" w:hAnsi="Lucida Console"/>
          <w:noProof/>
          <w:color w:val="000000"/>
          <w:sz w:val="16"/>
          <w:szCs w:val="22"/>
        </w:rPr>
        <w:t xml:space="preserve"> [thrust] = ThrustCalc()</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global</w:t>
      </w:r>
      <w:r w:rsidRPr="00FB0273">
        <w:rPr>
          <w:rFonts w:ascii="Lucida Console" w:eastAsia="Calibri" w:hAnsi="Lucida Console"/>
          <w:noProof/>
          <w:color w:val="000000"/>
          <w:sz w:val="16"/>
          <w:szCs w:val="22"/>
        </w:rPr>
        <w:t xml:space="preserve"> TimeStep tb nos tadd tbo</w:t>
      </w:r>
      <w:r w:rsidRPr="00FB0273">
        <w:rPr>
          <w:rFonts w:ascii="Lucida Console" w:eastAsia="Calibri" w:hAnsi="Lucida Console"/>
          <w:noProof/>
          <w:color w:val="000000"/>
          <w:sz w:val="16"/>
          <w:szCs w:val="22"/>
        </w:rPr>
        <w:br/>
        <w:t>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[file] = uigetfile(filter);</w:t>
      </w:r>
      <w:r w:rsidRPr="00FB0273">
        <w:rPr>
          <w:rFonts w:ascii="Lucida Console" w:eastAsia="Calibri" w:hAnsi="Lucida Console"/>
          <w:noProof/>
          <w:color w:val="000000"/>
          <w:sz w:val="16"/>
          <w:szCs w:val="22"/>
        </w:rPr>
        <w:br/>
        <w:t>data = dlmread(file);</w:t>
      </w:r>
      <w:r w:rsidRPr="00FB0273">
        <w:rPr>
          <w:rFonts w:ascii="Lucida Console" w:eastAsia="Calibri" w:hAnsi="Lucida Console"/>
          <w:noProof/>
          <w:color w:val="000000"/>
          <w:sz w:val="16"/>
          <w:szCs w:val="22"/>
        </w:rPr>
        <w:br/>
        <w:t>f = data(:,2);</w:t>
      </w:r>
      <w:r w:rsidRPr="00FB0273">
        <w:rPr>
          <w:rFonts w:ascii="Lucida Console" w:eastAsia="Calibri" w:hAnsi="Lucida Console"/>
          <w:noProof/>
          <w:color w:val="000000"/>
          <w:sz w:val="16"/>
          <w:szCs w:val="22"/>
        </w:rPr>
        <w:br/>
        <w:t>t = data(:,1);</w:t>
      </w:r>
      <w:r w:rsidRPr="00FB0273">
        <w:rPr>
          <w:rFonts w:ascii="Lucida Console" w:eastAsia="Calibri" w:hAnsi="Lucida Console"/>
          <w:noProof/>
          <w:color w:val="000000"/>
          <w:sz w:val="16"/>
          <w:szCs w:val="22"/>
        </w:rPr>
        <w:br/>
        <w:t>n = length(f)-1;</w:t>
      </w:r>
      <w:r w:rsidRPr="00FB0273">
        <w:rPr>
          <w:rFonts w:ascii="Lucida Console" w:eastAsia="Calibri" w:hAnsi="Lucida Console"/>
          <w:noProof/>
          <w:color w:val="000000"/>
          <w:sz w:val="16"/>
          <w:szCs w:val="22"/>
        </w:rPr>
        <w:br/>
        <w:t>dt = TimeStep;</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lastRenderedPageBreak/>
        <w:t>b = tb(1)/dt;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i = 1:n</w:t>
      </w:r>
      <w:r w:rsidRPr="00FB0273">
        <w:rPr>
          <w:rFonts w:ascii="Lucida Console" w:eastAsia="Calibri" w:hAnsi="Lucida Console"/>
          <w:noProof/>
          <w:color w:val="000000"/>
          <w:sz w:val="16"/>
          <w:szCs w:val="22"/>
        </w:rPr>
        <w:br/>
        <w:t xml:space="preserve">    c1(i) = (f(i+1) - f(i)) / (t(i+1) - t(i));</w:t>
      </w:r>
      <w:r w:rsidRPr="00FB0273">
        <w:rPr>
          <w:rFonts w:ascii="Lucida Console" w:eastAsia="Calibri" w:hAnsi="Lucida Console"/>
          <w:noProof/>
          <w:color w:val="000000"/>
          <w:sz w:val="16"/>
          <w:szCs w:val="22"/>
        </w:rPr>
        <w:br/>
        <w:t xml:space="preserve">    c0(i) = f(i) - c1(i)*t(i);</w:t>
      </w:r>
      <w:r w:rsidRPr="00FB0273">
        <w:rPr>
          <w:rFonts w:ascii="Lucida Console" w:eastAsia="Calibri" w:hAnsi="Lucida Console"/>
          <w:noProof/>
          <w:color w:val="000000"/>
          <w:sz w:val="16"/>
          <w:szCs w:val="22"/>
        </w:rPr>
        <w:br/>
        <w:t xml:space="preserve">    C(i,1) = c0(i);</w:t>
      </w:r>
      <w:r w:rsidRPr="00FB0273">
        <w:rPr>
          <w:rFonts w:ascii="Lucida Console" w:eastAsia="Calibri" w:hAnsi="Lucida Console"/>
          <w:noProof/>
          <w:color w:val="000000"/>
          <w:sz w:val="16"/>
          <w:szCs w:val="22"/>
        </w:rPr>
        <w:br/>
        <w:t xml:space="preserve">    C(i,2) = c1(i);</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j = 1:b</w:t>
      </w:r>
      <w:r w:rsidRPr="00FB0273">
        <w:rPr>
          <w:rFonts w:ascii="Lucida Console" w:eastAsia="Calibri" w:hAnsi="Lucida Console"/>
          <w:noProof/>
          <w:color w:val="000000"/>
          <w:sz w:val="16"/>
          <w:szCs w:val="22"/>
        </w:rPr>
        <w:br/>
        <w:t xml:space="preserve">    time(j) = (j-1)*dt;</w:t>
      </w:r>
      <w:r w:rsidRPr="00FB0273">
        <w:rPr>
          <w:rFonts w:ascii="Lucida Console" w:eastAsia="Calibri" w:hAnsi="Lucida Console"/>
          <w:noProof/>
          <w:color w:val="000000"/>
          <w:sz w:val="16"/>
          <w:szCs w:val="22"/>
        </w:rPr>
        <w:br/>
        <w:t xml:space="preserve">    Force(j) = Interp(C,t,time(j));</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nos &gt;= 2</w:t>
      </w:r>
      <w:r w:rsidRPr="00FB0273">
        <w:rPr>
          <w:rFonts w:ascii="Lucida Console" w:eastAsia="Calibri" w:hAnsi="Lucida Console"/>
          <w:noProof/>
          <w:color w:val="000000"/>
          <w:sz w:val="16"/>
          <w:szCs w:val="22"/>
        </w:rPr>
        <w:br/>
        <w:t xml:space="preserve">    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[file2] = uigetfile(filter);</w:t>
      </w:r>
      <w:r w:rsidRPr="00FB0273">
        <w:rPr>
          <w:rFonts w:ascii="Lucida Console" w:eastAsia="Calibri" w:hAnsi="Lucida Console"/>
          <w:noProof/>
          <w:color w:val="000000"/>
          <w:sz w:val="16"/>
          <w:szCs w:val="22"/>
        </w:rPr>
        <w:br/>
        <w:t xml:space="preserve">    data2 = dlmread(file2);</w:t>
      </w:r>
      <w:r w:rsidRPr="00FB0273">
        <w:rPr>
          <w:rFonts w:ascii="Lucida Console" w:eastAsia="Calibri" w:hAnsi="Lucida Console"/>
          <w:noProof/>
          <w:color w:val="000000"/>
          <w:sz w:val="16"/>
          <w:szCs w:val="22"/>
        </w:rPr>
        <w:br/>
        <w:t xml:space="preserve">    f2 = data2(:,2);</w:t>
      </w:r>
      <w:r w:rsidRPr="00FB0273">
        <w:rPr>
          <w:rFonts w:ascii="Lucida Console" w:eastAsia="Calibri" w:hAnsi="Lucida Console"/>
          <w:noProof/>
          <w:color w:val="000000"/>
          <w:sz w:val="16"/>
          <w:szCs w:val="22"/>
        </w:rPr>
        <w:br/>
        <w:t xml:space="preserve">    t2 = data2(:,1);</w:t>
      </w:r>
      <w:r w:rsidRPr="00FB0273">
        <w:rPr>
          <w:rFonts w:ascii="Lucida Console" w:eastAsia="Calibri" w:hAnsi="Lucida Console"/>
          <w:noProof/>
          <w:color w:val="000000"/>
          <w:sz w:val="16"/>
          <w:szCs w:val="22"/>
        </w:rPr>
        <w:br/>
        <w:t xml:space="preserve">    n2 = length(f2)-1;</w:t>
      </w:r>
      <w:r w:rsidRPr="00FB0273">
        <w:rPr>
          <w:rFonts w:ascii="Lucida Console" w:eastAsia="Calibri" w:hAnsi="Lucida Console"/>
          <w:noProof/>
          <w:color w:val="000000"/>
          <w:sz w:val="16"/>
          <w:szCs w:val="22"/>
        </w:rPr>
        <w:br/>
        <w:t xml:space="preserve">    b2 = tb(2)/dt;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i = 1:n2</w:t>
      </w:r>
      <w:r w:rsidRPr="00FB0273">
        <w:rPr>
          <w:rFonts w:ascii="Lucida Console" w:eastAsia="Calibri" w:hAnsi="Lucida Console"/>
          <w:noProof/>
          <w:color w:val="000000"/>
          <w:sz w:val="16"/>
          <w:szCs w:val="22"/>
        </w:rPr>
        <w:br/>
        <w:t xml:space="preserve">        d1(i) = (f2(i+1) - f2(i)) / (t2(i+1) - t2(i));</w:t>
      </w:r>
      <w:r w:rsidRPr="00FB0273">
        <w:rPr>
          <w:rFonts w:ascii="Lucida Console" w:eastAsia="Calibri" w:hAnsi="Lucida Console"/>
          <w:noProof/>
          <w:color w:val="000000"/>
          <w:sz w:val="16"/>
          <w:szCs w:val="22"/>
        </w:rPr>
        <w:br/>
        <w:t xml:space="preserve">        d0(i) = f2(i) - d1(i)*t2(i);</w:t>
      </w:r>
      <w:r w:rsidRPr="00FB0273">
        <w:rPr>
          <w:rFonts w:ascii="Lucida Console" w:eastAsia="Calibri" w:hAnsi="Lucida Console"/>
          <w:noProof/>
          <w:color w:val="000000"/>
          <w:sz w:val="16"/>
          <w:szCs w:val="22"/>
        </w:rPr>
        <w:br/>
        <w:t xml:space="preserve">        D(i,1) = d0(i);</w:t>
      </w:r>
      <w:r w:rsidRPr="00FB0273">
        <w:rPr>
          <w:rFonts w:ascii="Lucida Console" w:eastAsia="Calibri" w:hAnsi="Lucida Console"/>
          <w:noProof/>
          <w:color w:val="000000"/>
          <w:sz w:val="16"/>
          <w:szCs w:val="22"/>
        </w:rPr>
        <w:br/>
        <w:t xml:space="preserve">        D(i,2) = d1(i);</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j = 1:b2</w:t>
      </w:r>
      <w:r w:rsidRPr="00FB0273">
        <w:rPr>
          <w:rFonts w:ascii="Lucida Console" w:eastAsia="Calibri" w:hAnsi="Lucida Console"/>
          <w:noProof/>
          <w:color w:val="000000"/>
          <w:sz w:val="16"/>
          <w:szCs w:val="22"/>
        </w:rPr>
        <w:br/>
        <w:t xml:space="preserve">        time2(j) = (j-1)*dt;</w:t>
      </w:r>
      <w:r w:rsidRPr="00FB0273">
        <w:rPr>
          <w:rFonts w:ascii="Lucida Console" w:eastAsia="Calibri" w:hAnsi="Lucida Console"/>
          <w:noProof/>
          <w:color w:val="000000"/>
          <w:sz w:val="16"/>
          <w:szCs w:val="22"/>
        </w:rPr>
        <w:br/>
        <w:t xml:space="preserve">        Force2(j) = Interp(D,t2,time2(j));</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 xml:space="preserve">    tfill = tadd(1)/dt;</w:t>
      </w:r>
      <w:r w:rsidRPr="00FB0273">
        <w:rPr>
          <w:rFonts w:ascii="Lucida Console" w:eastAsia="Calibri" w:hAnsi="Lucida Console"/>
          <w:noProof/>
          <w:color w:val="000000"/>
          <w:sz w:val="16"/>
          <w:szCs w:val="22"/>
        </w:rPr>
        <w:br/>
        <w:t xml:space="preserve">    thfill = zeros(1,tfill);</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nos &gt;= 3</w:t>
      </w:r>
      <w:r w:rsidRPr="00FB0273">
        <w:rPr>
          <w:rFonts w:ascii="Lucida Console" w:eastAsia="Calibri" w:hAnsi="Lucida Console"/>
          <w:noProof/>
          <w:color w:val="000000"/>
          <w:sz w:val="16"/>
          <w:szCs w:val="22"/>
        </w:rPr>
        <w:br/>
        <w:t xml:space="preserve">    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[file3] = uigetfile(filter);</w:t>
      </w:r>
      <w:r w:rsidRPr="00FB0273">
        <w:rPr>
          <w:rFonts w:ascii="Lucida Console" w:eastAsia="Calibri" w:hAnsi="Lucida Console"/>
          <w:noProof/>
          <w:color w:val="000000"/>
          <w:sz w:val="16"/>
          <w:szCs w:val="22"/>
        </w:rPr>
        <w:br/>
        <w:t xml:space="preserve">    data3 = dlmread(file3);</w:t>
      </w:r>
      <w:r w:rsidRPr="00FB0273">
        <w:rPr>
          <w:rFonts w:ascii="Lucida Console" w:eastAsia="Calibri" w:hAnsi="Lucida Console"/>
          <w:noProof/>
          <w:color w:val="000000"/>
          <w:sz w:val="16"/>
          <w:szCs w:val="22"/>
        </w:rPr>
        <w:br/>
        <w:t xml:space="preserve">    f3 = data3(:,2);</w:t>
      </w:r>
      <w:r w:rsidRPr="00FB0273">
        <w:rPr>
          <w:rFonts w:ascii="Lucida Console" w:eastAsia="Calibri" w:hAnsi="Lucida Console"/>
          <w:noProof/>
          <w:color w:val="000000"/>
          <w:sz w:val="16"/>
          <w:szCs w:val="22"/>
        </w:rPr>
        <w:br/>
        <w:t xml:space="preserve">    t3 = data3(:,1);</w:t>
      </w:r>
      <w:r w:rsidRPr="00FB0273">
        <w:rPr>
          <w:rFonts w:ascii="Lucida Console" w:eastAsia="Calibri" w:hAnsi="Lucida Console"/>
          <w:noProof/>
          <w:color w:val="000000"/>
          <w:sz w:val="16"/>
          <w:szCs w:val="22"/>
        </w:rPr>
        <w:br/>
        <w:t xml:space="preserve">    n3 = length(f3)-1;</w:t>
      </w:r>
      <w:r w:rsidRPr="00FB0273">
        <w:rPr>
          <w:rFonts w:ascii="Lucida Console" w:eastAsia="Calibri" w:hAnsi="Lucida Console"/>
          <w:noProof/>
          <w:color w:val="000000"/>
          <w:sz w:val="16"/>
          <w:szCs w:val="22"/>
        </w:rPr>
        <w:br/>
        <w:t xml:space="preserve">    b3 = tb(3)/dt;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i = 1:n3</w:t>
      </w:r>
      <w:r w:rsidRPr="00FB0273">
        <w:rPr>
          <w:rFonts w:ascii="Lucida Console" w:eastAsia="Calibri" w:hAnsi="Lucida Console"/>
          <w:noProof/>
          <w:color w:val="000000"/>
          <w:sz w:val="16"/>
          <w:szCs w:val="22"/>
        </w:rPr>
        <w:br/>
        <w:t xml:space="preserve">        e1(i) = (f3(i+1) - f3(i)) / (t3(i+1) - t3(i));</w:t>
      </w:r>
      <w:r w:rsidRPr="00FB0273">
        <w:rPr>
          <w:rFonts w:ascii="Lucida Console" w:eastAsia="Calibri" w:hAnsi="Lucida Console"/>
          <w:noProof/>
          <w:color w:val="000000"/>
          <w:sz w:val="16"/>
          <w:szCs w:val="22"/>
        </w:rPr>
        <w:br/>
        <w:t xml:space="preserve">        e0(i) = f3(i) - e1(i)*t3(i);</w:t>
      </w:r>
      <w:r w:rsidRPr="00FB0273">
        <w:rPr>
          <w:rFonts w:ascii="Lucida Console" w:eastAsia="Calibri" w:hAnsi="Lucida Console"/>
          <w:noProof/>
          <w:color w:val="000000"/>
          <w:sz w:val="16"/>
          <w:szCs w:val="22"/>
        </w:rPr>
        <w:br/>
        <w:t xml:space="preserve">        E(i,1) = e0(i);</w:t>
      </w:r>
      <w:r w:rsidRPr="00FB0273">
        <w:rPr>
          <w:rFonts w:ascii="Lucida Console" w:eastAsia="Calibri" w:hAnsi="Lucida Console"/>
          <w:noProof/>
          <w:color w:val="000000"/>
          <w:sz w:val="16"/>
          <w:szCs w:val="22"/>
        </w:rPr>
        <w:br/>
        <w:t xml:space="preserve">        E(i,2) = e1(i);</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lastRenderedPageBreak/>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j = 1:b3</w:t>
      </w:r>
      <w:r w:rsidRPr="00FB0273">
        <w:rPr>
          <w:rFonts w:ascii="Lucida Console" w:eastAsia="Calibri" w:hAnsi="Lucida Console"/>
          <w:noProof/>
          <w:color w:val="000000"/>
          <w:sz w:val="16"/>
          <w:szCs w:val="22"/>
        </w:rPr>
        <w:br/>
        <w:t xml:space="preserve">        time3(j) = (j-1)*dt;</w:t>
      </w:r>
      <w:r w:rsidRPr="00FB0273">
        <w:rPr>
          <w:rFonts w:ascii="Lucida Console" w:eastAsia="Calibri" w:hAnsi="Lucida Console"/>
          <w:noProof/>
          <w:color w:val="000000"/>
          <w:sz w:val="16"/>
          <w:szCs w:val="22"/>
        </w:rPr>
        <w:br/>
        <w:t xml:space="preserve">        Force3(j) = Interp(E,t3,time3(j));</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 xml:space="preserve">    tfill2 = tadd(3)/dt;</w:t>
      </w:r>
      <w:r w:rsidRPr="00FB0273">
        <w:rPr>
          <w:rFonts w:ascii="Lucida Console" w:eastAsia="Calibri" w:hAnsi="Lucida Console"/>
          <w:noProof/>
          <w:color w:val="000000"/>
          <w:sz w:val="16"/>
          <w:szCs w:val="22"/>
        </w:rPr>
        <w:br/>
        <w:t xml:space="preserve">    thfill2 = zeros(1,tfill2);</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nos &gt;= 4</w:t>
      </w:r>
      <w:r w:rsidRPr="00FB0273">
        <w:rPr>
          <w:rFonts w:ascii="Lucida Console" w:eastAsia="Calibri" w:hAnsi="Lucida Console"/>
          <w:noProof/>
          <w:color w:val="000000"/>
          <w:sz w:val="16"/>
          <w:szCs w:val="22"/>
        </w:rPr>
        <w:br/>
        <w:t xml:space="preserve">    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[file4] = uigetfile(filter);</w:t>
      </w:r>
      <w:r w:rsidRPr="00FB0273">
        <w:rPr>
          <w:rFonts w:ascii="Lucida Console" w:eastAsia="Calibri" w:hAnsi="Lucida Console"/>
          <w:noProof/>
          <w:color w:val="000000"/>
          <w:sz w:val="16"/>
          <w:szCs w:val="22"/>
        </w:rPr>
        <w:br/>
        <w:t xml:space="preserve">    data4 = dlmread(file4);</w:t>
      </w:r>
      <w:r w:rsidRPr="00FB0273">
        <w:rPr>
          <w:rFonts w:ascii="Lucida Console" w:eastAsia="Calibri" w:hAnsi="Lucida Console"/>
          <w:noProof/>
          <w:color w:val="000000"/>
          <w:sz w:val="16"/>
          <w:szCs w:val="22"/>
        </w:rPr>
        <w:br/>
        <w:t xml:space="preserve">    f4 = data4(:,2);</w:t>
      </w:r>
      <w:r w:rsidRPr="00FB0273">
        <w:rPr>
          <w:rFonts w:ascii="Lucida Console" w:eastAsia="Calibri" w:hAnsi="Lucida Console"/>
          <w:noProof/>
          <w:color w:val="000000"/>
          <w:sz w:val="16"/>
          <w:szCs w:val="22"/>
        </w:rPr>
        <w:br/>
        <w:t xml:space="preserve">    t4 = data4(:,1);</w:t>
      </w:r>
      <w:r w:rsidRPr="00FB0273">
        <w:rPr>
          <w:rFonts w:ascii="Lucida Console" w:eastAsia="Calibri" w:hAnsi="Lucida Console"/>
          <w:noProof/>
          <w:color w:val="000000"/>
          <w:sz w:val="16"/>
          <w:szCs w:val="22"/>
        </w:rPr>
        <w:br/>
        <w:t xml:space="preserve">    n4 = length(f4)-1;</w:t>
      </w:r>
      <w:r w:rsidRPr="00FB0273">
        <w:rPr>
          <w:rFonts w:ascii="Lucida Console" w:eastAsia="Calibri" w:hAnsi="Lucida Console"/>
          <w:noProof/>
          <w:color w:val="000000"/>
          <w:sz w:val="16"/>
          <w:szCs w:val="22"/>
        </w:rPr>
        <w:br/>
        <w:t xml:space="preserve">    b4 = tb(4)/dt;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i = 1:n4</w:t>
      </w:r>
      <w:r w:rsidRPr="00FB0273">
        <w:rPr>
          <w:rFonts w:ascii="Lucida Console" w:eastAsia="Calibri" w:hAnsi="Lucida Console"/>
          <w:noProof/>
          <w:color w:val="000000"/>
          <w:sz w:val="16"/>
          <w:szCs w:val="22"/>
        </w:rPr>
        <w:br/>
        <w:t xml:space="preserve">        g1(i) = (f4(i+1) - f4(i)) / (t4(i+1) - t4(i));</w:t>
      </w:r>
      <w:r w:rsidRPr="00FB0273">
        <w:rPr>
          <w:rFonts w:ascii="Lucida Console" w:eastAsia="Calibri" w:hAnsi="Lucida Console"/>
          <w:noProof/>
          <w:color w:val="000000"/>
          <w:sz w:val="16"/>
          <w:szCs w:val="22"/>
        </w:rPr>
        <w:br/>
        <w:t xml:space="preserve">        g0(i) = f4(i) - g1(i)*t4(i);</w:t>
      </w:r>
      <w:r w:rsidRPr="00FB0273">
        <w:rPr>
          <w:rFonts w:ascii="Lucida Console" w:eastAsia="Calibri" w:hAnsi="Lucida Console"/>
          <w:noProof/>
          <w:color w:val="000000"/>
          <w:sz w:val="16"/>
          <w:szCs w:val="22"/>
        </w:rPr>
        <w:br/>
        <w:t xml:space="preserve">        G(i,1) = g0(i);</w:t>
      </w:r>
      <w:r w:rsidRPr="00FB0273">
        <w:rPr>
          <w:rFonts w:ascii="Lucida Console" w:eastAsia="Calibri" w:hAnsi="Lucida Console"/>
          <w:noProof/>
          <w:color w:val="000000"/>
          <w:sz w:val="16"/>
          <w:szCs w:val="22"/>
        </w:rPr>
        <w:br/>
        <w:t xml:space="preserve">        G(i,2) = g1(i);</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j = 1:b4</w:t>
      </w:r>
      <w:r w:rsidRPr="00FB0273">
        <w:rPr>
          <w:rFonts w:ascii="Lucida Console" w:eastAsia="Calibri" w:hAnsi="Lucida Console"/>
          <w:noProof/>
          <w:color w:val="000000"/>
          <w:sz w:val="16"/>
          <w:szCs w:val="22"/>
        </w:rPr>
        <w:br/>
        <w:t xml:space="preserve">        time4(j) = (j-1)*dt;</w:t>
      </w:r>
      <w:r w:rsidRPr="00FB0273">
        <w:rPr>
          <w:rFonts w:ascii="Lucida Console" w:eastAsia="Calibri" w:hAnsi="Lucida Console"/>
          <w:noProof/>
          <w:color w:val="000000"/>
          <w:sz w:val="16"/>
          <w:szCs w:val="22"/>
        </w:rPr>
        <w:br/>
        <w:t xml:space="preserve">        Force4(j) = Interp(G,t4,time4(j));</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 xml:space="preserve">    tfill3 = tadd(4)/dt;</w:t>
      </w:r>
      <w:r w:rsidRPr="00FB0273">
        <w:rPr>
          <w:rFonts w:ascii="Lucida Console" w:eastAsia="Calibri" w:hAnsi="Lucida Console"/>
          <w:noProof/>
          <w:color w:val="000000"/>
          <w:sz w:val="16"/>
          <w:szCs w:val="22"/>
        </w:rPr>
        <w:br/>
        <w:t xml:space="preserve">    thfill3 = zeros(1,tfill3);</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nos == 1</w:t>
      </w:r>
      <w:r w:rsidRPr="00FB0273">
        <w:rPr>
          <w:rFonts w:ascii="Lucida Console" w:eastAsia="Calibri" w:hAnsi="Lucida Console"/>
          <w:noProof/>
          <w:color w:val="000000"/>
          <w:sz w:val="16"/>
          <w:szCs w:val="22"/>
        </w:rPr>
        <w:br/>
        <w:t xml:space="preserve">    thrust = Force;</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nos == 2</w:t>
      </w:r>
      <w:r w:rsidRPr="00FB0273">
        <w:rPr>
          <w:rFonts w:ascii="Lucida Console" w:eastAsia="Calibri" w:hAnsi="Lucida Console"/>
          <w:noProof/>
          <w:color w:val="000000"/>
          <w:sz w:val="16"/>
          <w:szCs w:val="22"/>
        </w:rPr>
        <w:br/>
        <w:t xml:space="preserve">    thrust = horzcat(Force,thfill,Force2);</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nos == 3</w:t>
      </w:r>
      <w:r w:rsidRPr="00FB0273">
        <w:rPr>
          <w:rFonts w:ascii="Lucida Console" w:eastAsia="Calibri" w:hAnsi="Lucida Console"/>
          <w:noProof/>
          <w:color w:val="000000"/>
          <w:sz w:val="16"/>
          <w:szCs w:val="22"/>
        </w:rPr>
        <w:br/>
        <w:t xml:space="preserve">    thrust = horzcat(Force,thfill,Force2,thfill2,Force3);</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nos == 4</w:t>
      </w:r>
      <w:r w:rsidRPr="00FB0273">
        <w:rPr>
          <w:rFonts w:ascii="Lucida Console" w:eastAsia="Calibri" w:hAnsi="Lucida Console"/>
          <w:noProof/>
          <w:color w:val="000000"/>
          <w:sz w:val="16"/>
          <w:szCs w:val="22"/>
        </w:rPr>
        <w:br/>
        <w:t xml:space="preserve">    thrust = horzcat(Force,thfill,Force2,thfill2,Force3,thfill3,Force4);</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p>
    <w:p w14:paraId="7BD65215" w14:textId="77777777" w:rsidR="00EB6546" w:rsidRDefault="00EB6546" w:rsidP="003353E1">
      <w:pPr>
        <w:pStyle w:val="A3rd"/>
        <w:numPr>
          <w:ilvl w:val="3"/>
          <w:numId w:val="28"/>
        </w:numPr>
      </w:pPr>
      <w:bookmarkStart w:id="194" w:name="_Toc9960108"/>
      <w:r>
        <w:t>Interpolation Function</w:t>
      </w:r>
      <w:bookmarkEnd w:id="194"/>
    </w:p>
    <w:p w14:paraId="6817E1F8" w14:textId="77777777" w:rsidR="00EB6546" w:rsidRDefault="00EB6546" w:rsidP="003353E1">
      <w:pPr>
        <w:pStyle w:val="Paragraphs"/>
      </w:pPr>
      <w:r>
        <w:t>The script that handles the linear interpolation of the motor data, also used in the drag profiles below.</w:t>
      </w:r>
    </w:p>
    <w:p w14:paraId="7744C81F" w14:textId="77777777" w:rsidR="00EB6546" w:rsidRPr="00EB6546" w:rsidRDefault="00EB6546" w:rsidP="003353E1">
      <w:pPr>
        <w:spacing w:after="160" w:line="360" w:lineRule="auto"/>
        <w:rPr>
          <w:rFonts w:ascii="Lucida Console" w:eastAsia="Calibri" w:hAnsi="Lucida Console"/>
          <w:noProof/>
          <w:color w:val="000000"/>
          <w:sz w:val="16"/>
          <w:szCs w:val="22"/>
        </w:rPr>
      </w:pPr>
      <w:r w:rsidRPr="00EB6546">
        <w:rPr>
          <w:rFonts w:ascii="Lucida Console" w:eastAsia="Calibri" w:hAnsi="Lucida Console"/>
          <w:noProof/>
          <w:color w:val="0000FF"/>
          <w:sz w:val="16"/>
          <w:szCs w:val="22"/>
        </w:rPr>
        <w:t>function</w:t>
      </w:r>
      <w:r w:rsidRPr="00EB6546">
        <w:rPr>
          <w:rFonts w:ascii="Lucida Console" w:eastAsia="Calibri" w:hAnsi="Lucida Console"/>
          <w:noProof/>
          <w:color w:val="000000"/>
          <w:sz w:val="16"/>
          <w:szCs w:val="22"/>
        </w:rPr>
        <w:t xml:space="preserve"> [F] = Interp(C, t, tau)</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t>j = 1;</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lastRenderedPageBreak/>
        <w:t>while</w:t>
      </w:r>
      <w:r w:rsidRPr="00EB6546">
        <w:rPr>
          <w:rFonts w:ascii="Lucida Console" w:eastAsia="Calibri" w:hAnsi="Lucida Console"/>
          <w:noProof/>
          <w:color w:val="000000"/>
          <w:sz w:val="16"/>
          <w:szCs w:val="22"/>
        </w:rPr>
        <w:t xml:space="preserve"> tau &gt;= t(j)</w:t>
      </w:r>
      <w:r w:rsidRPr="00EB6546">
        <w:rPr>
          <w:rFonts w:ascii="Lucida Console" w:eastAsia="Calibri" w:hAnsi="Lucida Console"/>
          <w:noProof/>
          <w:color w:val="000000"/>
          <w:sz w:val="16"/>
          <w:szCs w:val="22"/>
        </w:rPr>
        <w:br/>
        <w:t xml:space="preserve">    j = j + 1;</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r w:rsidRPr="00EB6546">
        <w:rPr>
          <w:rFonts w:ascii="Lucida Console" w:eastAsia="Calibri" w:hAnsi="Lucida Console"/>
          <w:noProof/>
          <w:color w:val="000000"/>
          <w:sz w:val="16"/>
          <w:szCs w:val="22"/>
        </w:rPr>
        <w:br/>
        <w:t>k = j - 1;</w:t>
      </w:r>
      <w:r w:rsidRPr="00EB6546">
        <w:rPr>
          <w:rFonts w:ascii="Lucida Console" w:eastAsia="Calibri" w:hAnsi="Lucida Console"/>
          <w:noProof/>
          <w:color w:val="000000"/>
          <w:sz w:val="16"/>
          <w:szCs w:val="22"/>
        </w:rPr>
        <w:br/>
        <w:t>F = C(k,1) + C(k,2) * tau;</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p>
    <w:p w14:paraId="24BE5615" w14:textId="77777777" w:rsidR="00FB0273" w:rsidRDefault="00FB0273" w:rsidP="003353E1">
      <w:pPr>
        <w:pStyle w:val="A2nd"/>
      </w:pPr>
      <w:bookmarkStart w:id="195" w:name="_Toc9960109"/>
      <w:r>
        <w:t>Drag Selection</w:t>
      </w:r>
      <w:bookmarkEnd w:id="195"/>
    </w:p>
    <w:p w14:paraId="34F9312E" w14:textId="77777777" w:rsidR="00FB0273" w:rsidRDefault="00FB0273" w:rsidP="003353E1">
      <w:pPr>
        <w:pStyle w:val="Paragraphs"/>
      </w:pPr>
      <w:r>
        <w:t>The script that allows the user to decide which method to load the drag profile.</w:t>
      </w:r>
    </w:p>
    <w:p w14:paraId="56E08B79"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Calibri" w:hAnsi="Lucida Console"/>
          <w:noProof/>
          <w:color w:val="0000FF"/>
          <w:sz w:val="16"/>
          <w:szCs w:val="22"/>
        </w:rPr>
        <w:t>function</w:t>
      </w:r>
      <w:r w:rsidRPr="00FB0273">
        <w:rPr>
          <w:rFonts w:ascii="Lucida Console" w:eastAsia="Calibri" w:hAnsi="Lucida Console"/>
          <w:noProof/>
          <w:color w:val="000000"/>
          <w:sz w:val="16"/>
          <w:szCs w:val="22"/>
        </w:rPr>
        <w:t xml:space="preserve"> [DCondition,DragData,mend] = Drag_Selection</w:t>
      </w:r>
      <w:r w:rsidRPr="00FB0273">
        <w:rPr>
          <w:rFonts w:ascii="Lucida Console" w:eastAsia="Calibri" w:hAnsi="Lucida Console"/>
          <w:noProof/>
          <w:color w:val="000000"/>
          <w:sz w:val="16"/>
          <w:szCs w:val="22"/>
        </w:rPr>
        <w:br/>
        <w:t>answer2 = questdlg(</w:t>
      </w:r>
      <w:r w:rsidRPr="00FB0273">
        <w:rPr>
          <w:rFonts w:ascii="Lucida Console" w:eastAsia="Calibri" w:hAnsi="Lucida Console"/>
          <w:noProof/>
          <w:color w:val="800000"/>
          <w:sz w:val="16"/>
          <w:szCs w:val="22"/>
        </w:rPr>
        <w:t>'What Drag values do you wish to use?'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'Drag Profile Menu'</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'Actual Drag Data'</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'Fin Type'</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'Constant Drag'</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'Actual Drag Data'</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Handle response</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switch</w:t>
      </w:r>
      <w:r w:rsidRPr="00FB0273">
        <w:rPr>
          <w:rFonts w:ascii="Lucida Console" w:eastAsia="Calibri" w:hAnsi="Lucida Console"/>
          <w:noProof/>
          <w:color w:val="000000"/>
          <w:sz w:val="16"/>
          <w:szCs w:val="22"/>
        </w:rPr>
        <w:t xml:space="preserve"> answer2</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'Actual Drag Data'</w:t>
      </w:r>
      <w:r w:rsidRPr="00FB0273">
        <w:rPr>
          <w:rFonts w:ascii="Lucida Console" w:eastAsia="Calibri" w:hAnsi="Lucida Console"/>
          <w:noProof/>
          <w:color w:val="000000"/>
          <w:sz w:val="16"/>
          <w:szCs w:val="22"/>
        </w:rPr>
        <w:br/>
        <w:t xml:space="preserve">        disp([answer2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DCondition = 1;</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'Fin Type'</w:t>
      </w:r>
      <w:r w:rsidRPr="00FB0273">
        <w:rPr>
          <w:rFonts w:ascii="Lucida Console" w:eastAsia="Calibri" w:hAnsi="Lucida Console"/>
          <w:noProof/>
          <w:color w:val="000000"/>
          <w:sz w:val="16"/>
          <w:szCs w:val="22"/>
        </w:rPr>
        <w:br/>
        <w:t xml:space="preserve">        disp([answer2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DCondition = 2;</w:t>
      </w:r>
      <w:r w:rsidRPr="00FB0273">
        <w:rPr>
          <w:rFonts w:ascii="Lucida Console" w:eastAsia="Calibri" w:hAnsi="Lucida Console"/>
          <w:noProof/>
          <w:color w:val="000000"/>
          <w:sz w:val="16"/>
          <w:szCs w:val="22"/>
        </w:rPr>
        <w:br/>
        <w:t>answer3 = questdlg(</w:t>
      </w:r>
      <w:r w:rsidRPr="00FB0273">
        <w:rPr>
          <w:rFonts w:ascii="Lucida Console" w:eastAsia="Calibri" w:hAnsi="Lucida Console"/>
          <w:noProof/>
          <w:color w:val="800000"/>
          <w:sz w:val="16"/>
          <w:szCs w:val="22"/>
        </w:rPr>
        <w:t>'What type of model would you like to run?'</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'Fin Type Menu'</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'No 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switch</w:t>
      </w:r>
      <w:r w:rsidRPr="00FB0273">
        <w:rPr>
          <w:rFonts w:ascii="Lucida Console" w:eastAsia="Calibri" w:hAnsi="Lucida Console"/>
          <w:noProof/>
          <w:color w:val="000000"/>
          <w:sz w:val="16"/>
          <w:szCs w:val="22"/>
        </w:rPr>
        <w:t xml:space="preserve"> answer3</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'Fins Model'</w:t>
      </w:r>
      <w:r w:rsidRPr="00FB0273">
        <w:rPr>
          <w:rFonts w:ascii="Lucida Console" w:eastAsia="Calibri" w:hAnsi="Lucida Console"/>
          <w:noProof/>
          <w:color w:val="000000"/>
          <w:sz w:val="16"/>
          <w:szCs w:val="22"/>
        </w:rPr>
        <w:br/>
        <w:t xml:space="preserve">                    disp([answer3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answer4 = questdlg(</w:t>
      </w:r>
      <w:r w:rsidRPr="00FB0273">
        <w:rPr>
          <w:rFonts w:ascii="Lucida Console" w:eastAsia="Calibri" w:hAnsi="Lucida Console"/>
          <w:noProof/>
          <w:color w:val="800000"/>
          <w:sz w:val="16"/>
          <w:szCs w:val="22"/>
        </w:rPr>
        <w:t>'What type of fins do you want to use?'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'Fins Model Menu'</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tab/>
      </w:r>
      <w:r w:rsidRPr="00FB0273">
        <w:rPr>
          <w:rFonts w:ascii="Lucida Console" w:eastAsia="Calibri" w:hAnsi="Lucida Console"/>
          <w:noProof/>
          <w:color w:val="800000"/>
          <w:sz w:val="16"/>
          <w:szCs w:val="22"/>
        </w:rPr>
        <w:t>'Small 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'Large 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800000"/>
          <w:sz w:val="16"/>
          <w:szCs w:val="22"/>
        </w:rPr>
        <w:t>'Delta 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800000"/>
          <w:sz w:val="16"/>
          <w:szCs w:val="22"/>
        </w:rPr>
        <w:t>'Small Fins Model'</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switch</w:t>
      </w:r>
      <w:r w:rsidRPr="00FB0273">
        <w:rPr>
          <w:rFonts w:ascii="Lucida Console" w:eastAsia="Calibri" w:hAnsi="Lucida Console"/>
          <w:noProof/>
          <w:color w:val="000000"/>
          <w:sz w:val="16"/>
          <w:szCs w:val="22"/>
        </w:rPr>
        <w:t xml:space="preserve"> answer4</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'Small Fins Model'</w:t>
      </w:r>
      <w:r w:rsidRPr="00FB0273">
        <w:rPr>
          <w:rFonts w:ascii="Lucida Console" w:eastAsia="Calibri" w:hAnsi="Lucida Console"/>
          <w:noProof/>
          <w:color w:val="000000"/>
          <w:sz w:val="16"/>
          <w:szCs w:val="22"/>
        </w:rPr>
        <w:br/>
        <w:t xml:space="preserve">                            disp([answer4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FinType = 1;</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'Large Fins Model'</w:t>
      </w:r>
      <w:r w:rsidRPr="00FB0273">
        <w:rPr>
          <w:rFonts w:ascii="Lucida Console" w:eastAsia="Calibri" w:hAnsi="Lucida Console"/>
          <w:noProof/>
          <w:color w:val="000000"/>
          <w:sz w:val="16"/>
          <w:szCs w:val="22"/>
        </w:rPr>
        <w:br/>
        <w:t xml:space="preserve">                            disp([answer4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FinType = 2;</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'Delta Fins Model'</w:t>
      </w:r>
      <w:r w:rsidRPr="00FB0273">
        <w:rPr>
          <w:rFonts w:ascii="Lucida Console" w:eastAsia="Calibri" w:hAnsi="Lucida Console"/>
          <w:noProof/>
          <w:color w:val="000000"/>
          <w:sz w:val="16"/>
          <w:szCs w:val="22"/>
        </w:rPr>
        <w:br/>
        <w:t xml:space="preserve">                            disp([answer4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FinType = 3;</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'No Fins Model'</w:t>
      </w:r>
      <w:r w:rsidRPr="00FB0273">
        <w:rPr>
          <w:rFonts w:ascii="Lucida Console" w:eastAsia="Calibri" w:hAnsi="Lucida Console"/>
          <w:noProof/>
          <w:color w:val="000000"/>
          <w:sz w:val="16"/>
          <w:szCs w:val="22"/>
        </w:rPr>
        <w:br/>
        <w:t xml:space="preserve">                    disp([answer3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FinType = 4;</w:t>
      </w:r>
      <w:r w:rsidRPr="00FB0273">
        <w:rPr>
          <w:rFonts w:ascii="Lucida Console" w:eastAsia="Calibri" w:hAnsi="Lucida Console"/>
          <w:noProof/>
          <w:color w:val="000000"/>
          <w:sz w:val="16"/>
          <w:szCs w:val="22"/>
        </w:rPr>
        <w:br/>
        <w:t>warn = warndlg(</w:t>
      </w:r>
      <w:r w:rsidRPr="00FB0273">
        <w:rPr>
          <w:rFonts w:ascii="Lucida Console" w:eastAsia="Calibri" w:hAnsi="Lucida Console"/>
          <w:noProof/>
          <w:color w:val="800000"/>
          <w:sz w:val="16"/>
          <w:szCs w:val="22"/>
        </w:rPr>
        <w:t>'Answer will be given, but stability is not accounted for'</w:t>
      </w:r>
      <w:r w:rsidRPr="00FB0273">
        <w:rPr>
          <w:rFonts w:ascii="Lucida Console" w:eastAsia="Calibri" w:hAnsi="Lucida Console"/>
          <w:noProof/>
          <w:color w:val="000000"/>
          <w:sz w:val="16"/>
          <w:szCs w:val="22"/>
        </w:rPr>
        <w:t>,</w:t>
      </w:r>
      <w:r w:rsidRPr="00FB0273">
        <w:rPr>
          <w:rFonts w:ascii="Lucida Console" w:eastAsia="Calibri" w:hAnsi="Lucida Console"/>
          <w:noProof/>
          <w:color w:val="0000FF"/>
          <w:sz w:val="16"/>
          <w:szCs w:val="22"/>
        </w:rPr>
        <w:t>...</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800000"/>
          <w:sz w:val="16"/>
          <w:szCs w:val="22"/>
        </w:rPr>
        <w:t>'Warning'</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pause(5)</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case</w:t>
      </w:r>
      <w:r w:rsidRPr="00FB0273">
        <w:rPr>
          <w:rFonts w:ascii="Lucida Console" w:eastAsia="Calibri" w:hAnsi="Lucida Console"/>
          <w:noProof/>
          <w:color w:val="000000"/>
          <w:sz w:val="16"/>
          <w:szCs w:val="22"/>
        </w:rPr>
        <w:t xml:space="preserve"> </w:t>
      </w:r>
      <w:r w:rsidRPr="00FB0273">
        <w:rPr>
          <w:rFonts w:ascii="Lucida Console" w:eastAsia="Calibri" w:hAnsi="Lucida Console"/>
          <w:noProof/>
          <w:color w:val="800000"/>
          <w:sz w:val="16"/>
          <w:szCs w:val="22"/>
        </w:rPr>
        <w:t>'Constant Drag'</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lastRenderedPageBreak/>
        <w:t xml:space="preserve">        disp([answer2 </w:t>
      </w:r>
      <w:r w:rsidRPr="00FB0273">
        <w:rPr>
          <w:rFonts w:ascii="Lucida Console" w:eastAsia="Calibri" w:hAnsi="Lucida Console"/>
          <w:noProof/>
          <w:color w:val="800000"/>
          <w:sz w:val="16"/>
          <w:szCs w:val="22"/>
        </w:rPr>
        <w:t>' Selected.'</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DCondition = 3;</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DCondition ==1</w:t>
      </w:r>
      <w:r w:rsidRPr="00FB0273">
        <w:rPr>
          <w:rFonts w:ascii="Lucida Console" w:eastAsia="Calibri" w:hAnsi="Lucida Console"/>
          <w:noProof/>
          <w:color w:val="000000"/>
          <w:sz w:val="16"/>
          <w:szCs w:val="22"/>
        </w:rPr>
        <w:br/>
        <w:t xml:space="preserve">    filter = {</w:t>
      </w:r>
      <w:r w:rsidRPr="00FB0273">
        <w:rPr>
          <w:rFonts w:ascii="Lucida Console" w:eastAsia="Calibri" w:hAnsi="Lucida Console"/>
          <w:noProof/>
          <w:color w:val="800000"/>
          <w:sz w:val="16"/>
          <w:szCs w:val="22"/>
        </w:rPr>
        <w:t>'*.txt'</w:t>
      </w:r>
      <w:r w:rsidRPr="00FB0273">
        <w:rPr>
          <w:rFonts w:ascii="Lucida Console" w:eastAsia="Calibri" w:hAnsi="Lucida Console"/>
          <w:noProof/>
          <w:color w:val="000000"/>
          <w:sz w:val="16"/>
          <w:szCs w:val="22"/>
        </w:rPr>
        <w:t>};</w:t>
      </w:r>
      <w:r w:rsidRPr="00FB0273">
        <w:rPr>
          <w:rFonts w:ascii="Lucida Console" w:eastAsia="Calibri" w:hAnsi="Lucida Console"/>
          <w:noProof/>
          <w:color w:val="000000"/>
          <w:sz w:val="16"/>
          <w:szCs w:val="22"/>
        </w:rPr>
        <w:br/>
        <w:t xml:space="preserve">    [filenameD] = uigetfile(filter);</w:t>
      </w:r>
      <w:r w:rsidRPr="00FB0273">
        <w:rPr>
          <w:rFonts w:ascii="Lucida Console" w:eastAsia="Calibri" w:hAnsi="Lucida Console"/>
          <w:noProof/>
          <w:color w:val="000000"/>
          <w:sz w:val="16"/>
          <w:szCs w:val="22"/>
        </w:rPr>
        <w:br/>
        <w:t xml:space="preserve">    DragData = dlmread(filenameD);</w:t>
      </w:r>
      <w:r w:rsidRPr="00FB0273">
        <w:rPr>
          <w:rFonts w:ascii="Lucida Console" w:eastAsia="Calibri" w:hAnsi="Lucida Console"/>
          <w:noProof/>
          <w:color w:val="000000"/>
          <w:sz w:val="16"/>
          <w:szCs w:val="22"/>
        </w:rPr>
        <w:br/>
        <w:t xml:space="preserve">    mend = 0;</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DCondition == 2</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if</w:t>
      </w:r>
      <w:r w:rsidRPr="00FB0273">
        <w:rPr>
          <w:rFonts w:ascii="Lucida Console" w:eastAsia="Calibri" w:hAnsi="Lucida Console"/>
          <w:noProof/>
          <w:color w:val="000000"/>
          <w:sz w:val="16"/>
          <w:szCs w:val="22"/>
        </w:rPr>
        <w:t xml:space="preserve"> FinType == 4</w:t>
      </w:r>
      <w:r w:rsidRPr="00FB0273">
        <w:rPr>
          <w:rFonts w:ascii="Lucida Console" w:eastAsia="Calibri" w:hAnsi="Lucida Console"/>
          <w:noProof/>
          <w:color w:val="000000"/>
          <w:sz w:val="16"/>
          <w:szCs w:val="22"/>
        </w:rPr>
        <w:br/>
        <w:t xml:space="preserve">        [DragData,mend] = NoFins();</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FinType == 1</w:t>
      </w:r>
      <w:r w:rsidRPr="00FB0273">
        <w:rPr>
          <w:rFonts w:ascii="Lucida Console" w:eastAsia="Calibri" w:hAnsi="Lucida Console"/>
          <w:noProof/>
          <w:color w:val="000000"/>
          <w:sz w:val="16"/>
          <w:szCs w:val="22"/>
        </w:rPr>
        <w:br/>
        <w:t xml:space="preserve">        [DragData,mend] = SmallFins();</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FinType == 2</w:t>
      </w:r>
      <w:r w:rsidRPr="00FB0273">
        <w:rPr>
          <w:rFonts w:ascii="Lucida Console" w:eastAsia="Calibri" w:hAnsi="Lucida Console"/>
          <w:noProof/>
          <w:color w:val="000000"/>
          <w:sz w:val="16"/>
          <w:szCs w:val="22"/>
        </w:rPr>
        <w:br/>
        <w:t xml:space="preserve">        [DragData,mend] = LargeFins();</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FinType == 3</w:t>
      </w:r>
      <w:r w:rsidRPr="00FB0273">
        <w:rPr>
          <w:rFonts w:ascii="Lucida Console" w:eastAsia="Calibri" w:hAnsi="Lucida Console"/>
          <w:noProof/>
          <w:color w:val="000000"/>
          <w:sz w:val="16"/>
          <w:szCs w:val="22"/>
        </w:rPr>
        <w:br/>
        <w:t xml:space="preserve">        [DragData,mend] = DeltaFins();</w:t>
      </w:r>
      <w:r w:rsidRPr="00FB0273">
        <w:rPr>
          <w:rFonts w:ascii="Lucida Console" w:eastAsia="Calibri" w:hAnsi="Lucida Console"/>
          <w:noProof/>
          <w:color w:val="000000"/>
          <w:sz w:val="16"/>
          <w:szCs w:val="22"/>
        </w:rPr>
        <w:br/>
        <w:t xml:space="preserve">    </w:t>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elseif</w:t>
      </w:r>
      <w:r w:rsidRPr="00FB0273">
        <w:rPr>
          <w:rFonts w:ascii="Lucida Console" w:eastAsia="Calibri" w:hAnsi="Lucida Console"/>
          <w:noProof/>
          <w:color w:val="000000"/>
          <w:sz w:val="16"/>
          <w:szCs w:val="22"/>
        </w:rPr>
        <w:t xml:space="preserve"> DCondition == 3</w:t>
      </w:r>
      <w:r w:rsidRPr="00FB0273">
        <w:rPr>
          <w:rFonts w:ascii="Lucida Console" w:eastAsia="Calibri" w:hAnsi="Lucida Console"/>
          <w:noProof/>
          <w:color w:val="000000"/>
          <w:sz w:val="16"/>
          <w:szCs w:val="22"/>
        </w:rPr>
        <w:br/>
        <w:t xml:space="preserve">    DragData = 0;</w:t>
      </w:r>
      <w:r w:rsidRPr="00FB0273">
        <w:rPr>
          <w:rFonts w:ascii="Lucida Console" w:eastAsia="Calibri" w:hAnsi="Lucida Console"/>
          <w:noProof/>
          <w:color w:val="000000"/>
          <w:sz w:val="16"/>
          <w:szCs w:val="22"/>
        </w:rPr>
        <w:br/>
        <w:t xml:space="preserve">    mend = 0;</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p>
    <w:p w14:paraId="7F539205" w14:textId="77777777" w:rsidR="00FB0273" w:rsidRDefault="00FB0273" w:rsidP="003353E1">
      <w:pPr>
        <w:pStyle w:val="A3rd"/>
      </w:pPr>
      <w:bookmarkStart w:id="196" w:name="_Toc9960110"/>
      <w:r>
        <w:t>Drag Profiles</w:t>
      </w:r>
      <w:bookmarkEnd w:id="196"/>
    </w:p>
    <w:p w14:paraId="4415CDB1" w14:textId="77777777" w:rsidR="00FB0273" w:rsidRDefault="00FB0273" w:rsidP="003353E1">
      <w:pPr>
        <w:pStyle w:val="Paragraphs"/>
      </w:pPr>
      <w:r>
        <w:t>The four different drag profiles that can be selected by the user if they do not have a drag profile to read in or want to use a constant drag value.</w:t>
      </w:r>
    </w:p>
    <w:p w14:paraId="1380CD28" w14:textId="77777777" w:rsidR="00FB0273" w:rsidRDefault="00FB0273" w:rsidP="003353E1">
      <w:pPr>
        <w:pStyle w:val="A4th"/>
      </w:pPr>
      <w:bookmarkStart w:id="197" w:name="_Toc9960111"/>
      <w:r>
        <w:t>No Fins Drag Model</w:t>
      </w:r>
      <w:bookmarkEnd w:id="197"/>
    </w:p>
    <w:p w14:paraId="4F4B2071" w14:textId="77777777" w:rsidR="00FB0273" w:rsidRDefault="006D1DB1" w:rsidP="003353E1">
      <w:pPr>
        <w:pStyle w:val="Paragraphs"/>
      </w:pPr>
      <w:r>
        <w:t>The no fins model</w:t>
      </w:r>
      <w:r w:rsidR="00FB0273">
        <w:t xml:space="preserve"> recommended to be used for only initial development stages.</w:t>
      </w:r>
    </w:p>
    <w:p w14:paraId="10286FA3" w14:textId="77777777" w:rsidR="00FB0273" w:rsidRPr="00FB0273" w:rsidRDefault="00FB0273" w:rsidP="003353E1">
      <w:pPr>
        <w:spacing w:after="160" w:line="360" w:lineRule="auto"/>
        <w:rPr>
          <w:rFonts w:ascii="Lucida Console" w:eastAsia="Calibri" w:hAnsi="Lucida Console"/>
          <w:noProof/>
          <w:color w:val="000000"/>
          <w:sz w:val="16"/>
          <w:szCs w:val="22"/>
        </w:rPr>
      </w:pPr>
      <w:r w:rsidRPr="00FB0273">
        <w:rPr>
          <w:rFonts w:ascii="Lucida Console" w:eastAsia="Calibri" w:hAnsi="Lucida Console"/>
          <w:noProof/>
          <w:color w:val="0000FF"/>
          <w:sz w:val="16"/>
          <w:szCs w:val="22"/>
        </w:rPr>
        <w:t>function</w:t>
      </w:r>
      <w:r w:rsidRPr="00FB0273">
        <w:rPr>
          <w:rFonts w:ascii="Lucida Console" w:eastAsia="Calibri" w:hAnsi="Lucida Console"/>
          <w:noProof/>
          <w:color w:val="000000"/>
          <w:sz w:val="16"/>
          <w:szCs w:val="22"/>
        </w:rPr>
        <w:t xml:space="preserve"> [Cd,mend] = NoFins()</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global</w:t>
      </w:r>
      <w:r w:rsidRPr="00FB0273">
        <w:rPr>
          <w:rFonts w:ascii="Lucida Console" w:eastAsia="Calibri" w:hAnsi="Lucida Console"/>
          <w:noProof/>
          <w:color w:val="000000"/>
          <w:sz w:val="16"/>
          <w:szCs w:val="22"/>
        </w:rPr>
        <w:t xml:space="preserve"> TimeStep</w:t>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General No Fins Design</w:t>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Drag Coefficient (y-axis)</w:t>
      </w:r>
      <w:r w:rsidRPr="00FB0273">
        <w:rPr>
          <w:rFonts w:ascii="Lucida Console" w:eastAsia="Calibri" w:hAnsi="Lucida Console"/>
          <w:noProof/>
          <w:color w:val="000000"/>
          <w:sz w:val="16"/>
          <w:szCs w:val="22"/>
        </w:rPr>
        <w:br/>
        <w:t>cdy = [0.33;0.3; 0.38; 0.42; 0.57; 0.66; 0.44; 0.34; 0.27; 0.24];</w:t>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Mach (x-axis)</w:t>
      </w:r>
      <w:r w:rsidRPr="00FB0273">
        <w:rPr>
          <w:rFonts w:ascii="Lucida Console" w:eastAsia="Calibri" w:hAnsi="Lucida Console"/>
          <w:noProof/>
          <w:color w:val="000000"/>
          <w:sz w:val="16"/>
          <w:szCs w:val="22"/>
        </w:rPr>
        <w:br/>
        <w:t>machx = [0;0.6; 0.8; 0.9; 1; 1.03; 2.29; 2.96; 3.96; 4.65];</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8000"/>
          <w:sz w:val="16"/>
          <w:szCs w:val="22"/>
        </w:rPr>
        <w:t>% Set up for linear interpolation</w:t>
      </w:r>
      <w:r w:rsidRPr="00FB0273">
        <w:rPr>
          <w:rFonts w:ascii="Lucida Console" w:eastAsia="Calibri" w:hAnsi="Lucida Console"/>
          <w:noProof/>
          <w:color w:val="000000"/>
          <w:sz w:val="16"/>
          <w:szCs w:val="22"/>
        </w:rPr>
        <w:br/>
        <w:t>f = cdy;</w:t>
      </w:r>
      <w:r w:rsidRPr="00FB0273">
        <w:rPr>
          <w:rFonts w:ascii="Lucida Console" w:eastAsia="Calibri" w:hAnsi="Lucida Console"/>
          <w:noProof/>
          <w:color w:val="000000"/>
          <w:sz w:val="16"/>
          <w:szCs w:val="22"/>
        </w:rPr>
        <w:br/>
        <w:t>t = machx;</w:t>
      </w:r>
      <w:r w:rsidRPr="00FB0273">
        <w:rPr>
          <w:rFonts w:ascii="Lucida Console" w:eastAsia="Calibri" w:hAnsi="Lucida Console"/>
          <w:noProof/>
          <w:color w:val="000000"/>
          <w:sz w:val="16"/>
          <w:szCs w:val="22"/>
        </w:rPr>
        <w:br/>
        <w:t>n = length(cdy)-1;</w:t>
      </w:r>
      <w:r w:rsidRPr="00FB0273">
        <w:rPr>
          <w:rFonts w:ascii="Lucida Console" w:eastAsia="Calibri" w:hAnsi="Lucida Console"/>
          <w:noProof/>
          <w:color w:val="000000"/>
          <w:sz w:val="16"/>
          <w:szCs w:val="22"/>
        </w:rPr>
        <w:br/>
        <w:t>dt = TimeStep;</w:t>
      </w:r>
      <w:r w:rsidRPr="00FB0273">
        <w:rPr>
          <w:rFonts w:ascii="Lucida Console" w:eastAsia="Calibri" w:hAnsi="Lucida Console"/>
          <w:noProof/>
          <w:color w:val="000000"/>
          <w:sz w:val="16"/>
          <w:szCs w:val="22"/>
        </w:rPr>
        <w:br/>
        <w:t>b = machx(end)/dt;</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i = 1:n</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lastRenderedPageBreak/>
        <w:t xml:space="preserve">    c1(i) = (f(i+1) - f(i)) / (t(i+1) - t(i));</w:t>
      </w:r>
      <w:r w:rsidRPr="00FB0273">
        <w:rPr>
          <w:rFonts w:ascii="Lucida Console" w:eastAsia="Calibri" w:hAnsi="Lucida Console"/>
          <w:noProof/>
          <w:color w:val="000000"/>
          <w:sz w:val="16"/>
          <w:szCs w:val="22"/>
        </w:rPr>
        <w:br/>
        <w:t xml:space="preserve">    c0(i) = f(i) - c1(i)*t(i);</w:t>
      </w:r>
      <w:r w:rsidRPr="00FB0273">
        <w:rPr>
          <w:rFonts w:ascii="Lucida Console" w:eastAsia="Calibri" w:hAnsi="Lucida Console"/>
          <w:noProof/>
          <w:color w:val="000000"/>
          <w:sz w:val="16"/>
          <w:szCs w:val="22"/>
        </w:rPr>
        <w:br/>
        <w:t xml:space="preserve">    C(i,1) = c0(i);</w:t>
      </w:r>
      <w:r w:rsidRPr="00FB0273">
        <w:rPr>
          <w:rFonts w:ascii="Lucida Console" w:eastAsia="Calibri" w:hAnsi="Lucida Console"/>
          <w:noProof/>
          <w:color w:val="000000"/>
          <w:sz w:val="16"/>
          <w:szCs w:val="22"/>
        </w:rPr>
        <w:br/>
        <w:t xml:space="preserve">    C(i,2) = c1(i);</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for</w:t>
      </w:r>
      <w:r w:rsidRPr="00FB0273">
        <w:rPr>
          <w:rFonts w:ascii="Lucida Console" w:eastAsia="Calibri" w:hAnsi="Lucida Console"/>
          <w:noProof/>
          <w:color w:val="000000"/>
          <w:sz w:val="16"/>
          <w:szCs w:val="22"/>
        </w:rPr>
        <w:t xml:space="preserve"> j = 1:b</w:t>
      </w:r>
      <w:r w:rsidRPr="00FB0273">
        <w:rPr>
          <w:rFonts w:ascii="Lucida Console" w:eastAsia="Calibri" w:hAnsi="Lucida Console"/>
          <w:noProof/>
          <w:color w:val="000000"/>
          <w:sz w:val="16"/>
          <w:szCs w:val="22"/>
        </w:rPr>
        <w:br/>
        <w:t xml:space="preserve">    speed(j) = (j-1)*dt;</w:t>
      </w:r>
      <w:r w:rsidRPr="00FB0273">
        <w:rPr>
          <w:rFonts w:ascii="Lucida Console" w:eastAsia="Calibri" w:hAnsi="Lucida Console"/>
          <w:noProof/>
          <w:color w:val="000000"/>
          <w:sz w:val="16"/>
          <w:szCs w:val="22"/>
        </w:rPr>
        <w:br/>
        <w:t xml:space="preserve">    coeff(j) = Interp(C,t,speed(j));</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r w:rsidRPr="00FB0273">
        <w:rPr>
          <w:rFonts w:ascii="Lucida Console" w:eastAsia="Calibri" w:hAnsi="Lucida Console"/>
          <w:noProof/>
          <w:color w:val="000000"/>
          <w:sz w:val="16"/>
          <w:szCs w:val="22"/>
        </w:rPr>
        <w:br/>
        <w:t>mend = machx(end);</w:t>
      </w:r>
      <w:r w:rsidRPr="00FB0273">
        <w:rPr>
          <w:rFonts w:ascii="Lucida Console" w:eastAsia="Calibri" w:hAnsi="Lucida Console"/>
          <w:noProof/>
          <w:color w:val="000000"/>
          <w:sz w:val="16"/>
          <w:szCs w:val="22"/>
        </w:rPr>
        <w:br/>
        <w:t>Cd = coeff(:);</w:t>
      </w:r>
      <w:r w:rsidRPr="00FB0273">
        <w:rPr>
          <w:rFonts w:ascii="Lucida Console" w:eastAsia="Calibri" w:hAnsi="Lucida Console"/>
          <w:noProof/>
          <w:color w:val="000000"/>
          <w:sz w:val="16"/>
          <w:szCs w:val="22"/>
        </w:rPr>
        <w:br/>
      </w:r>
      <w:r w:rsidRPr="00FB0273">
        <w:rPr>
          <w:rFonts w:ascii="Lucida Console" w:eastAsia="Calibri" w:hAnsi="Lucida Console"/>
          <w:noProof/>
          <w:color w:val="0000FF"/>
          <w:sz w:val="16"/>
          <w:szCs w:val="22"/>
        </w:rPr>
        <w:t>end</w:t>
      </w:r>
    </w:p>
    <w:p w14:paraId="7A4F78DB" w14:textId="77777777" w:rsidR="00FB0273" w:rsidRDefault="00FB0273" w:rsidP="003353E1">
      <w:pPr>
        <w:pStyle w:val="A4th"/>
      </w:pPr>
      <w:bookmarkStart w:id="198" w:name="_Toc9960112"/>
      <w:r>
        <w:t>Small Fins Model</w:t>
      </w:r>
      <w:bookmarkEnd w:id="198"/>
    </w:p>
    <w:p w14:paraId="55DC760C" w14:textId="77777777" w:rsidR="00FB0273" w:rsidRDefault="00FB0273" w:rsidP="003353E1">
      <w:pPr>
        <w:pStyle w:val="Paragraphs"/>
      </w:pPr>
      <w:r>
        <w:t xml:space="preserve">The model for small fins, recommended for use with single stage or smaller multistate rockets. </w:t>
      </w:r>
    </w:p>
    <w:p w14:paraId="05A99A62" w14:textId="77777777" w:rsidR="00F26C71" w:rsidRPr="00F26C71" w:rsidRDefault="00F26C71" w:rsidP="003353E1">
      <w:pPr>
        <w:spacing w:after="160" w:line="360" w:lineRule="auto"/>
        <w:rPr>
          <w:rFonts w:ascii="Lucida Console" w:eastAsia="Calibri" w:hAnsi="Lucida Console"/>
          <w:noProof/>
          <w:color w:val="000000"/>
          <w:sz w:val="16"/>
          <w:szCs w:val="22"/>
        </w:rPr>
      </w:pPr>
      <w:r w:rsidRPr="00F26C71">
        <w:rPr>
          <w:rFonts w:ascii="Lucida Console" w:eastAsia="Calibri" w:hAnsi="Lucida Console"/>
          <w:noProof/>
          <w:color w:val="0000FF"/>
          <w:sz w:val="16"/>
          <w:szCs w:val="22"/>
        </w:rPr>
        <w:t>function</w:t>
      </w:r>
      <w:r w:rsidRPr="00F26C71">
        <w:rPr>
          <w:rFonts w:ascii="Lucida Console" w:eastAsia="Calibri" w:hAnsi="Lucida Console"/>
          <w:noProof/>
          <w:color w:val="000000"/>
          <w:sz w:val="16"/>
          <w:szCs w:val="22"/>
        </w:rPr>
        <w:t xml:space="preserve"> [Cd,mend] = SmallFins()</w:t>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global</w:t>
      </w:r>
      <w:r w:rsidRPr="00F26C71">
        <w:rPr>
          <w:rFonts w:ascii="Lucida Console" w:eastAsia="Calibri" w:hAnsi="Lucida Console"/>
          <w:noProof/>
          <w:color w:val="000000"/>
          <w:sz w:val="16"/>
          <w:szCs w:val="22"/>
        </w:rPr>
        <w:t xml:space="preserve"> TimeStep</w:t>
      </w:r>
      <w:r w:rsidRPr="00F26C71">
        <w:rPr>
          <w:rFonts w:ascii="Lucida Console" w:eastAsia="Calibri" w:hAnsi="Lucida Console"/>
          <w:noProof/>
          <w:color w:val="000000"/>
          <w:sz w:val="16"/>
          <w:szCs w:val="22"/>
        </w:rPr>
        <w:br/>
      </w:r>
      <w:r w:rsidRPr="00F26C71">
        <w:rPr>
          <w:rFonts w:ascii="Lucida Console" w:eastAsia="Calibri" w:hAnsi="Lucida Console"/>
          <w:noProof/>
          <w:color w:val="008000"/>
          <w:sz w:val="16"/>
          <w:szCs w:val="22"/>
        </w:rPr>
        <w:t>% General Small Fins Design</w:t>
      </w:r>
      <w:r w:rsidRPr="00F26C71">
        <w:rPr>
          <w:rFonts w:ascii="Lucida Console" w:eastAsia="Calibri" w:hAnsi="Lucida Console"/>
          <w:noProof/>
          <w:color w:val="000000"/>
          <w:sz w:val="16"/>
          <w:szCs w:val="22"/>
        </w:rPr>
        <w:br/>
      </w:r>
      <w:r w:rsidRPr="00F26C71">
        <w:rPr>
          <w:rFonts w:ascii="Lucida Console" w:eastAsia="Calibri" w:hAnsi="Lucida Console"/>
          <w:noProof/>
          <w:color w:val="008000"/>
          <w:sz w:val="16"/>
          <w:szCs w:val="22"/>
        </w:rPr>
        <w:t>% Drag Coefficient (y-axis)</w:t>
      </w:r>
      <w:r w:rsidRPr="00F26C71">
        <w:rPr>
          <w:rFonts w:ascii="Lucida Console" w:eastAsia="Calibri" w:hAnsi="Lucida Console"/>
          <w:noProof/>
          <w:color w:val="000000"/>
          <w:sz w:val="16"/>
          <w:szCs w:val="22"/>
        </w:rPr>
        <w:br/>
        <w:t>cdy = [0.55;0.5; 0.59; 0.7; 1.15; 1.15; 0.55; 0.44; 0.34; 0.31];</w:t>
      </w:r>
      <w:r w:rsidRPr="00F26C71">
        <w:rPr>
          <w:rFonts w:ascii="Lucida Console" w:eastAsia="Calibri" w:hAnsi="Lucida Console"/>
          <w:noProof/>
          <w:color w:val="000000"/>
          <w:sz w:val="16"/>
          <w:szCs w:val="22"/>
        </w:rPr>
        <w:br/>
      </w:r>
      <w:r w:rsidRPr="00F26C71">
        <w:rPr>
          <w:rFonts w:ascii="Lucida Console" w:eastAsia="Calibri" w:hAnsi="Lucida Console"/>
          <w:noProof/>
          <w:color w:val="008000"/>
          <w:sz w:val="16"/>
          <w:szCs w:val="22"/>
        </w:rPr>
        <w:t>% Mach (x-axis)</w:t>
      </w:r>
      <w:r w:rsidRPr="00F26C71">
        <w:rPr>
          <w:rFonts w:ascii="Lucida Console" w:eastAsia="Calibri" w:hAnsi="Lucida Console"/>
          <w:noProof/>
          <w:color w:val="000000"/>
          <w:sz w:val="16"/>
          <w:szCs w:val="22"/>
        </w:rPr>
        <w:br/>
        <w:t>machx = [0;0.6; 0.8; 0.9; 1; 1.03; 2.29; 2.96; 3.96; 4.65];</w:t>
      </w:r>
      <w:r w:rsidRPr="00F26C71">
        <w:rPr>
          <w:rFonts w:ascii="Lucida Console" w:eastAsia="Calibri" w:hAnsi="Lucida Console"/>
          <w:noProof/>
          <w:color w:val="000000"/>
          <w:sz w:val="16"/>
          <w:szCs w:val="22"/>
        </w:rPr>
        <w:br/>
      </w:r>
      <w:r w:rsidRPr="00F26C71">
        <w:rPr>
          <w:rFonts w:ascii="Lucida Console" w:eastAsia="Calibri" w:hAnsi="Lucida Console"/>
          <w:noProof/>
          <w:color w:val="000000"/>
          <w:sz w:val="16"/>
          <w:szCs w:val="22"/>
        </w:rPr>
        <w:br/>
      </w:r>
      <w:r w:rsidRPr="00F26C71">
        <w:rPr>
          <w:rFonts w:ascii="Lucida Console" w:eastAsia="Calibri" w:hAnsi="Lucida Console"/>
          <w:noProof/>
          <w:color w:val="008000"/>
          <w:sz w:val="16"/>
          <w:szCs w:val="22"/>
        </w:rPr>
        <w:t>% Set up for linear interpolation</w:t>
      </w:r>
      <w:r w:rsidRPr="00F26C71">
        <w:rPr>
          <w:rFonts w:ascii="Lucida Console" w:eastAsia="Calibri" w:hAnsi="Lucida Console"/>
          <w:noProof/>
          <w:color w:val="000000"/>
          <w:sz w:val="16"/>
          <w:szCs w:val="22"/>
        </w:rPr>
        <w:br/>
        <w:t>f = cdy;</w:t>
      </w:r>
      <w:r w:rsidRPr="00F26C71">
        <w:rPr>
          <w:rFonts w:ascii="Lucida Console" w:eastAsia="Calibri" w:hAnsi="Lucida Console"/>
          <w:noProof/>
          <w:color w:val="000000"/>
          <w:sz w:val="16"/>
          <w:szCs w:val="22"/>
        </w:rPr>
        <w:br/>
        <w:t>t = machx;</w:t>
      </w:r>
      <w:r w:rsidRPr="00F26C71">
        <w:rPr>
          <w:rFonts w:ascii="Lucida Console" w:eastAsia="Calibri" w:hAnsi="Lucida Console"/>
          <w:noProof/>
          <w:color w:val="000000"/>
          <w:sz w:val="16"/>
          <w:szCs w:val="22"/>
        </w:rPr>
        <w:br/>
        <w:t>n = length(cdy)-1;</w:t>
      </w:r>
      <w:r w:rsidRPr="00F26C71">
        <w:rPr>
          <w:rFonts w:ascii="Lucida Console" w:eastAsia="Calibri" w:hAnsi="Lucida Console"/>
          <w:noProof/>
          <w:color w:val="000000"/>
          <w:sz w:val="16"/>
          <w:szCs w:val="22"/>
        </w:rPr>
        <w:br/>
        <w:t>dt = TimeStep;</w:t>
      </w:r>
      <w:r w:rsidRPr="00F26C71">
        <w:rPr>
          <w:rFonts w:ascii="Lucida Console" w:eastAsia="Calibri" w:hAnsi="Lucida Console"/>
          <w:noProof/>
          <w:color w:val="000000"/>
          <w:sz w:val="16"/>
          <w:szCs w:val="22"/>
        </w:rPr>
        <w:br/>
        <w:t>b = machx(end)/dt;</w:t>
      </w:r>
      <w:r w:rsidRPr="00F26C71">
        <w:rPr>
          <w:rFonts w:ascii="Lucida Console" w:eastAsia="Calibri" w:hAnsi="Lucida Console"/>
          <w:noProof/>
          <w:color w:val="000000"/>
          <w:sz w:val="16"/>
          <w:szCs w:val="22"/>
        </w:rPr>
        <w:br/>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for</w:t>
      </w:r>
      <w:r w:rsidRPr="00F26C71">
        <w:rPr>
          <w:rFonts w:ascii="Lucida Console" w:eastAsia="Calibri" w:hAnsi="Lucida Console"/>
          <w:noProof/>
          <w:color w:val="000000"/>
          <w:sz w:val="16"/>
          <w:szCs w:val="22"/>
        </w:rPr>
        <w:t xml:space="preserve"> i = 1:n</w:t>
      </w:r>
      <w:r w:rsidRPr="00F26C71">
        <w:rPr>
          <w:rFonts w:ascii="Lucida Console" w:eastAsia="Calibri" w:hAnsi="Lucida Console"/>
          <w:noProof/>
          <w:color w:val="000000"/>
          <w:sz w:val="16"/>
          <w:szCs w:val="22"/>
        </w:rPr>
        <w:br/>
        <w:t xml:space="preserve">    c1(i) = (f(i+1) - f(i)) / (t(i+1) - t(i));</w:t>
      </w:r>
      <w:r w:rsidRPr="00F26C71">
        <w:rPr>
          <w:rFonts w:ascii="Lucida Console" w:eastAsia="Calibri" w:hAnsi="Lucida Console"/>
          <w:noProof/>
          <w:color w:val="000000"/>
          <w:sz w:val="16"/>
          <w:szCs w:val="22"/>
        </w:rPr>
        <w:br/>
        <w:t xml:space="preserve">    c0(i) = f(i) - c1(i)*t(i);</w:t>
      </w:r>
      <w:r w:rsidRPr="00F26C71">
        <w:rPr>
          <w:rFonts w:ascii="Lucida Console" w:eastAsia="Calibri" w:hAnsi="Lucida Console"/>
          <w:noProof/>
          <w:color w:val="000000"/>
          <w:sz w:val="16"/>
          <w:szCs w:val="22"/>
        </w:rPr>
        <w:br/>
        <w:t xml:space="preserve">    C(i,1) = c0(i);</w:t>
      </w:r>
      <w:r w:rsidRPr="00F26C71">
        <w:rPr>
          <w:rFonts w:ascii="Lucida Console" w:eastAsia="Calibri" w:hAnsi="Lucida Console"/>
          <w:noProof/>
          <w:color w:val="000000"/>
          <w:sz w:val="16"/>
          <w:szCs w:val="22"/>
        </w:rPr>
        <w:br/>
        <w:t xml:space="preserve">    C(i,2) = c1(i);</w:t>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end</w:t>
      </w:r>
      <w:r w:rsidRPr="00F26C71">
        <w:rPr>
          <w:rFonts w:ascii="Lucida Console" w:eastAsia="Calibri" w:hAnsi="Lucida Console"/>
          <w:noProof/>
          <w:color w:val="000000"/>
          <w:sz w:val="16"/>
          <w:szCs w:val="22"/>
        </w:rPr>
        <w:br/>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for</w:t>
      </w:r>
      <w:r w:rsidRPr="00F26C71">
        <w:rPr>
          <w:rFonts w:ascii="Lucida Console" w:eastAsia="Calibri" w:hAnsi="Lucida Console"/>
          <w:noProof/>
          <w:color w:val="000000"/>
          <w:sz w:val="16"/>
          <w:szCs w:val="22"/>
        </w:rPr>
        <w:t xml:space="preserve"> j = 1:b</w:t>
      </w:r>
      <w:r w:rsidRPr="00F26C71">
        <w:rPr>
          <w:rFonts w:ascii="Lucida Console" w:eastAsia="Calibri" w:hAnsi="Lucida Console"/>
          <w:noProof/>
          <w:color w:val="000000"/>
          <w:sz w:val="16"/>
          <w:szCs w:val="22"/>
        </w:rPr>
        <w:br/>
        <w:t xml:space="preserve">    speed(j) = (j-1)*dt;</w:t>
      </w:r>
      <w:r w:rsidRPr="00F26C71">
        <w:rPr>
          <w:rFonts w:ascii="Lucida Console" w:eastAsia="Calibri" w:hAnsi="Lucida Console"/>
          <w:noProof/>
          <w:color w:val="000000"/>
          <w:sz w:val="16"/>
          <w:szCs w:val="22"/>
        </w:rPr>
        <w:br/>
        <w:t xml:space="preserve">    coeff(j) = Interp(C,t,speed(j));</w:t>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end</w:t>
      </w:r>
      <w:r w:rsidRPr="00F26C71">
        <w:rPr>
          <w:rFonts w:ascii="Lucida Console" w:eastAsia="Calibri" w:hAnsi="Lucida Console"/>
          <w:noProof/>
          <w:color w:val="000000"/>
          <w:sz w:val="16"/>
          <w:szCs w:val="22"/>
        </w:rPr>
        <w:br/>
        <w:t>mend = machx(end);</w:t>
      </w:r>
      <w:r w:rsidRPr="00F26C71">
        <w:rPr>
          <w:rFonts w:ascii="Lucida Console" w:eastAsia="Calibri" w:hAnsi="Lucida Console"/>
          <w:noProof/>
          <w:color w:val="000000"/>
          <w:sz w:val="16"/>
          <w:szCs w:val="22"/>
        </w:rPr>
        <w:br/>
        <w:t>Cd = coeff(:);</w:t>
      </w:r>
      <w:r w:rsidRPr="00F26C71">
        <w:rPr>
          <w:rFonts w:ascii="Lucida Console" w:eastAsia="Calibri" w:hAnsi="Lucida Console"/>
          <w:noProof/>
          <w:color w:val="000000"/>
          <w:sz w:val="16"/>
          <w:szCs w:val="22"/>
        </w:rPr>
        <w:br/>
      </w:r>
      <w:r w:rsidRPr="00F26C71">
        <w:rPr>
          <w:rFonts w:ascii="Lucida Console" w:eastAsia="Calibri" w:hAnsi="Lucida Console"/>
          <w:noProof/>
          <w:color w:val="0000FF"/>
          <w:sz w:val="16"/>
          <w:szCs w:val="22"/>
        </w:rPr>
        <w:t>end</w:t>
      </w:r>
    </w:p>
    <w:p w14:paraId="569443EB" w14:textId="77777777" w:rsidR="00F26C71" w:rsidRDefault="00F26C71" w:rsidP="003353E1">
      <w:pPr>
        <w:pStyle w:val="A4th"/>
      </w:pPr>
      <w:bookmarkStart w:id="199" w:name="_Toc9960113"/>
      <w:r>
        <w:lastRenderedPageBreak/>
        <w:t>Large Fins Model</w:t>
      </w:r>
      <w:bookmarkEnd w:id="199"/>
    </w:p>
    <w:p w14:paraId="10FE6F8E" w14:textId="77777777" w:rsidR="00F26C71" w:rsidRDefault="00F26C71" w:rsidP="003353E1">
      <w:pPr>
        <w:pStyle w:val="Paragraphs"/>
      </w:pPr>
      <w:r>
        <w:t>The large fins model, recommended for use with multistage rockets</w:t>
      </w:r>
      <w:r w:rsidR="00EB6546">
        <w:t>, or substantially long single stage rockets.</w:t>
      </w:r>
    </w:p>
    <w:p w14:paraId="0C0A649E" w14:textId="77777777" w:rsidR="00EB6546" w:rsidRPr="00EB6546" w:rsidRDefault="00EB6546" w:rsidP="003353E1">
      <w:pPr>
        <w:spacing w:after="160" w:line="360" w:lineRule="auto"/>
        <w:rPr>
          <w:rFonts w:ascii="Lucida Console" w:eastAsia="Calibri" w:hAnsi="Lucida Console"/>
          <w:noProof/>
          <w:color w:val="000000"/>
          <w:sz w:val="16"/>
          <w:szCs w:val="22"/>
        </w:rPr>
      </w:pPr>
      <w:r w:rsidRPr="00EB6546">
        <w:rPr>
          <w:rFonts w:ascii="Lucida Console" w:eastAsia="Calibri" w:hAnsi="Lucida Console"/>
          <w:noProof/>
          <w:color w:val="0000FF"/>
          <w:sz w:val="16"/>
          <w:szCs w:val="22"/>
        </w:rPr>
        <w:t>function</w:t>
      </w:r>
      <w:r w:rsidRPr="00EB6546">
        <w:rPr>
          <w:rFonts w:ascii="Lucida Console" w:eastAsia="Calibri" w:hAnsi="Lucida Console"/>
          <w:noProof/>
          <w:color w:val="000000"/>
          <w:sz w:val="16"/>
          <w:szCs w:val="22"/>
        </w:rPr>
        <w:t xml:space="preserve"> [Cd,mend] = LargeFins()</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global</w:t>
      </w:r>
      <w:r w:rsidRPr="00EB6546">
        <w:rPr>
          <w:rFonts w:ascii="Lucida Console" w:eastAsia="Calibri" w:hAnsi="Lucida Console"/>
          <w:noProof/>
          <w:color w:val="000000"/>
          <w:sz w:val="16"/>
          <w:szCs w:val="22"/>
        </w:rPr>
        <w:t xml:space="preserve"> TimeStep</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General Large Fins Design</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Drag Coefficient (y-axis)</w:t>
      </w:r>
      <w:r w:rsidRPr="00EB6546">
        <w:rPr>
          <w:rFonts w:ascii="Lucida Console" w:eastAsia="Calibri" w:hAnsi="Lucida Console"/>
          <w:noProof/>
          <w:color w:val="000000"/>
          <w:sz w:val="16"/>
          <w:szCs w:val="22"/>
        </w:rPr>
        <w:br/>
        <w:t>cdy = [0.5;0.47;0.58;0.6;0.75;0.8;1.2;1.37;0.62;0.75;0.68;0.47;0.36;0.32];</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Mach (x-axis)</w:t>
      </w:r>
      <w:r w:rsidRPr="00EB6546">
        <w:rPr>
          <w:rFonts w:ascii="Lucida Console" w:eastAsia="Calibri" w:hAnsi="Lucida Console"/>
          <w:noProof/>
          <w:color w:val="000000"/>
          <w:sz w:val="16"/>
          <w:szCs w:val="22"/>
        </w:rPr>
        <w:br/>
        <w:t>machx = [0;0.4;0.6;0.8;0.9;0.95;1;2;2.29;2.36;2.86;2.96;3.96;4.65];</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Set up for linear interpolation</w:t>
      </w:r>
      <w:r w:rsidRPr="00EB6546">
        <w:rPr>
          <w:rFonts w:ascii="Lucida Console" w:eastAsia="Calibri" w:hAnsi="Lucida Console"/>
          <w:noProof/>
          <w:color w:val="000000"/>
          <w:sz w:val="16"/>
          <w:szCs w:val="22"/>
        </w:rPr>
        <w:br/>
        <w:t>f = cdy;</w:t>
      </w:r>
      <w:r w:rsidRPr="00EB6546">
        <w:rPr>
          <w:rFonts w:ascii="Lucida Console" w:eastAsia="Calibri" w:hAnsi="Lucida Console"/>
          <w:noProof/>
          <w:color w:val="000000"/>
          <w:sz w:val="16"/>
          <w:szCs w:val="22"/>
        </w:rPr>
        <w:br/>
        <w:t>t = machx;</w:t>
      </w:r>
      <w:r w:rsidRPr="00EB6546">
        <w:rPr>
          <w:rFonts w:ascii="Lucida Console" w:eastAsia="Calibri" w:hAnsi="Lucida Console"/>
          <w:noProof/>
          <w:color w:val="000000"/>
          <w:sz w:val="16"/>
          <w:szCs w:val="22"/>
        </w:rPr>
        <w:br/>
        <w:t>n = length(cdy)-1;</w:t>
      </w:r>
      <w:r w:rsidRPr="00EB6546">
        <w:rPr>
          <w:rFonts w:ascii="Lucida Console" w:eastAsia="Calibri" w:hAnsi="Lucida Console"/>
          <w:noProof/>
          <w:color w:val="000000"/>
          <w:sz w:val="16"/>
          <w:szCs w:val="22"/>
        </w:rPr>
        <w:br/>
        <w:t>dt = TimeStep;</w:t>
      </w:r>
      <w:r w:rsidRPr="00EB6546">
        <w:rPr>
          <w:rFonts w:ascii="Lucida Console" w:eastAsia="Calibri" w:hAnsi="Lucida Console"/>
          <w:noProof/>
          <w:color w:val="000000"/>
          <w:sz w:val="16"/>
          <w:szCs w:val="22"/>
        </w:rPr>
        <w:br/>
        <w:t>b = machx(end)/dt;</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for</w:t>
      </w:r>
      <w:r w:rsidRPr="00EB6546">
        <w:rPr>
          <w:rFonts w:ascii="Lucida Console" w:eastAsia="Calibri" w:hAnsi="Lucida Console"/>
          <w:noProof/>
          <w:color w:val="000000"/>
          <w:sz w:val="16"/>
          <w:szCs w:val="22"/>
        </w:rPr>
        <w:t xml:space="preserve"> i = 1:n</w:t>
      </w:r>
      <w:r w:rsidRPr="00EB6546">
        <w:rPr>
          <w:rFonts w:ascii="Lucida Console" w:eastAsia="Calibri" w:hAnsi="Lucida Console"/>
          <w:noProof/>
          <w:color w:val="000000"/>
          <w:sz w:val="16"/>
          <w:szCs w:val="22"/>
        </w:rPr>
        <w:br/>
        <w:t xml:space="preserve">    c1(i) = (f(i+1) - f(i)) / (t(i+1) - t(i));</w:t>
      </w:r>
      <w:r w:rsidRPr="00EB6546">
        <w:rPr>
          <w:rFonts w:ascii="Lucida Console" w:eastAsia="Calibri" w:hAnsi="Lucida Console"/>
          <w:noProof/>
          <w:color w:val="000000"/>
          <w:sz w:val="16"/>
          <w:szCs w:val="22"/>
        </w:rPr>
        <w:br/>
        <w:t xml:space="preserve">    c0(i) = f(i) - c1(i)*t(i);</w:t>
      </w:r>
      <w:r w:rsidRPr="00EB6546">
        <w:rPr>
          <w:rFonts w:ascii="Lucida Console" w:eastAsia="Calibri" w:hAnsi="Lucida Console"/>
          <w:noProof/>
          <w:color w:val="000000"/>
          <w:sz w:val="16"/>
          <w:szCs w:val="22"/>
        </w:rPr>
        <w:br/>
        <w:t xml:space="preserve">    C(i,1) = c0(i);</w:t>
      </w:r>
      <w:r w:rsidRPr="00EB6546">
        <w:rPr>
          <w:rFonts w:ascii="Lucida Console" w:eastAsia="Calibri" w:hAnsi="Lucida Console"/>
          <w:noProof/>
          <w:color w:val="000000"/>
          <w:sz w:val="16"/>
          <w:szCs w:val="22"/>
        </w:rPr>
        <w:br/>
        <w:t xml:space="preserve">    C(i,2) = c1(i);</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for</w:t>
      </w:r>
      <w:r w:rsidRPr="00EB6546">
        <w:rPr>
          <w:rFonts w:ascii="Lucida Console" w:eastAsia="Calibri" w:hAnsi="Lucida Console"/>
          <w:noProof/>
          <w:color w:val="000000"/>
          <w:sz w:val="16"/>
          <w:szCs w:val="22"/>
        </w:rPr>
        <w:t xml:space="preserve"> j = 1:b</w:t>
      </w:r>
      <w:r w:rsidRPr="00EB6546">
        <w:rPr>
          <w:rFonts w:ascii="Lucida Console" w:eastAsia="Calibri" w:hAnsi="Lucida Console"/>
          <w:noProof/>
          <w:color w:val="000000"/>
          <w:sz w:val="16"/>
          <w:szCs w:val="22"/>
        </w:rPr>
        <w:br/>
        <w:t xml:space="preserve">    speed(j) = (j-1)*dt;</w:t>
      </w:r>
      <w:r w:rsidRPr="00EB6546">
        <w:rPr>
          <w:rFonts w:ascii="Lucida Console" w:eastAsia="Calibri" w:hAnsi="Lucida Console"/>
          <w:noProof/>
          <w:color w:val="000000"/>
          <w:sz w:val="16"/>
          <w:szCs w:val="22"/>
        </w:rPr>
        <w:br/>
        <w:t xml:space="preserve">    coeff(j) = Interp(C,t,speed(j));</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r w:rsidRPr="00EB6546">
        <w:rPr>
          <w:rFonts w:ascii="Lucida Console" w:eastAsia="Calibri" w:hAnsi="Lucida Console"/>
          <w:noProof/>
          <w:color w:val="000000"/>
          <w:sz w:val="16"/>
          <w:szCs w:val="22"/>
        </w:rPr>
        <w:br/>
        <w:t>mend = machx(end);</w:t>
      </w:r>
      <w:r w:rsidRPr="00EB6546">
        <w:rPr>
          <w:rFonts w:ascii="Lucida Console" w:eastAsia="Calibri" w:hAnsi="Lucida Console"/>
          <w:noProof/>
          <w:color w:val="000000"/>
          <w:sz w:val="16"/>
          <w:szCs w:val="22"/>
        </w:rPr>
        <w:br/>
        <w:t>Cd = coeff(:);</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p>
    <w:p w14:paraId="05C2C690" w14:textId="77777777" w:rsidR="00EB6546" w:rsidRDefault="00EB6546" w:rsidP="003353E1">
      <w:pPr>
        <w:pStyle w:val="A4th"/>
      </w:pPr>
      <w:bookmarkStart w:id="200" w:name="_Toc9960114"/>
      <w:r>
        <w:t>Delta Fins Model</w:t>
      </w:r>
      <w:bookmarkEnd w:id="200"/>
    </w:p>
    <w:p w14:paraId="1C482887" w14:textId="77777777" w:rsidR="00EB6546" w:rsidRDefault="00EB6546" w:rsidP="003353E1">
      <w:pPr>
        <w:pStyle w:val="Paragraphs"/>
      </w:pPr>
      <w:r>
        <w:t>The delta fins model, only to be used with rockets using full delta planform fins.</w:t>
      </w:r>
    </w:p>
    <w:p w14:paraId="17478EF3" w14:textId="77777777" w:rsidR="00EB6546" w:rsidRPr="00EB6546" w:rsidRDefault="00EB6546" w:rsidP="003353E1">
      <w:pPr>
        <w:spacing w:after="160" w:line="360" w:lineRule="auto"/>
        <w:rPr>
          <w:rFonts w:ascii="Lucida Console" w:eastAsia="Calibri" w:hAnsi="Lucida Console"/>
          <w:noProof/>
          <w:color w:val="000000"/>
          <w:sz w:val="16"/>
          <w:szCs w:val="22"/>
        </w:rPr>
      </w:pPr>
      <w:r w:rsidRPr="00EB6546">
        <w:rPr>
          <w:rFonts w:ascii="Lucida Console" w:eastAsia="Calibri" w:hAnsi="Lucida Console"/>
          <w:noProof/>
          <w:color w:val="0000FF"/>
          <w:sz w:val="16"/>
          <w:szCs w:val="22"/>
        </w:rPr>
        <w:t>function</w:t>
      </w:r>
      <w:r w:rsidRPr="00EB6546">
        <w:rPr>
          <w:rFonts w:ascii="Lucida Console" w:eastAsia="Calibri" w:hAnsi="Lucida Console"/>
          <w:noProof/>
          <w:color w:val="000000"/>
          <w:sz w:val="16"/>
          <w:szCs w:val="22"/>
        </w:rPr>
        <w:t xml:space="preserve"> [Cd,mend] = DeltaFins()</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global</w:t>
      </w:r>
      <w:r w:rsidRPr="00EB6546">
        <w:rPr>
          <w:rFonts w:ascii="Lucida Console" w:eastAsia="Calibri" w:hAnsi="Lucida Console"/>
          <w:noProof/>
          <w:color w:val="000000"/>
          <w:sz w:val="16"/>
          <w:szCs w:val="22"/>
        </w:rPr>
        <w:t xml:space="preserve"> TimeStep</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General Delta Fins Design</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Drag Coefficient (y-axis)</w:t>
      </w:r>
      <w:r w:rsidRPr="00EB6546">
        <w:rPr>
          <w:rFonts w:ascii="Lucida Console" w:eastAsia="Calibri" w:hAnsi="Lucida Console"/>
          <w:noProof/>
          <w:color w:val="000000"/>
          <w:sz w:val="16"/>
          <w:szCs w:val="22"/>
        </w:rPr>
        <w:br/>
        <w:t>cdy = [0.47;0.45;0.46;0.48;0.5;0.53;0.62;1.06;0.99;0.95;0.83;0.68;0.57;0.53];</w:t>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Mach (x-axis)</w:t>
      </w:r>
      <w:r w:rsidRPr="00EB6546">
        <w:rPr>
          <w:rFonts w:ascii="Lucida Console" w:eastAsia="Calibri" w:hAnsi="Lucida Console"/>
          <w:noProof/>
          <w:color w:val="000000"/>
          <w:sz w:val="16"/>
          <w:szCs w:val="22"/>
        </w:rPr>
        <w:br/>
        <w:t>machx = [0;0.4;0.5; 0.6; 0.7; 0.8; 0.9; 1; 1.1; 1.2; 2.29; 2.96; 3.96;4.65];</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r>
      <w:r w:rsidRPr="00EB6546">
        <w:rPr>
          <w:rFonts w:ascii="Lucida Console" w:eastAsia="Calibri" w:hAnsi="Lucida Console"/>
          <w:noProof/>
          <w:color w:val="008000"/>
          <w:sz w:val="16"/>
          <w:szCs w:val="22"/>
        </w:rPr>
        <w:t>% Set up for linear interpolation</w:t>
      </w:r>
      <w:r w:rsidRPr="00EB6546">
        <w:rPr>
          <w:rFonts w:ascii="Lucida Console" w:eastAsia="Calibri" w:hAnsi="Lucida Console"/>
          <w:noProof/>
          <w:color w:val="000000"/>
          <w:sz w:val="16"/>
          <w:szCs w:val="22"/>
        </w:rPr>
        <w:br/>
        <w:t>f = cdy;</w:t>
      </w:r>
      <w:r w:rsidRPr="00EB6546">
        <w:rPr>
          <w:rFonts w:ascii="Lucida Console" w:eastAsia="Calibri" w:hAnsi="Lucida Console"/>
          <w:noProof/>
          <w:color w:val="000000"/>
          <w:sz w:val="16"/>
          <w:szCs w:val="22"/>
        </w:rPr>
        <w:br/>
        <w:t>t = machx;</w:t>
      </w:r>
      <w:r w:rsidRPr="00EB6546">
        <w:rPr>
          <w:rFonts w:ascii="Lucida Console" w:eastAsia="Calibri" w:hAnsi="Lucida Console"/>
          <w:noProof/>
          <w:color w:val="000000"/>
          <w:sz w:val="16"/>
          <w:szCs w:val="22"/>
        </w:rPr>
        <w:br/>
        <w:t>n = length(cdy)-1;</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lastRenderedPageBreak/>
        <w:t>dt = TimeStep;</w:t>
      </w:r>
      <w:r w:rsidRPr="00EB6546">
        <w:rPr>
          <w:rFonts w:ascii="Lucida Console" w:eastAsia="Calibri" w:hAnsi="Lucida Console"/>
          <w:noProof/>
          <w:color w:val="000000"/>
          <w:sz w:val="16"/>
          <w:szCs w:val="22"/>
        </w:rPr>
        <w:br/>
        <w:t>b = machx(end)/dt;</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for</w:t>
      </w:r>
      <w:r w:rsidRPr="00EB6546">
        <w:rPr>
          <w:rFonts w:ascii="Lucida Console" w:eastAsia="Calibri" w:hAnsi="Lucida Console"/>
          <w:noProof/>
          <w:color w:val="000000"/>
          <w:sz w:val="16"/>
          <w:szCs w:val="22"/>
        </w:rPr>
        <w:t xml:space="preserve"> i = 1:n</w:t>
      </w:r>
      <w:r w:rsidRPr="00EB6546">
        <w:rPr>
          <w:rFonts w:ascii="Lucida Console" w:eastAsia="Calibri" w:hAnsi="Lucida Console"/>
          <w:noProof/>
          <w:color w:val="000000"/>
          <w:sz w:val="16"/>
          <w:szCs w:val="22"/>
        </w:rPr>
        <w:br/>
        <w:t xml:space="preserve">    c1(i) = (f(i+1) - f(i)) / (t(i+1) - t(i));</w:t>
      </w:r>
      <w:r w:rsidRPr="00EB6546">
        <w:rPr>
          <w:rFonts w:ascii="Lucida Console" w:eastAsia="Calibri" w:hAnsi="Lucida Console"/>
          <w:noProof/>
          <w:color w:val="000000"/>
          <w:sz w:val="16"/>
          <w:szCs w:val="22"/>
        </w:rPr>
        <w:br/>
        <w:t xml:space="preserve">    c0(i) = f(i) - c1(i)*t(i);</w:t>
      </w:r>
      <w:r w:rsidRPr="00EB6546">
        <w:rPr>
          <w:rFonts w:ascii="Lucida Console" w:eastAsia="Calibri" w:hAnsi="Lucida Console"/>
          <w:noProof/>
          <w:color w:val="000000"/>
          <w:sz w:val="16"/>
          <w:szCs w:val="22"/>
        </w:rPr>
        <w:br/>
        <w:t xml:space="preserve">    C(i,1) = c0(i);</w:t>
      </w:r>
      <w:r w:rsidRPr="00EB6546">
        <w:rPr>
          <w:rFonts w:ascii="Lucida Console" w:eastAsia="Calibri" w:hAnsi="Lucida Console"/>
          <w:noProof/>
          <w:color w:val="000000"/>
          <w:sz w:val="16"/>
          <w:szCs w:val="22"/>
        </w:rPr>
        <w:br/>
        <w:t xml:space="preserve">    C(i,2) = c1(i);</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r w:rsidRPr="00EB6546">
        <w:rPr>
          <w:rFonts w:ascii="Lucida Console" w:eastAsia="Calibri" w:hAnsi="Lucida Console"/>
          <w:noProof/>
          <w:color w:val="000000"/>
          <w:sz w:val="16"/>
          <w:szCs w:val="22"/>
        </w:rPr>
        <w:br/>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for</w:t>
      </w:r>
      <w:r w:rsidRPr="00EB6546">
        <w:rPr>
          <w:rFonts w:ascii="Lucida Console" w:eastAsia="Calibri" w:hAnsi="Lucida Console"/>
          <w:noProof/>
          <w:color w:val="000000"/>
          <w:sz w:val="16"/>
          <w:szCs w:val="22"/>
        </w:rPr>
        <w:t xml:space="preserve"> j = 1:b</w:t>
      </w:r>
      <w:r w:rsidRPr="00EB6546">
        <w:rPr>
          <w:rFonts w:ascii="Lucida Console" w:eastAsia="Calibri" w:hAnsi="Lucida Console"/>
          <w:noProof/>
          <w:color w:val="000000"/>
          <w:sz w:val="16"/>
          <w:szCs w:val="22"/>
        </w:rPr>
        <w:br/>
        <w:t xml:space="preserve">    speed(j) = (j-1)*dt;</w:t>
      </w:r>
      <w:r w:rsidRPr="00EB6546">
        <w:rPr>
          <w:rFonts w:ascii="Lucida Console" w:eastAsia="Calibri" w:hAnsi="Lucida Console"/>
          <w:noProof/>
          <w:color w:val="000000"/>
          <w:sz w:val="16"/>
          <w:szCs w:val="22"/>
        </w:rPr>
        <w:br/>
        <w:t xml:space="preserve">    coeff(j) = Interp(C,t,speed(j));</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r w:rsidRPr="00EB6546">
        <w:rPr>
          <w:rFonts w:ascii="Lucida Console" w:eastAsia="Calibri" w:hAnsi="Lucida Console"/>
          <w:noProof/>
          <w:color w:val="000000"/>
          <w:sz w:val="16"/>
          <w:szCs w:val="22"/>
        </w:rPr>
        <w:br/>
        <w:t>mend = machx(end);</w:t>
      </w:r>
      <w:r w:rsidRPr="00EB6546">
        <w:rPr>
          <w:rFonts w:ascii="Lucida Console" w:eastAsia="Calibri" w:hAnsi="Lucida Console"/>
          <w:noProof/>
          <w:color w:val="000000"/>
          <w:sz w:val="16"/>
          <w:szCs w:val="22"/>
        </w:rPr>
        <w:br/>
        <w:t>Cd = coeff(:);</w:t>
      </w:r>
      <w:r w:rsidRPr="00EB6546">
        <w:rPr>
          <w:rFonts w:ascii="Lucida Console" w:eastAsia="Calibri" w:hAnsi="Lucida Console"/>
          <w:noProof/>
          <w:color w:val="000000"/>
          <w:sz w:val="16"/>
          <w:szCs w:val="22"/>
        </w:rPr>
        <w:br/>
      </w:r>
      <w:r w:rsidRPr="00EB6546">
        <w:rPr>
          <w:rFonts w:ascii="Lucida Console" w:eastAsia="Calibri" w:hAnsi="Lucida Console"/>
          <w:noProof/>
          <w:color w:val="0000FF"/>
          <w:sz w:val="16"/>
          <w:szCs w:val="22"/>
        </w:rPr>
        <w:t>end</w:t>
      </w:r>
    </w:p>
    <w:p w14:paraId="2F43B3D4" w14:textId="77777777" w:rsidR="00EB6546" w:rsidRDefault="00EB6546" w:rsidP="003353E1">
      <w:pPr>
        <w:pStyle w:val="A1st"/>
      </w:pPr>
      <w:bookmarkStart w:id="201" w:name="_Toc9960115"/>
      <w:r>
        <w:t>Solution Scripts</w:t>
      </w:r>
      <w:bookmarkEnd w:id="201"/>
    </w:p>
    <w:p w14:paraId="5356A4A8" w14:textId="77777777" w:rsidR="00EB6546" w:rsidRDefault="00EB6546" w:rsidP="003353E1">
      <w:pPr>
        <w:pStyle w:val="Paragraphs"/>
      </w:pPr>
      <w:r>
        <w:t>The scripts that perform the desired solution method of choice, being either the Euler or 4</w:t>
      </w:r>
      <w:r w:rsidRPr="00EB6546">
        <w:rPr>
          <w:vertAlign w:val="superscript"/>
        </w:rPr>
        <w:t>th</w:t>
      </w:r>
      <w:r>
        <w:t xml:space="preserve"> order Runge-Kutta solution method for the x-y or parallel-perpendicular coordinate frame.</w:t>
      </w:r>
    </w:p>
    <w:p w14:paraId="3DF7964D" w14:textId="77777777" w:rsidR="00EB382F" w:rsidRDefault="00EB382F" w:rsidP="003353E1">
      <w:pPr>
        <w:pStyle w:val="A2nd"/>
      </w:pPr>
      <w:bookmarkStart w:id="202" w:name="_Toc9960116"/>
      <w:r>
        <w:t>Euler Methods</w:t>
      </w:r>
      <w:bookmarkEnd w:id="202"/>
    </w:p>
    <w:p w14:paraId="5E4DD692" w14:textId="77777777" w:rsidR="00EB6546" w:rsidRDefault="00362726" w:rsidP="003353E1">
      <w:pPr>
        <w:pStyle w:val="A3rd"/>
      </w:pPr>
      <w:bookmarkStart w:id="203" w:name="_Toc9960117"/>
      <w:r>
        <w:t>Euler X-Y Solution</w:t>
      </w:r>
      <w:bookmarkEnd w:id="203"/>
    </w:p>
    <w:p w14:paraId="6B2D8DA2" w14:textId="77777777" w:rsid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t xml:space="preserve">clc;clear </w:t>
      </w:r>
      <w:r w:rsidRPr="006E0C95">
        <w:rPr>
          <w:color w:val="800000"/>
        </w:rPr>
        <w:t>all</w:t>
      </w:r>
      <w:r>
        <w:rPr>
          <w:color w:val="000000"/>
        </w:rPr>
        <w:t>;</w:t>
      </w:r>
    </w:p>
    <w:p w14:paraId="4D9F5D96" w14:textId="77777777" w:rsid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pPr>
      <w:r w:rsidRPr="00362726">
        <w:rPr>
          <w:color w:val="008000"/>
        </w:rPr>
        <w:t>%% Call Initial Conditions</w:t>
      </w:r>
      <w:r>
        <w:br/>
        <w:t>Initial_Conditions_Compiler</w:t>
      </w:r>
    </w:p>
    <w:p w14:paraId="75D62652" w14:textId="77777777" w:rsidR="00362726" w:rsidRP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362726">
        <w:rPr>
          <w:color w:val="008000"/>
        </w:rPr>
        <w:t>%% Simulation Calculations</w:t>
      </w:r>
      <w:r>
        <w:rPr>
          <w:color w:val="0000FF"/>
        </w:rPr>
        <w:br/>
      </w:r>
      <w:r w:rsidRPr="006E0C95">
        <w:rPr>
          <w:color w:val="0000FF"/>
        </w:rPr>
        <w:t>if</w:t>
      </w:r>
      <w:r>
        <w:rPr>
          <w:color w:val="000000"/>
        </w:rPr>
        <w:t xml:space="preserve"> nos == 1</w:t>
      </w:r>
      <w:r>
        <w:rPr>
          <w:color w:val="000000"/>
        </w:rPr>
        <w:br/>
        <w:t xml:space="preserve">    dt = TimeStep;       </w:t>
      </w:r>
      <w:r w:rsidRPr="006E0C95">
        <w:rPr>
          <w:color w:val="008000"/>
        </w:rPr>
        <w:t>% Time Differential (Sampling Rate - Hz)</w:t>
      </w:r>
      <w:r>
        <w:rPr>
          <w:color w:val="000000"/>
        </w:rPr>
        <w:br/>
        <w:t xml:space="preserve">    n = tbo/dt;        </w:t>
      </w:r>
      <w:r w:rsidRPr="006E0C95">
        <w:rPr>
          <w:color w:val="008000"/>
        </w:rPr>
        <w:t>% Time of Flight</w:t>
      </w:r>
      <w:r>
        <w:rPr>
          <w:color w:val="000000"/>
        </w:rPr>
        <w:br/>
      </w:r>
      <w:r w:rsidRPr="006E0C95">
        <w:rPr>
          <w:color w:val="0000FF"/>
        </w:rPr>
        <w:t>else</w:t>
      </w:r>
      <w:r>
        <w:rPr>
          <w:color w:val="000000"/>
        </w:rPr>
        <w:br/>
        <w:t xml:space="preserve">    dt = TimeStep;</w:t>
      </w:r>
      <w:r>
        <w:rPr>
          <w:color w:val="000000"/>
        </w:rPr>
        <w:br/>
        <w:t xml:space="preserve">    n = tbo(nos)/dt;</w:t>
      </w:r>
      <w:r>
        <w:rPr>
          <w:color w:val="000000"/>
        </w:rPr>
        <w:br/>
      </w:r>
      <w:r w:rsidRPr="006E0C95">
        <w:rPr>
          <w:color w:val="0000FF"/>
        </w:rPr>
        <w:t>end</w:t>
      </w:r>
      <w:r>
        <w:rPr>
          <w:color w:val="000000"/>
        </w:rPr>
        <w:br/>
      </w:r>
      <w:r>
        <w:rPr>
          <w:color w:val="000000"/>
        </w:rPr>
        <w:br/>
      </w:r>
      <w:r w:rsidRPr="006E0C95">
        <w:rPr>
          <w:color w:val="0000FF"/>
        </w:rPr>
        <w:t>if</w:t>
      </w:r>
      <w:r>
        <w:rPr>
          <w:color w:val="000000"/>
        </w:rPr>
        <w:t xml:space="preserve"> DCondition == 3</w:t>
      </w:r>
      <w:r>
        <w:rPr>
          <w:color w:val="000000"/>
        </w:rPr>
        <w:br/>
        <w:t xml:space="preserve">    Co_Drag = input(</w:t>
      </w:r>
      <w:r w:rsidRPr="006E0C95">
        <w:rPr>
          <w:color w:val="800000"/>
        </w:rPr>
        <w:t>'Enter Constant Drag Value. '</w:t>
      </w:r>
      <w:r>
        <w:rPr>
          <w:color w:val="000000"/>
        </w:rPr>
        <w:t>);</w:t>
      </w:r>
      <w:r>
        <w:rPr>
          <w:color w:val="000000"/>
        </w:rPr>
        <w:br/>
      </w:r>
      <w:r w:rsidRPr="006E0C95">
        <w:rPr>
          <w:color w:val="0000FF"/>
        </w:rPr>
        <w:t>end</w:t>
      </w:r>
      <w:r>
        <w:rPr>
          <w:color w:val="000000"/>
        </w:rPr>
        <w:br/>
      </w:r>
      <w:r>
        <w:rPr>
          <w:color w:val="000000"/>
        </w:rPr>
        <w:br/>
      </w:r>
      <w:r w:rsidRPr="006E0C95">
        <w:rPr>
          <w:color w:val="0000FF"/>
        </w:rPr>
        <w:t>for</w:t>
      </w:r>
      <w:r>
        <w:rPr>
          <w:color w:val="000000"/>
        </w:rPr>
        <w:t xml:space="preserve"> i = 2:n*100</w:t>
      </w:r>
      <w:r>
        <w:rPr>
          <w:color w:val="000000"/>
        </w:rPr>
        <w:br/>
        <w:t xml:space="preserve">    </w:t>
      </w:r>
      <w:r w:rsidRPr="006E0C95">
        <w:rPr>
          <w:color w:val="008000"/>
        </w:rPr>
        <w:t>% Calculate Drag Coefficient for current Mach</w:t>
      </w:r>
      <w:r>
        <w:rPr>
          <w:color w:val="000000"/>
        </w:rPr>
        <w:br/>
        <w:t xml:space="preserve">    </w:t>
      </w:r>
      <w:r w:rsidRPr="006E0C95">
        <w:rPr>
          <w:color w:val="0000FF"/>
        </w:rPr>
        <w:t>if</w:t>
      </w:r>
      <w:r>
        <w:rPr>
          <w:color w:val="000000"/>
        </w:rPr>
        <w:t xml:space="preserve"> DCondition == 1</w:t>
      </w:r>
      <w:r>
        <w:rPr>
          <w:color w:val="000000"/>
        </w:rPr>
        <w:br/>
        <w:t xml:space="preserve">        Cd(i) = DragData(i);</w:t>
      </w:r>
      <w:r>
        <w:rPr>
          <w:color w:val="000000"/>
        </w:rPr>
        <w:br/>
        <w:t xml:space="preserve">    </w:t>
      </w:r>
      <w:r w:rsidRPr="006E0C95">
        <w:rPr>
          <w:color w:val="0000FF"/>
        </w:rPr>
        <w:t>elseif</w:t>
      </w:r>
      <w:r>
        <w:rPr>
          <w:color w:val="000000"/>
        </w:rPr>
        <w:t xml:space="preserve"> DCondition == 2</w:t>
      </w:r>
      <w:r>
        <w:rPr>
          <w:color w:val="000000"/>
        </w:rPr>
        <w:br/>
      </w:r>
      <w:r>
        <w:rPr>
          <w:color w:val="000000"/>
        </w:rPr>
        <w:lastRenderedPageBreak/>
        <w:t xml:space="preserve">        Cd(i) = DragCoefficient(M(i-1),mend);</w:t>
      </w:r>
      <w:r>
        <w:rPr>
          <w:color w:val="000000"/>
        </w:rPr>
        <w:br/>
        <w:t xml:space="preserve">    </w:t>
      </w:r>
      <w:r w:rsidRPr="006E0C95">
        <w:rPr>
          <w:color w:val="0000FF"/>
        </w:rPr>
        <w:t>elseif</w:t>
      </w:r>
      <w:r>
        <w:rPr>
          <w:color w:val="000000"/>
        </w:rPr>
        <w:t xml:space="preserve"> DCondition == 3</w:t>
      </w:r>
      <w:r>
        <w:rPr>
          <w:color w:val="000000"/>
        </w:rPr>
        <w:br/>
        <w:t xml:space="preserve">        Cd(i) = Co_Drag;</w:t>
      </w:r>
      <w:r>
        <w:rPr>
          <w:color w:val="000000"/>
        </w:rPr>
        <w:br/>
        <w:t xml:space="preserve">    </w:t>
      </w:r>
      <w:r w:rsidRPr="006E0C95">
        <w:rPr>
          <w:color w:val="0000FF"/>
        </w:rPr>
        <w:t>end</w:t>
      </w:r>
      <w:r>
        <w:rPr>
          <w:color w:val="000000"/>
        </w:rPr>
        <w:br/>
      </w:r>
      <w:r>
        <w:rPr>
          <w:color w:val="000000"/>
        </w:rPr>
        <w:br/>
        <w:t xml:space="preserve">    t(i) = t(i-1) + dt;</w:t>
      </w:r>
      <w:r>
        <w:rPr>
          <w:color w:val="000000"/>
        </w:rPr>
        <w:br/>
        <w:t xml:space="preserve">    </w:t>
      </w:r>
      <w:r w:rsidRPr="006E0C95">
        <w:rPr>
          <w:color w:val="0000FF"/>
        </w:rPr>
        <w:t>if</w:t>
      </w:r>
      <w:r>
        <w:rPr>
          <w:color w:val="000000"/>
        </w:rPr>
        <w:t xml:space="preserve"> (TCondition == 1 || TCondition == 3)</w:t>
      </w:r>
      <w:r>
        <w:rPr>
          <w:color w:val="000000"/>
        </w:rPr>
        <w:br/>
        <w:t xml:space="preserve">        </w:t>
      </w:r>
      <w:r w:rsidRPr="006E0C95">
        <w:rPr>
          <w:color w:val="0000FF"/>
        </w:rPr>
        <w:t>if</w:t>
      </w:r>
      <w:r>
        <w:rPr>
          <w:color w:val="000000"/>
        </w:rPr>
        <w:t xml:space="preserve"> t(i) &lt; total_burn_time</w:t>
      </w:r>
      <w:r>
        <w:rPr>
          <w:color w:val="000000"/>
        </w:rPr>
        <w:br/>
        <w:t xml:space="preserve">            thrust(i) = ThrustData(i-1);</w:t>
      </w:r>
      <w:r>
        <w:rPr>
          <w:color w:val="000000"/>
        </w:rPr>
        <w:br/>
        <w:t xml:space="preserve">        </w:t>
      </w:r>
      <w:r w:rsidRPr="006E0C95">
        <w:rPr>
          <w:color w:val="0000FF"/>
        </w:rPr>
        <w:t>else</w:t>
      </w:r>
      <w:r>
        <w:rPr>
          <w:color w:val="000000"/>
        </w:rPr>
        <w:br/>
        <w:t xml:space="preserve">            thrust(i) = 0;</w:t>
      </w:r>
      <w:r>
        <w:rPr>
          <w:color w:val="000000"/>
        </w:rPr>
        <w:br/>
        <w:t xml:space="preserve">        </w:t>
      </w:r>
      <w:r w:rsidRPr="006E0C95">
        <w:rPr>
          <w:color w:val="0000FF"/>
        </w:rPr>
        <w:t>end</w:t>
      </w:r>
      <w:r>
        <w:rPr>
          <w:color w:val="000000"/>
        </w:rPr>
        <w:br/>
        <w:t xml:space="preserve">    </w:t>
      </w:r>
      <w:r w:rsidRPr="006E0C95">
        <w:rPr>
          <w:color w:val="0000FF"/>
        </w:rPr>
        <w:t>else</w:t>
      </w:r>
      <w:r>
        <w:rPr>
          <w:color w:val="000000"/>
        </w:rPr>
        <w:br/>
        <w:t xml:space="preserve">        thrust(i) = Thrust(t(i-1));</w:t>
      </w:r>
      <w:r>
        <w:rPr>
          <w:color w:val="000000"/>
        </w:rPr>
        <w:br/>
        <w:t xml:space="preserve">    </w:t>
      </w:r>
      <w:r w:rsidRPr="006E0C95">
        <w:rPr>
          <w:color w:val="0000FF"/>
        </w:rPr>
        <w:t>end</w:t>
      </w:r>
      <w:r>
        <w:rPr>
          <w:color w:val="000000"/>
        </w:rPr>
        <w:br/>
      </w:r>
      <w:r>
        <w:rPr>
          <w:color w:val="000000"/>
        </w:rPr>
        <w:br/>
        <w:t xml:space="preserve">    m(i) = Mass(t(i));</w:t>
      </w:r>
      <w:r>
        <w:rPr>
          <w:color w:val="000000"/>
        </w:rPr>
        <w:br/>
        <w:t xml:space="preserve">    Vcr(i) = sqrt((thrust(i)/m(i))*Ls*2);</w:t>
      </w:r>
      <w:r>
        <w:rPr>
          <w:color w:val="000000"/>
        </w:rPr>
        <w:br/>
      </w:r>
      <w:r>
        <w:rPr>
          <w:color w:val="000000"/>
        </w:rPr>
        <w:br/>
        <w:t xml:space="preserve">    </w:t>
      </w:r>
      <w:r w:rsidRPr="006E0C95">
        <w:rPr>
          <w:color w:val="008000"/>
        </w:rPr>
        <w:t>% X Y Velocity Component Equations</w:t>
      </w:r>
      <w:r>
        <w:rPr>
          <w:color w:val="000000"/>
        </w:rPr>
        <w:br/>
        <w:t xml:space="preserve">    kd(i) = (rhoe(i-1)*Cd(i)*area(i-1))/(2*m(i));</w:t>
      </w:r>
      <w:r>
        <w:rPr>
          <w:color w:val="000000"/>
        </w:rPr>
        <w:br/>
        <w:t xml:space="preserve">    kt(i) = thrust(i)/m(i);</w:t>
      </w:r>
      <w:r>
        <w:rPr>
          <w:color w:val="000000"/>
        </w:rPr>
        <w:br/>
        <w:t xml:space="preserve">    V(i) = sqrt(u(i-1)^2 + v(i-1)^2);</w:t>
      </w:r>
      <w:r>
        <w:rPr>
          <w:color w:val="000000"/>
        </w:rPr>
        <w:br/>
        <w:t xml:space="preserve">    DvDt(i) = kt(i)*v(i-1)/V(i) - kd(i)*v(i-1)*V(i) - g(i-1);</w:t>
      </w:r>
      <w:r>
        <w:rPr>
          <w:color w:val="000000"/>
        </w:rPr>
        <w:br/>
        <w:t xml:space="preserve">    </w:t>
      </w:r>
      <w:r w:rsidRPr="006E0C95">
        <w:rPr>
          <w:color w:val="0000FF"/>
        </w:rPr>
        <w:t>if</w:t>
      </w:r>
      <w:r>
        <w:rPr>
          <w:color w:val="000000"/>
        </w:rPr>
        <w:t xml:space="preserve"> DvDt(i) &lt; 0 &amp;&amp; t(i-1) &lt;= tb(1)</w:t>
      </w:r>
      <w:r>
        <w:rPr>
          <w:color w:val="000000"/>
        </w:rPr>
        <w:br/>
        <w:t xml:space="preserve">        dvdt(i) = 0;</w:t>
      </w:r>
      <w:r>
        <w:rPr>
          <w:color w:val="000000"/>
        </w:rPr>
        <w:br/>
        <w:t xml:space="preserve">    </w:t>
      </w:r>
      <w:r w:rsidRPr="006E0C95">
        <w:rPr>
          <w:color w:val="0000FF"/>
        </w:rPr>
        <w:t>else</w:t>
      </w:r>
      <w:r>
        <w:rPr>
          <w:color w:val="000000"/>
        </w:rPr>
        <w:br/>
        <w:t xml:space="preserve">        dvdt(i) = DvDt(i);</w:t>
      </w:r>
      <w:r>
        <w:rPr>
          <w:color w:val="000000"/>
        </w:rPr>
        <w:br/>
        <w:t xml:space="preserve">    </w:t>
      </w:r>
      <w:r w:rsidRPr="006E0C95">
        <w:rPr>
          <w:color w:val="0000FF"/>
        </w:rPr>
        <w:t>end</w:t>
      </w:r>
      <w:r>
        <w:rPr>
          <w:color w:val="000000"/>
        </w:rPr>
        <w:br/>
        <w:t xml:space="preserve">    v(i) = v(i-1)+dvdt(i)*dt;</w:t>
      </w:r>
      <w:r>
        <w:rPr>
          <w:color w:val="000000"/>
        </w:rPr>
        <w:br/>
      </w:r>
      <w:r>
        <w:rPr>
          <w:color w:val="000000"/>
        </w:rPr>
        <w:br/>
        <w:t xml:space="preserve">    utheta(i) = v(i)*u(i-1)/v(i-1);</w:t>
      </w:r>
      <w:r>
        <w:rPr>
          <w:color w:val="000000"/>
        </w:rPr>
        <w:br/>
        <w:t xml:space="preserve">    ux(i) = u(i-1)+((kt(i)*u(i-1)/V(i-1))-kd(i)*u(i-1)*V(i-1))*dt;</w:t>
      </w:r>
      <w:r>
        <w:rPr>
          <w:color w:val="000000"/>
        </w:rPr>
        <w:br/>
      </w:r>
      <w:r>
        <w:rPr>
          <w:color w:val="000000"/>
        </w:rPr>
        <w:br/>
        <w:t xml:space="preserve">    </w:t>
      </w:r>
      <w:r w:rsidRPr="006E0C95">
        <w:rPr>
          <w:color w:val="0000FF"/>
        </w:rPr>
        <w:t>if</w:t>
      </w:r>
      <w:r>
        <w:rPr>
          <w:color w:val="000000"/>
        </w:rPr>
        <w:t xml:space="preserve"> DvDt(i) &lt; 0 &amp;&amp; t(i-1) &lt;= tb(1)</w:t>
      </w:r>
      <w:r>
        <w:rPr>
          <w:color w:val="000000"/>
        </w:rPr>
        <w:br/>
        <w:t xml:space="preserve">        u(i) = u(i-1);</w:t>
      </w:r>
      <w:r>
        <w:rPr>
          <w:color w:val="000000"/>
        </w:rPr>
        <w:br/>
        <w:t xml:space="preserve">    </w:t>
      </w:r>
      <w:r w:rsidRPr="006E0C95">
        <w:rPr>
          <w:color w:val="0000FF"/>
        </w:rPr>
        <w:t>elseif</w:t>
      </w:r>
      <w:r>
        <w:rPr>
          <w:color w:val="000000"/>
        </w:rPr>
        <w:t xml:space="preserve"> x(i-1) &lt;= Lr*cos(theta(1))</w:t>
      </w:r>
      <w:r>
        <w:rPr>
          <w:color w:val="000000"/>
        </w:rPr>
        <w:br/>
        <w:t xml:space="preserve">        u(i) = utheta(i);</w:t>
      </w:r>
      <w:r>
        <w:rPr>
          <w:color w:val="000000"/>
        </w:rPr>
        <w:br/>
        <w:t xml:space="preserve">    </w:t>
      </w:r>
      <w:r w:rsidRPr="006E0C95">
        <w:rPr>
          <w:color w:val="0000FF"/>
        </w:rPr>
        <w:t>elseif</w:t>
      </w:r>
      <w:r>
        <w:rPr>
          <w:color w:val="000000"/>
        </w:rPr>
        <w:t xml:space="preserve"> V(i) &lt; Vcr(i)</w:t>
      </w:r>
      <w:r>
        <w:rPr>
          <w:color w:val="000000"/>
        </w:rPr>
        <w:br/>
        <w:t xml:space="preserve">        u(i) = utheta(i);</w:t>
      </w:r>
      <w:r>
        <w:rPr>
          <w:color w:val="000000"/>
        </w:rPr>
        <w:br/>
        <w:t xml:space="preserve">    </w:t>
      </w:r>
      <w:r w:rsidRPr="006E0C95">
        <w:rPr>
          <w:color w:val="0000FF"/>
        </w:rPr>
        <w:t>else</w:t>
      </w:r>
      <w:r>
        <w:rPr>
          <w:color w:val="000000"/>
        </w:rPr>
        <w:br/>
        <w:t xml:space="preserve">        u(i) = ux(i);</w:t>
      </w:r>
      <w:r>
        <w:rPr>
          <w:color w:val="000000"/>
        </w:rPr>
        <w:br/>
        <w:t xml:space="preserve">    </w:t>
      </w:r>
      <w:r w:rsidRPr="006E0C95">
        <w:rPr>
          <w:color w:val="0000FF"/>
        </w:rPr>
        <w:t>end</w:t>
      </w:r>
      <w:r>
        <w:rPr>
          <w:color w:val="000000"/>
        </w:rPr>
        <w:br/>
      </w:r>
      <w:r>
        <w:rPr>
          <w:color w:val="000000"/>
        </w:rPr>
        <w:br/>
        <w:t xml:space="preserve">    theta(i) = atan(v(i)/u(i));</w:t>
      </w:r>
      <w:r>
        <w:rPr>
          <w:color w:val="000000"/>
        </w:rPr>
        <w:br/>
        <w:t xml:space="preserve">    x(i) = x(i-1) + u(i)*dt;</w:t>
      </w:r>
      <w:r>
        <w:rPr>
          <w:color w:val="000000"/>
        </w:rPr>
        <w:br/>
        <w:t xml:space="preserve">    y(i) = y(i-1) + v(i)*dt;</w:t>
      </w:r>
      <w:r>
        <w:rPr>
          <w:color w:val="000000"/>
        </w:rPr>
        <w:br/>
        <w:t xml:space="preserve">    q(i) = 0.5*rhoe(i-1)*(V(i-1)^2);</w:t>
      </w:r>
      <w:r>
        <w:rPr>
          <w:color w:val="000000"/>
        </w:rPr>
        <w:br/>
      </w:r>
      <w:r>
        <w:rPr>
          <w:color w:val="000000"/>
        </w:rPr>
        <w:br/>
        <w:t xml:space="preserve">    </w:t>
      </w:r>
      <w:r w:rsidRPr="006E0C95">
        <w:rPr>
          <w:color w:val="008000"/>
        </w:rPr>
        <w:t>% Calls Functions</w:t>
      </w:r>
      <w:r>
        <w:rPr>
          <w:color w:val="000000"/>
        </w:rPr>
        <w:br/>
        <w:t xml:space="preserve">    g(i) = Gravity(y(i-1));</w:t>
      </w:r>
      <w:r>
        <w:rPr>
          <w:color w:val="000000"/>
        </w:rPr>
        <w:br/>
        <w:t xml:space="preserve">    area(i) = Area(t(i-1));</w:t>
      </w:r>
      <w:r>
        <w:rPr>
          <w:color w:val="000000"/>
        </w:rPr>
        <w:br/>
      </w:r>
      <w:r>
        <w:rPr>
          <w:color w:val="000000"/>
        </w:rPr>
        <w:br/>
      </w:r>
      <w:r>
        <w:rPr>
          <w:color w:val="000000"/>
        </w:rPr>
        <w:lastRenderedPageBreak/>
        <w:t xml:space="preserve">    </w:t>
      </w:r>
      <w:r w:rsidRPr="006E0C95">
        <w:rPr>
          <w:color w:val="008000"/>
        </w:rPr>
        <w:t>% Atmospheric Profile</w:t>
      </w:r>
      <w:r>
        <w:rPr>
          <w:color w:val="000000"/>
        </w:rPr>
        <w:br/>
        <w:t xml:space="preserve">    [T(i),P(i),rhoe(i)] = SIAtm(y(i));</w:t>
      </w:r>
      <w:r>
        <w:rPr>
          <w:color w:val="000000"/>
        </w:rPr>
        <w:br/>
        <w:t xml:space="preserve">    c(i) = sqrt(1.4*Rg*T(i-1));         </w:t>
      </w:r>
      <w:r w:rsidRPr="006E0C95">
        <w:rPr>
          <w:color w:val="008000"/>
        </w:rPr>
        <w:t>% Speed of Sound - m/s</w:t>
      </w:r>
      <w:r>
        <w:rPr>
          <w:color w:val="000000"/>
        </w:rPr>
        <w:br/>
        <w:t xml:space="preserve">    M(i) = abs(V(i-1))/c(i-1);          </w:t>
      </w:r>
      <w:r w:rsidRPr="006E0C95">
        <w:rPr>
          <w:color w:val="008000"/>
        </w:rPr>
        <w:t>% Mach Number</w:t>
      </w:r>
      <w:r>
        <w:rPr>
          <w:color w:val="000000"/>
        </w:rPr>
        <w:br/>
      </w:r>
      <w:r>
        <w:rPr>
          <w:color w:val="000000"/>
        </w:rPr>
        <w:br/>
        <w:t xml:space="preserve">    </w:t>
      </w:r>
      <w:r w:rsidRPr="006E0C95">
        <w:rPr>
          <w:color w:val="0000FF"/>
        </w:rPr>
        <w:t>if</w:t>
      </w:r>
      <w:r>
        <w:rPr>
          <w:color w:val="000000"/>
        </w:rPr>
        <w:t xml:space="preserve"> y(i) &lt; 0</w:t>
      </w:r>
      <w:r>
        <w:rPr>
          <w:color w:val="000000"/>
        </w:rPr>
        <w:br/>
        <w:t xml:space="preserve">        </w:t>
      </w:r>
      <w:r w:rsidRPr="006E0C95">
        <w:rPr>
          <w:color w:val="0000FF"/>
        </w:rPr>
        <w:t>break</w:t>
      </w:r>
      <w:r>
        <w:rPr>
          <w:color w:val="000000"/>
        </w:rPr>
        <w:br/>
        <w:t xml:space="preserve">    </w:t>
      </w:r>
      <w:r w:rsidRPr="006E0C95">
        <w:rPr>
          <w:color w:val="0000FF"/>
        </w:rPr>
        <w:t>end</w:t>
      </w:r>
      <w:r>
        <w:rPr>
          <w:color w:val="000000"/>
        </w:rPr>
        <w:br/>
      </w:r>
      <w:r w:rsidRPr="006E0C95">
        <w:rPr>
          <w:color w:val="0000FF"/>
        </w:rPr>
        <w:t>end</w:t>
      </w:r>
      <w:r>
        <w:rPr>
          <w:color w:val="000000"/>
        </w:rPr>
        <w:br/>
      </w:r>
      <w:r>
        <w:rPr>
          <w:color w:val="000000"/>
        </w:rPr>
        <w:br/>
        <w:t>theta = theta*(180/pi);</w:t>
      </w:r>
      <w:r>
        <w:rPr>
          <w:color w:val="000000"/>
        </w:rPr>
        <w:br/>
        <w:t>y = y;</w:t>
      </w:r>
      <w:r>
        <w:rPr>
          <w:color w:val="000000"/>
        </w:rPr>
        <w:br/>
        <w:t>x = x;</w:t>
      </w:r>
      <w:r>
        <w:rPr>
          <w:color w:val="000000"/>
        </w:rPr>
        <w:br/>
        <w:t>q = q./1000;</w:t>
      </w:r>
    </w:p>
    <w:p w14:paraId="33890808" w14:textId="77777777" w:rsidR="00362726" w:rsidRPr="006E0C95"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ind w:firstLine="5220"/>
        <w:rPr>
          <w:i/>
          <w:color w:val="808080"/>
        </w:rPr>
      </w:pPr>
      <w:r w:rsidRPr="00362726">
        <w:rPr>
          <w:color w:val="008000"/>
        </w:rPr>
        <w:t>%% PREDICTED PERFORMANCE</w:t>
      </w:r>
      <w:r>
        <w:br/>
        <w:t>Vx = max(V);</w:t>
      </w:r>
      <w:r>
        <w:br/>
        <w:t>ax = max(a);</w:t>
      </w:r>
      <w:r>
        <w:br/>
        <w:t>Mx = max(M);</w:t>
      </w:r>
      <w:r>
        <w:br/>
        <w:t>Yx = max(y);</w:t>
      </w:r>
      <w:r>
        <w:br/>
        <w:t>Xx = max(x);</w:t>
      </w:r>
      <w:r>
        <w:br/>
        <w:t>tx = max(t);</w:t>
      </w:r>
      <w:r>
        <w:br/>
        <w:t>Qx = max(q);</w:t>
      </w:r>
      <w:r>
        <w:br/>
        <w:t>mx = max(mi);</w:t>
      </w:r>
      <w:r>
        <w:br/>
      </w:r>
      <w:r>
        <w:br/>
        <w:t>[valx,idxx] = max(x);</w:t>
      </w:r>
      <w:r>
        <w:br/>
        <w:t>[valy,idxy] = max(y);</w:t>
      </w:r>
      <w:r>
        <w:br/>
        <w:t>tX = t(idxx);</w:t>
      </w:r>
      <w:r>
        <w:br/>
        <w:t>tY = t(idxy);</w:t>
      </w:r>
      <w:r>
        <w:br/>
      </w:r>
      <w:r>
        <w:br/>
        <w:t>disp(</w:t>
      </w:r>
      <w:r w:rsidRPr="006E0C95">
        <w:rPr>
          <w:color w:val="800000"/>
        </w:rPr>
        <w:t>' '</w:t>
      </w:r>
      <w:r>
        <w:rPr>
          <w:color w:val="000000"/>
        </w:rPr>
        <w:t>);</w:t>
      </w:r>
      <w:r>
        <w:rPr>
          <w:color w:val="000000"/>
        </w:rPr>
        <w:br/>
        <w:t xml:space="preserve">formatSpec = </w:t>
      </w:r>
      <w:r w:rsidRPr="006E0C95">
        <w:rPr>
          <w:color w:val="800000"/>
        </w:rPr>
        <w:t>'Apogee is %6.3f m occuring at %5.3f seconds \n'</w:t>
      </w:r>
      <w:r>
        <w:rPr>
          <w:color w:val="000000"/>
        </w:rPr>
        <w:t>;</w:t>
      </w:r>
      <w:r>
        <w:rPr>
          <w:color w:val="000000"/>
        </w:rPr>
        <w:br/>
        <w:t>fprintf(formatSpec,Yx,tY)</w:t>
      </w:r>
      <w:r>
        <w:rPr>
          <w:color w:val="000000"/>
        </w:rPr>
        <w:br/>
        <w:t xml:space="preserve">formatSpec = </w:t>
      </w:r>
      <w:r w:rsidRPr="006E0C95">
        <w:rPr>
          <w:color w:val="800000"/>
        </w:rPr>
        <w:t>'Landing Distance is %6.3f m occuring at %5.3f seconds \n'</w:t>
      </w:r>
      <w:r>
        <w:rPr>
          <w:color w:val="000000"/>
        </w:rPr>
        <w:t>;</w:t>
      </w:r>
      <w:r>
        <w:rPr>
          <w:color w:val="000000"/>
        </w:rPr>
        <w:br/>
        <w:t>fprintf(formatSpec,Xx,tX)</w:t>
      </w:r>
      <w:r>
        <w:rPr>
          <w:color w:val="000000"/>
        </w:rPr>
        <w:br/>
      </w:r>
      <w:r>
        <w:rPr>
          <w:color w:val="000000"/>
        </w:rPr>
        <w:br/>
        <w:t>figure(1)</w:t>
      </w:r>
      <w:r>
        <w:rPr>
          <w:color w:val="000000"/>
        </w:rPr>
        <w:br/>
        <w:t>plot(x,y);</w:t>
      </w:r>
      <w:r>
        <w:rPr>
          <w:color w:val="000000"/>
        </w:rPr>
        <w:br/>
        <w:t xml:space="preserve">hold </w:t>
      </w:r>
      <w:r w:rsidRPr="006E0C95">
        <w:rPr>
          <w:color w:val="800000"/>
        </w:rPr>
        <w:t>on</w:t>
      </w:r>
      <w:r>
        <w:rPr>
          <w:color w:val="000000"/>
        </w:rPr>
        <w:br/>
        <w:t>xlabel(</w:t>
      </w:r>
      <w:r w:rsidRPr="006E0C95">
        <w:rPr>
          <w:color w:val="800000"/>
        </w:rPr>
        <w:t>'Distance</w:t>
      </w:r>
      <w:r>
        <w:rPr>
          <w:color w:val="800000"/>
        </w:rPr>
        <w:t xml:space="preserve"> </w:t>
      </w:r>
      <w:r w:rsidRPr="006E0C95">
        <w:rPr>
          <w:color w:val="800000"/>
        </w:rPr>
        <w:t>(m)'</w:t>
      </w:r>
      <w:r>
        <w:rPr>
          <w:color w:val="000000"/>
        </w:rPr>
        <w:t>);</w:t>
      </w:r>
      <w:r>
        <w:rPr>
          <w:color w:val="000000"/>
        </w:rPr>
        <w:br/>
        <w:t>ylabel(</w:t>
      </w:r>
      <w:r w:rsidRPr="006E0C95">
        <w:rPr>
          <w:color w:val="800000"/>
        </w:rPr>
        <w:t>'Altitude (m)'</w:t>
      </w:r>
      <w:r>
        <w:rPr>
          <w:color w:val="000000"/>
        </w:rPr>
        <w:t>);</w:t>
      </w:r>
      <w:r>
        <w:rPr>
          <w:color w:val="000000"/>
        </w:rPr>
        <w:br/>
        <w:t xml:space="preserve">grid </w:t>
      </w:r>
      <w:r w:rsidRPr="006E0C95">
        <w:rPr>
          <w:color w:val="800000"/>
        </w:rPr>
        <w:t>on</w:t>
      </w:r>
    </w:p>
    <w:p w14:paraId="2B05F8A5" w14:textId="77777777" w:rsidR="00362726" w:rsidRDefault="00362726" w:rsidP="003353E1">
      <w:pPr>
        <w:pStyle w:val="A3rd"/>
      </w:pPr>
      <w:bookmarkStart w:id="204" w:name="_Toc9960118"/>
      <w:r>
        <w:t>Euler Parallel-Perpendicular</w:t>
      </w:r>
      <w:bookmarkEnd w:id="204"/>
    </w:p>
    <w:p w14:paraId="1F208E56" w14:textId="77777777" w:rsidR="000E7C2F" w:rsidRPr="000E7C2F" w:rsidRDefault="000E7C2F" w:rsidP="003353E1">
      <w:pPr>
        <w:pStyle w:val="Paragraphs"/>
      </w:pPr>
      <w:r>
        <w:t xml:space="preserve">Modified version of script found in Ref. </w:t>
      </w:r>
      <w:r w:rsidR="009D12F5">
        <w:t>3.</w:t>
      </w:r>
    </w:p>
    <w:p w14:paraId="3F013C27" w14:textId="77777777" w:rsid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t xml:space="preserve">clc;clear </w:t>
      </w:r>
      <w:r w:rsidRPr="002D790F">
        <w:rPr>
          <w:color w:val="800000"/>
        </w:rPr>
        <w:t>all</w:t>
      </w:r>
      <w:r>
        <w:rPr>
          <w:color w:val="000000"/>
        </w:rPr>
        <w:t>;</w:t>
      </w:r>
    </w:p>
    <w:p w14:paraId="2D6D85E0" w14:textId="77777777" w:rsid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pPr>
      <w:r w:rsidRPr="00362726">
        <w:rPr>
          <w:color w:val="008000"/>
        </w:rPr>
        <w:t>%% Call Initial Conditions</w:t>
      </w:r>
      <w:r>
        <w:br/>
        <w:t>Initial_Conditions_Compiler</w:t>
      </w:r>
    </w:p>
    <w:p w14:paraId="5DB5B6D1" w14:textId="77777777" w:rsidR="00362726"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362726">
        <w:rPr>
          <w:color w:val="008000"/>
        </w:rPr>
        <w:lastRenderedPageBreak/>
        <w:t>%% Simulation Calculations</w:t>
      </w:r>
      <w:r>
        <w:rPr>
          <w:color w:val="0000FF"/>
        </w:rPr>
        <w:br/>
      </w:r>
      <w:r w:rsidRPr="002D790F">
        <w:rPr>
          <w:color w:val="0000FF"/>
        </w:rPr>
        <w:t>if</w:t>
      </w:r>
      <w:r>
        <w:rPr>
          <w:color w:val="000000"/>
        </w:rPr>
        <w:t xml:space="preserve"> nos == 1</w:t>
      </w:r>
      <w:r>
        <w:rPr>
          <w:color w:val="000000"/>
        </w:rPr>
        <w:br/>
        <w:t xml:space="preserve">    dt = TimeStep;       </w:t>
      </w:r>
      <w:r w:rsidRPr="002D790F">
        <w:rPr>
          <w:color w:val="008000"/>
        </w:rPr>
        <w:t>% Time Differential (Sampling Rate - Hz)</w:t>
      </w:r>
      <w:r>
        <w:rPr>
          <w:color w:val="000000"/>
        </w:rPr>
        <w:br/>
        <w:t xml:space="preserve">    n = tbo/dt;        </w:t>
      </w:r>
      <w:r w:rsidRPr="002D790F">
        <w:rPr>
          <w:color w:val="008000"/>
        </w:rPr>
        <w:t>% Time of Flight</w:t>
      </w:r>
      <w:r>
        <w:rPr>
          <w:color w:val="000000"/>
        </w:rPr>
        <w:br/>
      </w:r>
      <w:r w:rsidRPr="002D790F">
        <w:rPr>
          <w:color w:val="0000FF"/>
        </w:rPr>
        <w:t>else</w:t>
      </w:r>
      <w:r>
        <w:rPr>
          <w:color w:val="000000"/>
        </w:rPr>
        <w:br/>
        <w:t xml:space="preserve">    dt = TimeStep;</w:t>
      </w:r>
      <w:r>
        <w:rPr>
          <w:color w:val="000000"/>
        </w:rPr>
        <w:br/>
        <w:t xml:space="preserve">    n = tbo(nos)/dt;</w:t>
      </w:r>
      <w:r>
        <w:rPr>
          <w:color w:val="000000"/>
        </w:rPr>
        <w:br/>
      </w:r>
      <w:r w:rsidRPr="002D790F">
        <w:rPr>
          <w:color w:val="0000FF"/>
        </w:rPr>
        <w:t>end</w:t>
      </w:r>
      <w:r>
        <w:rPr>
          <w:color w:val="000000"/>
        </w:rPr>
        <w:br/>
        <w:t>theta(1) = (90*pi/180)-theta(1);</w:t>
      </w:r>
      <w:r>
        <w:rPr>
          <w:color w:val="000000"/>
        </w:rPr>
        <w:br/>
      </w:r>
      <w:r w:rsidRPr="002D790F">
        <w:rPr>
          <w:color w:val="0000FF"/>
        </w:rPr>
        <w:t>if</w:t>
      </w:r>
      <w:r>
        <w:rPr>
          <w:color w:val="000000"/>
        </w:rPr>
        <w:t xml:space="preserve"> DCondition == 3</w:t>
      </w:r>
      <w:r>
        <w:rPr>
          <w:color w:val="000000"/>
        </w:rPr>
        <w:br/>
        <w:t xml:space="preserve">    Co_Drag = input(</w:t>
      </w:r>
      <w:r w:rsidRPr="002D790F">
        <w:rPr>
          <w:color w:val="800000"/>
        </w:rPr>
        <w:t>'Enter Constant Drag Value. '</w:t>
      </w:r>
      <w:r>
        <w:rPr>
          <w:color w:val="000000"/>
        </w:rPr>
        <w:t>);</w:t>
      </w:r>
      <w:r>
        <w:rPr>
          <w:color w:val="000000"/>
        </w:rPr>
        <w:br/>
      </w:r>
      <w:r w:rsidRPr="002D790F">
        <w:rPr>
          <w:color w:val="0000FF"/>
        </w:rPr>
        <w:t>end</w:t>
      </w:r>
      <w:r>
        <w:rPr>
          <w:color w:val="000000"/>
        </w:rPr>
        <w:br/>
      </w:r>
      <w:r>
        <w:rPr>
          <w:color w:val="000000"/>
        </w:rPr>
        <w:br/>
      </w:r>
      <w:r w:rsidRPr="002D790F">
        <w:rPr>
          <w:color w:val="0000FF"/>
        </w:rPr>
        <w:t>for</w:t>
      </w:r>
      <w:r>
        <w:rPr>
          <w:color w:val="000000"/>
        </w:rPr>
        <w:t xml:space="preserve"> i = 2:n*100</w:t>
      </w:r>
      <w:r>
        <w:rPr>
          <w:color w:val="000000"/>
        </w:rPr>
        <w:br/>
        <w:t xml:space="preserve">    </w:t>
      </w:r>
      <w:r w:rsidRPr="002D790F">
        <w:rPr>
          <w:color w:val="008000"/>
        </w:rPr>
        <w:t>% Calculate Drag Coefficient for current Mach</w:t>
      </w:r>
      <w:r>
        <w:rPr>
          <w:color w:val="000000"/>
        </w:rPr>
        <w:br/>
        <w:t xml:space="preserve">    </w:t>
      </w:r>
      <w:r w:rsidRPr="002D790F">
        <w:rPr>
          <w:color w:val="0000FF"/>
        </w:rPr>
        <w:t>if</w:t>
      </w:r>
      <w:r>
        <w:rPr>
          <w:color w:val="000000"/>
        </w:rPr>
        <w:t xml:space="preserve"> DCondition == 1</w:t>
      </w:r>
      <w:r>
        <w:rPr>
          <w:color w:val="000000"/>
        </w:rPr>
        <w:br/>
        <w:t xml:space="preserve">        Cd(i) = DragData(i);</w:t>
      </w:r>
      <w:r>
        <w:rPr>
          <w:color w:val="000000"/>
        </w:rPr>
        <w:br/>
        <w:t xml:space="preserve">    </w:t>
      </w:r>
      <w:r w:rsidRPr="002D790F">
        <w:rPr>
          <w:color w:val="0000FF"/>
        </w:rPr>
        <w:t>elseif</w:t>
      </w:r>
      <w:r>
        <w:rPr>
          <w:color w:val="000000"/>
        </w:rPr>
        <w:t xml:space="preserve"> DCondition == 2</w:t>
      </w:r>
      <w:r>
        <w:rPr>
          <w:color w:val="000000"/>
        </w:rPr>
        <w:br/>
        <w:t xml:space="preserve">        Cd(i) = DragCoefficient(M(i-1),mend);</w:t>
      </w:r>
      <w:r>
        <w:rPr>
          <w:color w:val="000000"/>
        </w:rPr>
        <w:br/>
        <w:t xml:space="preserve">    </w:t>
      </w:r>
      <w:r w:rsidRPr="002D790F">
        <w:rPr>
          <w:color w:val="0000FF"/>
        </w:rPr>
        <w:t>elseif</w:t>
      </w:r>
      <w:r>
        <w:rPr>
          <w:color w:val="000000"/>
        </w:rPr>
        <w:t xml:space="preserve"> DCondition == 3</w:t>
      </w:r>
      <w:r>
        <w:rPr>
          <w:color w:val="000000"/>
        </w:rPr>
        <w:br/>
        <w:t xml:space="preserve">        Cd(i) = Co_Drag;</w:t>
      </w:r>
      <w:r>
        <w:rPr>
          <w:color w:val="000000"/>
        </w:rPr>
        <w:br/>
        <w:t xml:space="preserve">    </w:t>
      </w:r>
      <w:r w:rsidRPr="002D790F">
        <w:rPr>
          <w:color w:val="0000FF"/>
        </w:rPr>
        <w:t>end</w:t>
      </w:r>
      <w:r>
        <w:rPr>
          <w:color w:val="000000"/>
        </w:rPr>
        <w:br/>
      </w:r>
      <w:r>
        <w:rPr>
          <w:color w:val="000000"/>
        </w:rPr>
        <w:br/>
        <w:t xml:space="preserve">    t(i) = t(i-1) + dt;</w:t>
      </w:r>
      <w:r>
        <w:rPr>
          <w:color w:val="000000"/>
        </w:rPr>
        <w:br/>
        <w:t xml:space="preserve">    </w:t>
      </w:r>
      <w:r w:rsidRPr="002D790F">
        <w:rPr>
          <w:color w:val="0000FF"/>
        </w:rPr>
        <w:t>if</w:t>
      </w:r>
      <w:r>
        <w:rPr>
          <w:color w:val="000000"/>
        </w:rPr>
        <w:t xml:space="preserve"> (TCondition == 1 || TCondition == 3)</w:t>
      </w:r>
      <w:r>
        <w:rPr>
          <w:color w:val="000000"/>
        </w:rPr>
        <w:br/>
        <w:t xml:space="preserve">        </w:t>
      </w:r>
      <w:r w:rsidRPr="002D790F">
        <w:rPr>
          <w:color w:val="0000FF"/>
        </w:rPr>
        <w:t>if</w:t>
      </w:r>
      <w:r>
        <w:rPr>
          <w:color w:val="000000"/>
        </w:rPr>
        <w:t xml:space="preserve"> t(i) &lt; total_burn_time</w:t>
      </w:r>
      <w:r>
        <w:rPr>
          <w:color w:val="000000"/>
        </w:rPr>
        <w:br/>
        <w:t xml:space="preserve">            thrust(i) = ThrustData(i-1);</w:t>
      </w:r>
      <w:r>
        <w:rPr>
          <w:color w:val="000000"/>
        </w:rPr>
        <w:br/>
        <w:t xml:space="preserve">        </w:t>
      </w:r>
      <w:r w:rsidRPr="002D790F">
        <w:rPr>
          <w:color w:val="0000FF"/>
        </w:rPr>
        <w:t>else</w:t>
      </w:r>
      <w:r>
        <w:rPr>
          <w:color w:val="000000"/>
        </w:rPr>
        <w:br/>
        <w:t xml:space="preserve">            thrust(i) = 0;</w:t>
      </w:r>
      <w:r>
        <w:rPr>
          <w:color w:val="000000"/>
        </w:rPr>
        <w:br/>
        <w:t xml:space="preserve">        </w:t>
      </w:r>
      <w:r w:rsidRPr="002D790F">
        <w:rPr>
          <w:color w:val="0000FF"/>
        </w:rPr>
        <w:t>end</w:t>
      </w:r>
      <w:r>
        <w:rPr>
          <w:color w:val="000000"/>
        </w:rPr>
        <w:br/>
        <w:t xml:space="preserve">    </w:t>
      </w:r>
      <w:r w:rsidRPr="002D790F">
        <w:rPr>
          <w:color w:val="0000FF"/>
        </w:rPr>
        <w:t>else</w:t>
      </w:r>
      <w:r>
        <w:rPr>
          <w:color w:val="000000"/>
        </w:rPr>
        <w:br/>
        <w:t xml:space="preserve">        thrust(i) = Thrust(t(i-1));</w:t>
      </w:r>
      <w:r>
        <w:rPr>
          <w:color w:val="000000"/>
        </w:rPr>
        <w:br/>
        <w:t xml:space="preserve">    </w:t>
      </w:r>
      <w:r w:rsidRPr="002D790F">
        <w:rPr>
          <w:color w:val="0000FF"/>
        </w:rPr>
        <w:t>end</w:t>
      </w:r>
      <w:r>
        <w:rPr>
          <w:color w:val="000000"/>
        </w:rPr>
        <w:br/>
      </w:r>
      <w:r>
        <w:rPr>
          <w:color w:val="000000"/>
        </w:rPr>
        <w:br/>
      </w:r>
      <w:r>
        <w:rPr>
          <w:color w:val="000000"/>
        </w:rPr>
        <w:br/>
        <w:t xml:space="preserve">    m(i) = Mass(t(i));</w:t>
      </w:r>
      <w:r>
        <w:rPr>
          <w:color w:val="000000"/>
        </w:rPr>
        <w:br/>
        <w:t xml:space="preserve">    Vcr(i) = sqrt((thrust(i)/m(i))*Ls*2);</w:t>
      </w:r>
      <w:r>
        <w:rPr>
          <w:color w:val="000000"/>
        </w:rPr>
        <w:br/>
      </w:r>
      <w:r>
        <w:rPr>
          <w:color w:val="000000"/>
        </w:rPr>
        <w:br/>
        <w:t xml:space="preserve">    </w:t>
      </w:r>
      <w:r w:rsidRPr="002D790F">
        <w:rPr>
          <w:color w:val="008000"/>
        </w:rPr>
        <w:t>% 1st Order Runga-Kutta or Euler's Equation</w:t>
      </w:r>
      <w:r>
        <w:rPr>
          <w:color w:val="000000"/>
        </w:rPr>
        <w:br/>
        <w:t xml:space="preserve">    V(i) = (thrust(i)/m(i) - g(i-1)*cos(theta(i-1))-</w:t>
      </w:r>
      <w:r w:rsidRPr="002D790F">
        <w:rPr>
          <w:color w:val="0000FF"/>
        </w:rPr>
        <w:t>...</w:t>
      </w:r>
      <w:r>
        <w:rPr>
          <w:color w:val="000000"/>
        </w:rPr>
        <w:br/>
        <w:t xml:space="preserve">        (rhoe(i-1)*Cd(i-1)*area(i-1)/(2*m(i)))*V(i-1)^2)*dt + V(i-1);</w:t>
      </w:r>
      <w:r>
        <w:rPr>
          <w:color w:val="000000"/>
        </w:rPr>
        <w:br/>
      </w:r>
      <w:r>
        <w:rPr>
          <w:color w:val="000000"/>
        </w:rPr>
        <w:br/>
        <w:t xml:space="preserve">    </w:t>
      </w:r>
      <w:r w:rsidRPr="002D790F">
        <w:rPr>
          <w:color w:val="0000FF"/>
        </w:rPr>
        <w:t>if</w:t>
      </w:r>
      <w:r>
        <w:rPr>
          <w:color w:val="000000"/>
        </w:rPr>
        <w:t xml:space="preserve"> V(i) &lt; 0 &amp;&amp; t(i) &lt; tb(1)</w:t>
      </w:r>
      <w:r>
        <w:rPr>
          <w:color w:val="000000"/>
        </w:rPr>
        <w:br/>
        <w:t xml:space="preserve">        V(i) = 0;</w:t>
      </w:r>
      <w:r>
        <w:rPr>
          <w:color w:val="000000"/>
        </w:rPr>
        <w:br/>
        <w:t xml:space="preserve">    </w:t>
      </w:r>
      <w:r w:rsidRPr="002D790F">
        <w:rPr>
          <w:color w:val="0000FF"/>
        </w:rPr>
        <w:t>end</w:t>
      </w:r>
      <w:r>
        <w:rPr>
          <w:color w:val="000000"/>
        </w:rPr>
        <w:br/>
      </w:r>
      <w:r>
        <w:rPr>
          <w:color w:val="000000"/>
        </w:rPr>
        <w:br/>
        <w:t xml:space="preserve">    a(i) = (thrust(i)/m(i) - g(i-1)*cos(theta(i-1))-</w:t>
      </w:r>
      <w:r w:rsidRPr="002D790F">
        <w:rPr>
          <w:color w:val="0000FF"/>
        </w:rPr>
        <w:t>...</w:t>
      </w:r>
      <w:r>
        <w:rPr>
          <w:color w:val="000000"/>
        </w:rPr>
        <w:br/>
        <w:t xml:space="preserve">        (rhoe(i-1)*Cd(i-1)*area(i-1)/(2*m(i)))*V(i-1)^2) + (V(i)-V(i-1))/dt;</w:t>
      </w:r>
      <w:r>
        <w:rPr>
          <w:color w:val="000000"/>
        </w:rPr>
        <w:br/>
      </w:r>
      <w:r>
        <w:rPr>
          <w:color w:val="000000"/>
        </w:rPr>
        <w:br/>
        <w:t xml:space="preserve">    </w:t>
      </w:r>
      <w:r w:rsidRPr="002D790F">
        <w:rPr>
          <w:color w:val="0000FF"/>
        </w:rPr>
        <w:t>if</w:t>
      </w:r>
      <w:r>
        <w:rPr>
          <w:color w:val="000000"/>
        </w:rPr>
        <w:t xml:space="preserve"> V(i) &lt;= 0 &amp;&amp; t(i) &lt; tb(1)</w:t>
      </w:r>
      <w:r>
        <w:rPr>
          <w:color w:val="000000"/>
        </w:rPr>
        <w:br/>
        <w:t xml:space="preserve">        theta(i) = theta(i-1);</w:t>
      </w:r>
      <w:r>
        <w:rPr>
          <w:color w:val="000000"/>
        </w:rPr>
        <w:br/>
        <w:t xml:space="preserve">    </w:t>
      </w:r>
      <w:r w:rsidRPr="002D790F">
        <w:rPr>
          <w:color w:val="0000FF"/>
        </w:rPr>
        <w:t>elseif</w:t>
      </w:r>
      <w:r>
        <w:rPr>
          <w:color w:val="000000"/>
        </w:rPr>
        <w:t xml:space="preserve"> x(i-1) &lt;= Lr*sin(theta(1))/1000</w:t>
      </w:r>
      <w:r>
        <w:rPr>
          <w:color w:val="000000"/>
        </w:rPr>
        <w:br/>
        <w:t xml:space="preserve">        theta(i) = theta(i-1);</w:t>
      </w:r>
      <w:r>
        <w:rPr>
          <w:color w:val="000000"/>
        </w:rPr>
        <w:br/>
      </w:r>
      <w:r>
        <w:rPr>
          <w:color w:val="000000"/>
        </w:rPr>
        <w:lastRenderedPageBreak/>
        <w:t xml:space="preserve">    </w:t>
      </w:r>
      <w:r w:rsidRPr="002D790F">
        <w:rPr>
          <w:color w:val="0000FF"/>
        </w:rPr>
        <w:t>elseif</w:t>
      </w:r>
      <w:r>
        <w:rPr>
          <w:color w:val="000000"/>
        </w:rPr>
        <w:t xml:space="preserve"> V(i) &lt;= Vcr(i)</w:t>
      </w:r>
      <w:r>
        <w:rPr>
          <w:color w:val="000000"/>
        </w:rPr>
        <w:br/>
        <w:t xml:space="preserve">        theta(i) = theta(i-1);</w:t>
      </w:r>
      <w:r>
        <w:rPr>
          <w:color w:val="000000"/>
        </w:rPr>
        <w:br/>
        <w:t xml:space="preserve">    </w:t>
      </w:r>
      <w:r w:rsidRPr="002D790F">
        <w:rPr>
          <w:color w:val="0000FF"/>
        </w:rPr>
        <w:t>else</w:t>
      </w:r>
      <w:r>
        <w:rPr>
          <w:color w:val="000000"/>
        </w:rPr>
        <w:br/>
        <w:t xml:space="preserve">        theta(i) = (g(i-1)/V(i))*sin(theta(i-1))*dt + theta(i-1);</w:t>
      </w:r>
      <w:r>
        <w:rPr>
          <w:color w:val="000000"/>
        </w:rPr>
        <w:br/>
        <w:t xml:space="preserve">    </w:t>
      </w:r>
      <w:r w:rsidRPr="002D790F">
        <w:rPr>
          <w:color w:val="0000FF"/>
        </w:rPr>
        <w:t>end</w:t>
      </w:r>
      <w:r>
        <w:rPr>
          <w:color w:val="000000"/>
        </w:rPr>
        <w:br/>
      </w:r>
      <w:r>
        <w:rPr>
          <w:color w:val="000000"/>
        </w:rPr>
        <w:br/>
        <w:t xml:space="preserve">    z(i) = V(i)*cos(theta(i))*dt + z(i-1);</w:t>
      </w:r>
      <w:r>
        <w:rPr>
          <w:color w:val="000000"/>
        </w:rPr>
        <w:br/>
        <w:t xml:space="preserve">    q(i) = 0.5*rhoe(i-1)*(V(i-1)^2);</w:t>
      </w:r>
      <w:r>
        <w:rPr>
          <w:color w:val="000000"/>
        </w:rPr>
        <w:br/>
        <w:t xml:space="preserve">    x(i) = V(i)*sin(theta(i))*dt + x(i-1);</w:t>
      </w:r>
      <w:r>
        <w:rPr>
          <w:color w:val="000000"/>
        </w:rPr>
        <w:br/>
      </w:r>
      <w:r>
        <w:rPr>
          <w:color w:val="000000"/>
        </w:rPr>
        <w:br/>
        <w:t xml:space="preserve">    </w:t>
      </w:r>
      <w:r w:rsidRPr="002D790F">
        <w:rPr>
          <w:color w:val="008000"/>
        </w:rPr>
        <w:t>% Components of V</w:t>
      </w:r>
      <w:r>
        <w:rPr>
          <w:color w:val="000000"/>
        </w:rPr>
        <w:br/>
        <w:t xml:space="preserve">    V1(i) = thrust(i)/m(i);</w:t>
      </w:r>
      <w:r>
        <w:rPr>
          <w:color w:val="000000"/>
        </w:rPr>
        <w:br/>
        <w:t xml:space="preserve">    V2(i) = g(i-1)*cos(theta(i-1));</w:t>
      </w:r>
      <w:r>
        <w:rPr>
          <w:color w:val="000000"/>
        </w:rPr>
        <w:br/>
        <w:t xml:space="preserve">    V3(i) = ((rhoe(i-1)*Cd(i-1)*area(i-1)/(2*m(i)))*V(i-1)^2);</w:t>
      </w:r>
      <w:r>
        <w:rPr>
          <w:color w:val="000000"/>
        </w:rPr>
        <w:br/>
        <w:t xml:space="preserve">    Vtot(i) = V1(i)-V2(i)-V3(i);</w:t>
      </w:r>
      <w:r>
        <w:rPr>
          <w:color w:val="000000"/>
        </w:rPr>
        <w:br/>
      </w:r>
      <w:r>
        <w:rPr>
          <w:color w:val="000000"/>
        </w:rPr>
        <w:br/>
        <w:t xml:space="preserve">    </w:t>
      </w:r>
      <w:r w:rsidRPr="002D790F">
        <w:rPr>
          <w:color w:val="008000"/>
        </w:rPr>
        <w:t>% Calls Functions</w:t>
      </w:r>
      <w:r>
        <w:rPr>
          <w:color w:val="000000"/>
        </w:rPr>
        <w:br/>
        <w:t xml:space="preserve">    g(i) = Gravity(z(i));</w:t>
      </w:r>
      <w:r>
        <w:rPr>
          <w:color w:val="000000"/>
        </w:rPr>
        <w:br/>
        <w:t xml:space="preserve">    area(i) = Area(t(i));</w:t>
      </w:r>
      <w:r>
        <w:rPr>
          <w:color w:val="000000"/>
        </w:rPr>
        <w:br/>
      </w:r>
      <w:r>
        <w:rPr>
          <w:color w:val="000000"/>
        </w:rPr>
        <w:br/>
        <w:t xml:space="preserve">    </w:t>
      </w:r>
      <w:r w:rsidRPr="002D790F">
        <w:rPr>
          <w:color w:val="008000"/>
        </w:rPr>
        <w:t>% Atmospheric Profile</w:t>
      </w:r>
      <w:r>
        <w:rPr>
          <w:color w:val="000000"/>
        </w:rPr>
        <w:br/>
        <w:t xml:space="preserve">    [T(i),P(i),rhoe(i)] = SIAtm(z(i));</w:t>
      </w:r>
      <w:r>
        <w:rPr>
          <w:color w:val="000000"/>
        </w:rPr>
        <w:br/>
        <w:t xml:space="preserve">    c(i) = sqrt(1.4*Rg*T(i));         </w:t>
      </w:r>
      <w:r w:rsidRPr="002D790F">
        <w:rPr>
          <w:color w:val="008000"/>
        </w:rPr>
        <w:t>% Speed of Sound - m/s</w:t>
      </w:r>
      <w:r>
        <w:rPr>
          <w:color w:val="000000"/>
        </w:rPr>
        <w:br/>
        <w:t xml:space="preserve">    M(i) = abs(V(i-1))/c(i);          </w:t>
      </w:r>
      <w:r w:rsidRPr="002D790F">
        <w:rPr>
          <w:color w:val="008000"/>
        </w:rPr>
        <w:t>% Mach Number</w:t>
      </w:r>
      <w:r>
        <w:rPr>
          <w:color w:val="000000"/>
        </w:rPr>
        <w:br/>
        <w:t xml:space="preserve">    </w:t>
      </w:r>
      <w:r w:rsidRPr="002D790F">
        <w:rPr>
          <w:color w:val="0000FF"/>
        </w:rPr>
        <w:t>if</w:t>
      </w:r>
      <w:r>
        <w:rPr>
          <w:color w:val="000000"/>
        </w:rPr>
        <w:t xml:space="preserve"> z(i) &lt;= 0</w:t>
      </w:r>
      <w:r>
        <w:rPr>
          <w:color w:val="000000"/>
        </w:rPr>
        <w:br/>
        <w:t xml:space="preserve">        </w:t>
      </w:r>
      <w:r w:rsidRPr="002D790F">
        <w:rPr>
          <w:color w:val="0000FF"/>
        </w:rPr>
        <w:t>break</w:t>
      </w:r>
      <w:r>
        <w:rPr>
          <w:color w:val="000000"/>
        </w:rPr>
        <w:br/>
        <w:t xml:space="preserve">    </w:t>
      </w:r>
      <w:r w:rsidRPr="002D790F">
        <w:rPr>
          <w:color w:val="0000FF"/>
        </w:rPr>
        <w:t>end</w:t>
      </w:r>
      <w:r>
        <w:rPr>
          <w:color w:val="000000"/>
        </w:rPr>
        <w:br/>
      </w:r>
      <w:r w:rsidRPr="002D790F">
        <w:rPr>
          <w:color w:val="0000FF"/>
        </w:rPr>
        <w:t>end</w:t>
      </w:r>
      <w:r>
        <w:rPr>
          <w:color w:val="000000"/>
        </w:rPr>
        <w:br/>
      </w:r>
      <w:r>
        <w:rPr>
          <w:color w:val="000000"/>
        </w:rPr>
        <w:br/>
        <w:t>a = a./g;</w:t>
      </w:r>
      <w:r>
        <w:rPr>
          <w:color w:val="000000"/>
        </w:rPr>
        <w:br/>
        <w:t>theta = theta*(180/pi);</w:t>
      </w:r>
      <w:r>
        <w:rPr>
          <w:color w:val="000000"/>
        </w:rPr>
        <w:br/>
        <w:t>z = z;</w:t>
      </w:r>
      <w:r>
        <w:rPr>
          <w:color w:val="000000"/>
        </w:rPr>
        <w:br/>
        <w:t>x = x;</w:t>
      </w:r>
      <w:r>
        <w:rPr>
          <w:color w:val="000000"/>
        </w:rPr>
        <w:br/>
        <w:t>q = q./1000;</w:t>
      </w:r>
    </w:p>
    <w:p w14:paraId="1F3364F7" w14:textId="77777777" w:rsidR="00CB2C03" w:rsidRDefault="00362726"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800000"/>
        </w:rPr>
      </w:pPr>
      <w:r w:rsidRPr="00362726">
        <w:rPr>
          <w:color w:val="008000"/>
        </w:rPr>
        <w:t>%% PREDICTED PERFORMANCE</w:t>
      </w:r>
      <w:r>
        <w:br/>
        <w:t>Vx = max(V);</w:t>
      </w:r>
      <w:r>
        <w:br/>
        <w:t>ax = max(a);</w:t>
      </w:r>
      <w:r>
        <w:br/>
        <w:t>Mx = max(M);</w:t>
      </w:r>
      <w:r>
        <w:br/>
        <w:t>Zx = max(z);</w:t>
      </w:r>
      <w:r>
        <w:br/>
        <w:t>Xx = max(x);</w:t>
      </w:r>
      <w:r>
        <w:br/>
        <w:t>tx = max(t);</w:t>
      </w:r>
      <w:r>
        <w:br/>
        <w:t>Qx = max(q);</w:t>
      </w:r>
      <w:r>
        <w:br/>
        <w:t>mx = max(mi);</w:t>
      </w:r>
      <w:r>
        <w:br/>
      </w:r>
      <w:r>
        <w:br/>
        <w:t>[valx,idxx] = max(x);</w:t>
      </w:r>
      <w:r>
        <w:br/>
        <w:t>[valz,idxz] = max(z);</w:t>
      </w:r>
      <w:r>
        <w:br/>
        <w:t>tX = t(idxx);</w:t>
      </w:r>
      <w:r>
        <w:br/>
        <w:t>tZ = t(idxz);</w:t>
      </w:r>
      <w:r>
        <w:br/>
      </w:r>
      <w:r>
        <w:br/>
        <w:t>disp(</w:t>
      </w:r>
      <w:r w:rsidRPr="002D790F">
        <w:rPr>
          <w:color w:val="800000"/>
        </w:rPr>
        <w:t>' '</w:t>
      </w:r>
      <w:r>
        <w:rPr>
          <w:color w:val="000000"/>
        </w:rPr>
        <w:t>);</w:t>
      </w:r>
      <w:r>
        <w:rPr>
          <w:color w:val="000000"/>
        </w:rPr>
        <w:br/>
        <w:t xml:space="preserve">formatSpec = </w:t>
      </w:r>
      <w:r w:rsidRPr="002D790F">
        <w:rPr>
          <w:color w:val="800000"/>
        </w:rPr>
        <w:t>'Apogee is %6.3f m occuring at %5.3f seconds \n'</w:t>
      </w:r>
      <w:r>
        <w:rPr>
          <w:color w:val="000000"/>
        </w:rPr>
        <w:t>;</w:t>
      </w:r>
      <w:r>
        <w:rPr>
          <w:color w:val="000000"/>
        </w:rPr>
        <w:br/>
        <w:t>fprintf(formatSpec,Zx,tZ)</w:t>
      </w:r>
      <w:r>
        <w:rPr>
          <w:color w:val="000000"/>
        </w:rPr>
        <w:br/>
      </w:r>
      <w:r>
        <w:rPr>
          <w:color w:val="000000"/>
        </w:rPr>
        <w:lastRenderedPageBreak/>
        <w:t xml:space="preserve">formatSpec = </w:t>
      </w:r>
      <w:r w:rsidRPr="002D790F">
        <w:rPr>
          <w:color w:val="800000"/>
        </w:rPr>
        <w:t>'Landing Distance is %6.3f m occuring at %5.3f seconds \n'</w:t>
      </w:r>
      <w:r>
        <w:rPr>
          <w:color w:val="000000"/>
        </w:rPr>
        <w:t>;</w:t>
      </w:r>
      <w:r>
        <w:rPr>
          <w:color w:val="000000"/>
        </w:rPr>
        <w:br/>
        <w:t>fprintf(formatSpec,Xx,tX)</w:t>
      </w:r>
      <w:r>
        <w:rPr>
          <w:color w:val="000000"/>
        </w:rPr>
        <w:br/>
      </w:r>
      <w:r>
        <w:rPr>
          <w:color w:val="000000"/>
        </w:rPr>
        <w:br/>
      </w:r>
      <w:r>
        <w:rPr>
          <w:color w:val="000000"/>
        </w:rPr>
        <w:br/>
        <w:t>figure(1)</w:t>
      </w:r>
      <w:r>
        <w:rPr>
          <w:color w:val="000000"/>
        </w:rPr>
        <w:br/>
        <w:t>plot(x,z);</w:t>
      </w:r>
      <w:r>
        <w:rPr>
          <w:color w:val="000000"/>
        </w:rPr>
        <w:br/>
        <w:t xml:space="preserve">hold </w:t>
      </w:r>
      <w:r w:rsidRPr="002D790F">
        <w:rPr>
          <w:color w:val="800000"/>
        </w:rPr>
        <w:t>on</w:t>
      </w:r>
      <w:r>
        <w:rPr>
          <w:color w:val="000000"/>
        </w:rPr>
        <w:br/>
        <w:t>xlabel(</w:t>
      </w:r>
      <w:r w:rsidRPr="002D790F">
        <w:rPr>
          <w:color w:val="800000"/>
        </w:rPr>
        <w:t>'Distance</w:t>
      </w:r>
      <w:r>
        <w:rPr>
          <w:color w:val="800000"/>
        </w:rPr>
        <w:t xml:space="preserve"> </w:t>
      </w:r>
      <w:r w:rsidRPr="002D790F">
        <w:rPr>
          <w:color w:val="800000"/>
        </w:rPr>
        <w:t>(m)'</w:t>
      </w:r>
      <w:r>
        <w:rPr>
          <w:color w:val="000000"/>
        </w:rPr>
        <w:t>);</w:t>
      </w:r>
      <w:r>
        <w:rPr>
          <w:color w:val="000000"/>
        </w:rPr>
        <w:br/>
        <w:t>ylabel(</w:t>
      </w:r>
      <w:r w:rsidRPr="002D790F">
        <w:rPr>
          <w:color w:val="800000"/>
        </w:rPr>
        <w:t>'Altitude (m)'</w:t>
      </w:r>
      <w:r>
        <w:rPr>
          <w:color w:val="000000"/>
        </w:rPr>
        <w:t>);</w:t>
      </w:r>
      <w:r>
        <w:rPr>
          <w:color w:val="000000"/>
        </w:rPr>
        <w:br/>
        <w:t xml:space="preserve">grid </w:t>
      </w:r>
      <w:r w:rsidRPr="002D790F">
        <w:rPr>
          <w:color w:val="800000"/>
        </w:rPr>
        <w:t>on</w:t>
      </w:r>
    </w:p>
    <w:p w14:paraId="11B526EF" w14:textId="77777777" w:rsidR="00BA4C1C" w:rsidRDefault="00BA4C1C" w:rsidP="003353E1">
      <w:pPr>
        <w:pStyle w:val="A2nd"/>
      </w:pPr>
      <w:bookmarkStart w:id="205" w:name="_Toc9960119"/>
      <w:r>
        <w:t>4</w:t>
      </w:r>
      <w:r w:rsidRPr="00BA4C1C">
        <w:rPr>
          <w:vertAlign w:val="superscript"/>
        </w:rPr>
        <w:t>th</w:t>
      </w:r>
      <w:r>
        <w:t xml:space="preserve"> Order Runge-Kutta Methods</w:t>
      </w:r>
      <w:bookmarkEnd w:id="205"/>
    </w:p>
    <w:p w14:paraId="6DA35213" w14:textId="77777777" w:rsidR="00CB2C03" w:rsidRDefault="00CB2C03" w:rsidP="003353E1">
      <w:pPr>
        <w:pStyle w:val="A3rd"/>
      </w:pPr>
      <w:bookmarkStart w:id="206" w:name="_Toc9960120"/>
      <w:r>
        <w:t>4</w:t>
      </w:r>
      <w:r w:rsidRPr="00CB2C03">
        <w:rPr>
          <w:vertAlign w:val="superscript"/>
        </w:rPr>
        <w:t>th</w:t>
      </w:r>
      <w:r>
        <w:t xml:space="preserve"> Order X-Y</w:t>
      </w:r>
      <w:bookmarkEnd w:id="206"/>
    </w:p>
    <w:p w14:paraId="2D908609" w14:textId="77777777" w:rsidR="00CB2C03" w:rsidRDefault="00CB2C03"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t xml:space="preserve">clc; clear </w:t>
      </w:r>
      <w:r w:rsidRPr="00C364B4">
        <w:rPr>
          <w:color w:val="800000"/>
        </w:rPr>
        <w:t>all</w:t>
      </w:r>
      <w:r>
        <w:rPr>
          <w:color w:val="000000"/>
        </w:rPr>
        <w:br/>
      </w:r>
      <w:r w:rsidRPr="00C364B4">
        <w:rPr>
          <w:color w:val="0000FF"/>
        </w:rPr>
        <w:t>global</w:t>
      </w:r>
      <w:r>
        <w:rPr>
          <w:color w:val="000000"/>
        </w:rPr>
        <w:t xml:space="preserve"> thetao dt Co_Drag</w:t>
      </w:r>
    </w:p>
    <w:p w14:paraId="1C72C6BC" w14:textId="77777777" w:rsidR="00CB2C03" w:rsidRDefault="00CB2C03"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pPr>
      <w:r w:rsidRPr="00CB2C03">
        <w:rPr>
          <w:color w:val="008000"/>
        </w:rPr>
        <w:t>%% Call Initial Conditions</w:t>
      </w:r>
      <w:r>
        <w:br/>
        <w:t>Initial_Conditions_Compiler</w:t>
      </w:r>
    </w:p>
    <w:p w14:paraId="7A3EEE5D" w14:textId="77777777" w:rsidR="00CB2C03" w:rsidRPr="00CB2C03" w:rsidRDefault="00CB2C03"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CB2C03">
        <w:rPr>
          <w:color w:val="008000"/>
        </w:rPr>
        <w:t xml:space="preserve">%% Set Addition Parameters </w:t>
      </w:r>
      <w:r>
        <w:br/>
        <w:t>dt = TimeStep;</w:t>
      </w:r>
      <w:r>
        <w:br/>
        <w:t>n = (tbo(end)*100);</w:t>
      </w:r>
      <w:r>
        <w:br/>
        <w:t>tspan = [0:dt:n];</w:t>
      </w:r>
      <w:r>
        <w:br/>
        <w:t>thetao = theta(1);</w:t>
      </w:r>
      <w:r>
        <w:br/>
      </w:r>
      <w:r w:rsidRPr="00C364B4">
        <w:rPr>
          <w:color w:val="0000FF"/>
        </w:rPr>
        <w:t>if</w:t>
      </w:r>
      <w:r>
        <w:rPr>
          <w:color w:val="000000"/>
        </w:rPr>
        <w:t xml:space="preserve"> DCondition == 3</w:t>
      </w:r>
      <w:r>
        <w:rPr>
          <w:color w:val="000000"/>
        </w:rPr>
        <w:br/>
        <w:t xml:space="preserve">    Co_Drag = input(</w:t>
      </w:r>
      <w:r w:rsidRPr="00C364B4">
        <w:rPr>
          <w:color w:val="800000"/>
        </w:rPr>
        <w:t>'Enter Constant Drag Value. '</w:t>
      </w:r>
      <w:r>
        <w:rPr>
          <w:color w:val="000000"/>
        </w:rPr>
        <w:t>);</w:t>
      </w:r>
      <w:r>
        <w:rPr>
          <w:color w:val="000000"/>
        </w:rPr>
        <w:br/>
      </w:r>
      <w:r w:rsidRPr="00C364B4">
        <w:rPr>
          <w:color w:val="0000FF"/>
        </w:rPr>
        <w:t>end</w:t>
      </w:r>
      <w:r>
        <w:rPr>
          <w:color w:val="000000"/>
        </w:rPr>
        <w:br/>
      </w:r>
      <w:r>
        <w:rPr>
          <w:color w:val="000000"/>
        </w:rPr>
        <w:br/>
      </w:r>
      <w:r w:rsidRPr="00C364B4">
        <w:rPr>
          <w:color w:val="008000"/>
        </w:rPr>
        <w:t>% Set Initial Values for ode function</w:t>
      </w:r>
      <w:r>
        <w:rPr>
          <w:color w:val="000000"/>
        </w:rPr>
        <w:br/>
        <w:t>xo = 0;</w:t>
      </w:r>
      <w:r>
        <w:rPr>
          <w:color w:val="000000"/>
        </w:rPr>
        <w:br/>
        <w:t>yo = 0;</w:t>
      </w:r>
      <w:r>
        <w:rPr>
          <w:color w:val="000000"/>
        </w:rPr>
        <w:br/>
        <w:t>mo = m(1);</w:t>
      </w:r>
      <w:r>
        <w:rPr>
          <w:color w:val="000000"/>
        </w:rPr>
        <w:br/>
        <w:t>uo = u(1);</w:t>
      </w:r>
      <w:r>
        <w:rPr>
          <w:color w:val="000000"/>
        </w:rPr>
        <w:br/>
        <w:t>vo = v(1);</w:t>
      </w:r>
      <w:r>
        <w:rPr>
          <w:color w:val="000000"/>
        </w:rPr>
        <w:br/>
        <w:t>y0 = [uo vo xo yo mo];</w:t>
      </w:r>
      <w:r>
        <w:rPr>
          <w:color w:val="000000"/>
        </w:rPr>
        <w:br/>
      </w:r>
      <w:r>
        <w:rPr>
          <w:color w:val="000000"/>
        </w:rPr>
        <w:br/>
      </w:r>
      <w:r w:rsidRPr="00C364B4">
        <w:rPr>
          <w:color w:val="008000"/>
        </w:rPr>
        <w:t>% Set the limit for the ode function</w:t>
      </w:r>
      <w:r>
        <w:rPr>
          <w:color w:val="000000"/>
        </w:rPr>
        <w:br/>
        <w:t>Opt = odeset(</w:t>
      </w:r>
      <w:r w:rsidRPr="00C364B4">
        <w:rPr>
          <w:color w:val="800000"/>
        </w:rPr>
        <w:t>'Events'</w:t>
      </w:r>
      <w:r>
        <w:rPr>
          <w:color w:val="000000"/>
        </w:rPr>
        <w:t>, @StopFunc);</w:t>
      </w:r>
      <w:r>
        <w:rPr>
          <w:color w:val="000000"/>
        </w:rPr>
        <w:br/>
      </w:r>
      <w:r>
        <w:rPr>
          <w:color w:val="000000"/>
        </w:rPr>
        <w:br/>
        <w:t>[t,y] = ode45(@(t,y) ode_func_x_y(t,y),tspan,y0,Opt);</w:t>
      </w:r>
    </w:p>
    <w:p w14:paraId="5B4B5E58" w14:textId="77777777" w:rsidR="00CB2C03" w:rsidRDefault="00CB2C03"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CB2C03">
        <w:rPr>
          <w:color w:val="008000"/>
        </w:rPr>
        <w:t>%% Extract Data from arrays</w:t>
      </w:r>
      <w:r>
        <w:br/>
        <w:t>u = y(:,1);</w:t>
      </w:r>
      <w:r>
        <w:br/>
        <w:t>v = y(:,2);</w:t>
      </w:r>
      <w:r>
        <w:br/>
        <w:t>xpos = y(:,3);</w:t>
      </w:r>
      <w:r>
        <w:br/>
        <w:t>ypos = y(:,4);</w:t>
      </w:r>
      <w:r>
        <w:br/>
        <w:t>mass = y(:,5);</w:t>
      </w:r>
      <w:r>
        <w:br/>
      </w:r>
      <w:r>
        <w:br/>
      </w:r>
      <w:r w:rsidRPr="00C364B4">
        <w:rPr>
          <w:color w:val="008000"/>
        </w:rPr>
        <w:t>% Find Max X and Y positions</w:t>
      </w:r>
      <w:r>
        <w:rPr>
          <w:color w:val="000000"/>
        </w:rPr>
        <w:br/>
        <w:t>[valx,idxx] = max(xpos);</w:t>
      </w:r>
      <w:r>
        <w:rPr>
          <w:color w:val="000000"/>
        </w:rPr>
        <w:br/>
        <w:t>[valy,idxy] = max(ypos);</w:t>
      </w:r>
      <w:r>
        <w:rPr>
          <w:color w:val="000000"/>
        </w:rPr>
        <w:br/>
      </w:r>
      <w:r>
        <w:rPr>
          <w:color w:val="000000"/>
        </w:rPr>
        <w:lastRenderedPageBreak/>
        <w:t>Yx = valy;</w:t>
      </w:r>
      <w:r>
        <w:rPr>
          <w:color w:val="000000"/>
        </w:rPr>
        <w:br/>
        <w:t>Xx = valx;</w:t>
      </w:r>
      <w:r>
        <w:rPr>
          <w:color w:val="000000"/>
        </w:rPr>
        <w:br/>
        <w:t>tX = t(idxx);</w:t>
      </w:r>
      <w:r>
        <w:rPr>
          <w:color w:val="000000"/>
        </w:rPr>
        <w:br/>
        <w:t>tY = t(idxy);</w:t>
      </w:r>
      <w:r>
        <w:rPr>
          <w:color w:val="000000"/>
        </w:rPr>
        <w:br/>
        <w:t>disp(</w:t>
      </w:r>
      <w:r w:rsidRPr="00C364B4">
        <w:rPr>
          <w:color w:val="800000"/>
        </w:rPr>
        <w:t>' '</w:t>
      </w:r>
      <w:r>
        <w:rPr>
          <w:color w:val="000000"/>
        </w:rPr>
        <w:t>);</w:t>
      </w:r>
      <w:r>
        <w:rPr>
          <w:color w:val="000000"/>
        </w:rPr>
        <w:br/>
      </w:r>
      <w:r>
        <w:rPr>
          <w:color w:val="000000"/>
        </w:rPr>
        <w:br/>
        <w:t xml:space="preserve">formatSpec = </w:t>
      </w:r>
      <w:r w:rsidRPr="00C364B4">
        <w:rPr>
          <w:color w:val="800000"/>
        </w:rPr>
        <w:t>'Apogee is %6.3f m occuring at %5.3f seconds \n'</w:t>
      </w:r>
      <w:r>
        <w:rPr>
          <w:color w:val="000000"/>
        </w:rPr>
        <w:t>;</w:t>
      </w:r>
      <w:r>
        <w:rPr>
          <w:color w:val="000000"/>
        </w:rPr>
        <w:br/>
        <w:t>fprintf(formatSpec,Yx,tY)</w:t>
      </w:r>
      <w:r>
        <w:rPr>
          <w:color w:val="000000"/>
        </w:rPr>
        <w:br/>
        <w:t xml:space="preserve">formatSpec = </w:t>
      </w:r>
      <w:r w:rsidRPr="00C364B4">
        <w:rPr>
          <w:color w:val="800000"/>
        </w:rPr>
        <w:t>'Landing Distance is %6.3f m occuring at %5.3f seconds \n'</w:t>
      </w:r>
      <w:r>
        <w:rPr>
          <w:color w:val="000000"/>
        </w:rPr>
        <w:t>;</w:t>
      </w:r>
      <w:r>
        <w:rPr>
          <w:color w:val="000000"/>
        </w:rPr>
        <w:br/>
        <w:t>fprintf(formatSpec,Xx,tX)</w:t>
      </w:r>
      <w:r>
        <w:rPr>
          <w:color w:val="000000"/>
        </w:rPr>
        <w:br/>
      </w:r>
      <w:r>
        <w:rPr>
          <w:color w:val="000000"/>
        </w:rPr>
        <w:br/>
        <w:t>figure(1)</w:t>
      </w:r>
      <w:r>
        <w:rPr>
          <w:color w:val="000000"/>
        </w:rPr>
        <w:br/>
        <w:t xml:space="preserve">hold </w:t>
      </w:r>
      <w:r w:rsidRPr="00C364B4">
        <w:rPr>
          <w:color w:val="800000"/>
        </w:rPr>
        <w:t>on</w:t>
      </w:r>
      <w:r>
        <w:rPr>
          <w:color w:val="000000"/>
        </w:rPr>
        <w:br/>
        <w:t>plot(xpos,ypos)</w:t>
      </w:r>
      <w:r>
        <w:rPr>
          <w:color w:val="000000"/>
        </w:rPr>
        <w:br/>
        <w:t>xlabel(</w:t>
      </w:r>
      <w:r w:rsidRPr="00C364B4">
        <w:rPr>
          <w:color w:val="800000"/>
        </w:rPr>
        <w:t>'Distance (m)'</w:t>
      </w:r>
      <w:r>
        <w:rPr>
          <w:color w:val="000000"/>
        </w:rPr>
        <w:t>);</w:t>
      </w:r>
      <w:r>
        <w:rPr>
          <w:color w:val="000000"/>
        </w:rPr>
        <w:br/>
        <w:t>ylabel(</w:t>
      </w:r>
      <w:r w:rsidRPr="00C364B4">
        <w:rPr>
          <w:color w:val="800000"/>
        </w:rPr>
        <w:t>'Altitude (m)'</w:t>
      </w:r>
      <w:r>
        <w:rPr>
          <w:color w:val="000000"/>
        </w:rPr>
        <w:t>);</w:t>
      </w:r>
      <w:r>
        <w:rPr>
          <w:color w:val="000000"/>
        </w:rPr>
        <w:br/>
        <w:t xml:space="preserve">grid </w:t>
      </w:r>
      <w:r w:rsidRPr="00C364B4">
        <w:rPr>
          <w:color w:val="800000"/>
        </w:rPr>
        <w:t>on</w:t>
      </w:r>
    </w:p>
    <w:p w14:paraId="756F39D8" w14:textId="77777777" w:rsidR="00CB2C03" w:rsidRDefault="00EB382F" w:rsidP="003353E1">
      <w:pPr>
        <w:pStyle w:val="A4th"/>
      </w:pPr>
      <w:bookmarkStart w:id="207" w:name="_Toc9960121"/>
      <w:r>
        <w:t>X-Y ODE Function</w:t>
      </w:r>
      <w:bookmarkEnd w:id="207"/>
    </w:p>
    <w:p w14:paraId="470B188B" w14:textId="77777777" w:rsidR="00CB2C03" w:rsidRDefault="00BA4C1C" w:rsidP="003353E1">
      <w:pPr>
        <w:pStyle w:val="Paragraphs"/>
      </w:pPr>
      <w:r>
        <w:t xml:space="preserve">The </w:t>
      </w:r>
      <w:r w:rsidR="00267648">
        <w:t>sub-function</w:t>
      </w:r>
      <w:r>
        <w:t xml:space="preserve"> that contains the bulk of equations used for the ODE solver</w:t>
      </w:r>
    </w:p>
    <w:p w14:paraId="0FB956C1" w14:textId="77777777" w:rsidR="00BA4C1C" w:rsidRPr="00BA4C1C" w:rsidRDefault="00BA4C1C" w:rsidP="003353E1">
      <w:pPr>
        <w:spacing w:after="160" w:line="360" w:lineRule="auto"/>
        <w:rPr>
          <w:rFonts w:ascii="Lucida Console" w:eastAsia="Calibri" w:hAnsi="Lucida Console"/>
          <w:noProof/>
          <w:color w:val="000000"/>
          <w:sz w:val="16"/>
          <w:szCs w:val="22"/>
        </w:rPr>
      </w:pPr>
      <w:r w:rsidRPr="00BA4C1C">
        <w:rPr>
          <w:rFonts w:ascii="Lucida Console" w:eastAsia="Calibri" w:hAnsi="Lucida Console"/>
          <w:noProof/>
          <w:color w:val="0000FF"/>
          <w:sz w:val="16"/>
          <w:szCs w:val="22"/>
        </w:rPr>
        <w:t>function</w:t>
      </w:r>
      <w:r w:rsidRPr="00BA4C1C">
        <w:rPr>
          <w:rFonts w:ascii="Lucida Console" w:eastAsia="Calibri" w:hAnsi="Lucida Console"/>
          <w:noProof/>
          <w:color w:val="000000"/>
          <w:sz w:val="16"/>
          <w:szCs w:val="22"/>
        </w:rPr>
        <w:t xml:space="preserve"> dydt = ode_func_x_y(t,y)</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global</w:t>
      </w:r>
      <w:r w:rsidRPr="00BA4C1C">
        <w:rPr>
          <w:rFonts w:ascii="Lucida Console" w:eastAsia="Calibri" w:hAnsi="Lucida Console"/>
          <w:noProof/>
          <w:color w:val="000000"/>
          <w:sz w:val="16"/>
          <w:szCs w:val="22"/>
        </w:rPr>
        <w:t xml:space="preserve"> TCondition DCondition thetao Ls tb Lr Co_Drag</w:t>
      </w:r>
      <w:r w:rsidRPr="00BA4C1C">
        <w:rPr>
          <w:rFonts w:ascii="Lucida Console" w:eastAsia="Calibri" w:hAnsi="Lucida Console"/>
          <w:noProof/>
          <w:color w:val="000000"/>
          <w:sz w:val="16"/>
          <w:szCs w:val="22"/>
        </w:rPr>
        <w:br/>
        <w:t>dydt = zeros(5,1);</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(TCondition == 1 || TCondition == 3)</w:t>
      </w:r>
      <w:r w:rsidRPr="00BA4C1C">
        <w:rPr>
          <w:rFonts w:ascii="Lucida Console" w:eastAsia="Calibri" w:hAnsi="Lucida Console"/>
          <w:noProof/>
          <w:color w:val="000000"/>
          <w:sz w:val="16"/>
          <w:szCs w:val="22"/>
        </w:rPr>
        <w:br/>
        <w:t xml:space="preserve">    Vcr = sqrt((thrustode(t)/Mass(t))*Ls*2);</w:t>
      </w:r>
      <w:r w:rsidRPr="00BA4C1C">
        <w:rPr>
          <w:rFonts w:ascii="Lucida Console" w:eastAsia="Calibri" w:hAnsi="Lucida Console"/>
          <w:noProof/>
          <w:color w:val="000000"/>
          <w:sz w:val="16"/>
          <w:szCs w:val="22"/>
        </w:rPr>
        <w:br/>
        <w:t xml:space="preserve">    kt = thrustode(t)/Mass(t);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Vcr = sqrt((Thrust(t)/Mass(t))*Ls*2);</w:t>
      </w:r>
      <w:r w:rsidRPr="00BA4C1C">
        <w:rPr>
          <w:rFonts w:ascii="Lucida Console" w:eastAsia="Calibri" w:hAnsi="Lucida Console"/>
          <w:noProof/>
          <w:color w:val="000000"/>
          <w:sz w:val="16"/>
          <w:szCs w:val="22"/>
        </w:rPr>
        <w:br/>
        <w:t xml:space="preserve">    kt = Thrust(t)/Mass(t);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t>Ve = sqrt(y(1)^2 + y(2)^2);</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r>
      <w:r w:rsidRPr="00BA4C1C">
        <w:rPr>
          <w:rFonts w:ascii="Lucida Console" w:eastAsia="Calibri" w:hAnsi="Lucida Console"/>
          <w:noProof/>
          <w:color w:val="008000"/>
          <w:sz w:val="16"/>
          <w:szCs w:val="22"/>
        </w:rPr>
        <w:t>% Determine kd</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DCondition == 1</w:t>
      </w:r>
      <w:r w:rsidRPr="00BA4C1C">
        <w:rPr>
          <w:rFonts w:ascii="Lucida Console" w:eastAsia="Calibri" w:hAnsi="Lucida Console"/>
          <w:noProof/>
          <w:color w:val="000000"/>
          <w:sz w:val="16"/>
          <w:szCs w:val="22"/>
        </w:rPr>
        <w:br/>
        <w:t xml:space="preserve">    kd = (rhoe(y(4))*Cdode(t,Ve)*Area(t))/(2*Mass(t));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DCondition == 2</w:t>
      </w:r>
      <w:r w:rsidRPr="00BA4C1C">
        <w:rPr>
          <w:rFonts w:ascii="Lucida Console" w:eastAsia="Calibri" w:hAnsi="Lucida Console"/>
          <w:noProof/>
          <w:color w:val="000000"/>
          <w:sz w:val="16"/>
          <w:szCs w:val="22"/>
        </w:rPr>
        <w:br/>
        <w:t xml:space="preserve">    kd = (rhoe(y(4))*Cd(Ve,y(4))*Area(t))/(2*Mass(t));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CD = Co_Drag;</w:t>
      </w:r>
      <w:r w:rsidRPr="00BA4C1C">
        <w:rPr>
          <w:rFonts w:ascii="Lucida Console" w:eastAsia="Calibri" w:hAnsi="Lucida Console"/>
          <w:noProof/>
          <w:color w:val="000000"/>
          <w:sz w:val="16"/>
          <w:szCs w:val="22"/>
        </w:rPr>
        <w:br/>
        <w:t xml:space="preserve">    kd = (rhoe(y(4))*CD*Area(t))/(2*Mass(t));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8000"/>
          <w:sz w:val="16"/>
          <w:szCs w:val="22"/>
        </w:rPr>
        <w:t>% Determine Diff Eqs</w:t>
      </w:r>
      <w:r w:rsidRPr="00BA4C1C">
        <w:rPr>
          <w:rFonts w:ascii="Lucida Console" w:eastAsia="Calibri" w:hAnsi="Lucida Console"/>
          <w:noProof/>
          <w:color w:val="000000"/>
          <w:sz w:val="16"/>
          <w:szCs w:val="22"/>
        </w:rPr>
        <w:br/>
        <w:t>DvDt = kt*y(2)/Ve - kd*y(2)*Ve - Gravity(y(4));</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DvDt &lt; 0 &amp;&amp; t &lt;= tb(1)</w:t>
      </w:r>
      <w:r w:rsidRPr="00BA4C1C">
        <w:rPr>
          <w:rFonts w:ascii="Lucida Console" w:eastAsia="Calibri" w:hAnsi="Lucida Console"/>
          <w:noProof/>
          <w:color w:val="000000"/>
          <w:sz w:val="16"/>
          <w:szCs w:val="22"/>
        </w:rPr>
        <w:br/>
        <w:t xml:space="preserve">        dvdt = 0;</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dvdt = DvDt;</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lastRenderedPageBreak/>
        <w:t>dydt(2) =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t>dutdt = DvDt*1/tan(thetao);</w:t>
      </w:r>
      <w:r w:rsidRPr="00BA4C1C">
        <w:rPr>
          <w:rFonts w:ascii="Lucida Console" w:eastAsia="Calibri" w:hAnsi="Lucida Console"/>
          <w:noProof/>
          <w:color w:val="000000"/>
          <w:sz w:val="16"/>
          <w:szCs w:val="22"/>
        </w:rPr>
        <w:br/>
        <w:t>duxdt = (kt*y(1)/Ve)-kd*y(1)*Ve;</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DvDt &lt; 0 &amp;&amp; t &lt;= tb(1)</w:t>
      </w:r>
      <w:r w:rsidRPr="00BA4C1C">
        <w:rPr>
          <w:rFonts w:ascii="Lucida Console" w:eastAsia="Calibri" w:hAnsi="Lucida Console"/>
          <w:noProof/>
          <w:color w:val="000000"/>
          <w:sz w:val="16"/>
          <w:szCs w:val="22"/>
        </w:rPr>
        <w:br/>
        <w:t xml:space="preserve">        dudt = 0;</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y(3) &lt;= Lr*cos(thetao)</w:t>
      </w:r>
      <w:r w:rsidRPr="00BA4C1C">
        <w:rPr>
          <w:rFonts w:ascii="Lucida Console" w:eastAsia="Calibri" w:hAnsi="Lucida Console"/>
          <w:noProof/>
          <w:color w:val="000000"/>
          <w:sz w:val="16"/>
          <w:szCs w:val="22"/>
        </w:rPr>
        <w:br/>
        <w:t xml:space="preserve">        dudt = dutdt;</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Ve &lt;= Vcr</w:t>
      </w:r>
      <w:r w:rsidRPr="00BA4C1C">
        <w:rPr>
          <w:rFonts w:ascii="Lucida Console" w:eastAsia="Calibri" w:hAnsi="Lucida Console"/>
          <w:noProof/>
          <w:color w:val="000000"/>
          <w:sz w:val="16"/>
          <w:szCs w:val="22"/>
        </w:rPr>
        <w:br/>
        <w:t xml:space="preserve">        dudt = dutdt;</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dudt = duxdt;</w:t>
      </w:r>
      <w:r w:rsidRPr="00BA4C1C">
        <w:rPr>
          <w:rFonts w:ascii="Lucida Console" w:eastAsia="Calibri" w:hAnsi="Lucida Console"/>
          <w:noProof/>
          <w:color w:val="000000"/>
          <w:sz w:val="16"/>
          <w:szCs w:val="22"/>
        </w:rPr>
        <w:br/>
        <w:t xml:space="preserve">    </w:t>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t>dydt(1) = dudt;</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t>dydt(3) = y(1);</w:t>
      </w:r>
      <w:r w:rsidRPr="00BA4C1C">
        <w:rPr>
          <w:rFonts w:ascii="Lucida Console" w:eastAsia="Calibri" w:hAnsi="Lucida Console"/>
          <w:noProof/>
          <w:color w:val="000000"/>
          <w:sz w:val="16"/>
          <w:szCs w:val="22"/>
        </w:rPr>
        <w:br/>
        <w:t>dydt(4) = y(2);</w:t>
      </w:r>
      <w:r w:rsidRPr="00BA4C1C">
        <w:rPr>
          <w:rFonts w:ascii="Lucida Console" w:eastAsia="Calibri" w:hAnsi="Lucida Console"/>
          <w:noProof/>
          <w:color w:val="000000"/>
          <w:sz w:val="16"/>
          <w:szCs w:val="22"/>
        </w:rPr>
        <w:br/>
        <w:t>dydt(5) = -Mass(t);</w:t>
      </w:r>
    </w:p>
    <w:p w14:paraId="5441DDD0" w14:textId="77777777" w:rsidR="00BA4C1C" w:rsidRDefault="00BA4C1C" w:rsidP="003353E1">
      <w:pPr>
        <w:pStyle w:val="A3rd"/>
      </w:pPr>
      <w:bookmarkStart w:id="208" w:name="_Toc9960122"/>
      <w:r>
        <w:t>4</w:t>
      </w:r>
      <w:r w:rsidRPr="00BA4C1C">
        <w:rPr>
          <w:vertAlign w:val="superscript"/>
        </w:rPr>
        <w:t>th</w:t>
      </w:r>
      <w:r>
        <w:t xml:space="preserve"> Order Parallel-Perpendicular</w:t>
      </w:r>
      <w:bookmarkEnd w:id="208"/>
    </w:p>
    <w:p w14:paraId="7DE75B23" w14:textId="77777777" w:rsidR="00BA4C1C" w:rsidRDefault="00BA4C1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t xml:space="preserve">clc; clear </w:t>
      </w:r>
      <w:r w:rsidRPr="0082046D">
        <w:rPr>
          <w:color w:val="800000"/>
        </w:rPr>
        <w:t>all</w:t>
      </w:r>
      <w:r>
        <w:rPr>
          <w:color w:val="000000"/>
        </w:rPr>
        <w:br/>
      </w:r>
      <w:r w:rsidRPr="0082046D">
        <w:rPr>
          <w:color w:val="0000FF"/>
        </w:rPr>
        <w:t>global</w:t>
      </w:r>
      <w:r>
        <w:rPr>
          <w:color w:val="000000"/>
        </w:rPr>
        <w:t xml:space="preserve"> thetao dt Co_Drag</w:t>
      </w:r>
    </w:p>
    <w:p w14:paraId="2FA0411B" w14:textId="77777777" w:rsidR="00BA4C1C" w:rsidRDefault="00BA4C1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pPr>
      <w:r w:rsidRPr="00BA4C1C">
        <w:rPr>
          <w:color w:val="008000"/>
        </w:rPr>
        <w:t>%% Call Initial Conditions</w:t>
      </w:r>
      <w:r>
        <w:br/>
        <w:t>Initial_Conditions_Compiler</w:t>
      </w:r>
    </w:p>
    <w:p w14:paraId="31EE7829" w14:textId="77777777" w:rsidR="00BA4C1C" w:rsidRDefault="00BA4C1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BA4C1C">
        <w:rPr>
          <w:color w:val="008000"/>
        </w:rPr>
        <w:t>%% Set Addition Variables</w:t>
      </w:r>
      <w:r>
        <w:br/>
        <w:t>dt = TimeStep;</w:t>
      </w:r>
      <w:r>
        <w:br/>
        <w:t>n = (tbo(end))*100;</w:t>
      </w:r>
      <w:r>
        <w:br/>
        <w:t>tspan = [0:dt:n];</w:t>
      </w:r>
      <w:r>
        <w:br/>
        <w:t>thetao = theta(1);</w:t>
      </w:r>
      <w:r>
        <w:br/>
      </w:r>
      <w:r w:rsidRPr="0082046D">
        <w:rPr>
          <w:color w:val="0000FF"/>
        </w:rPr>
        <w:t>if</w:t>
      </w:r>
      <w:r>
        <w:rPr>
          <w:color w:val="000000"/>
        </w:rPr>
        <w:t xml:space="preserve"> DCondition == 3</w:t>
      </w:r>
      <w:r>
        <w:rPr>
          <w:color w:val="000000"/>
        </w:rPr>
        <w:br/>
        <w:t xml:space="preserve">    Co_Drag = input(</w:t>
      </w:r>
      <w:r w:rsidRPr="0082046D">
        <w:rPr>
          <w:color w:val="800000"/>
        </w:rPr>
        <w:t>'Enter Constant Drag Value. '</w:t>
      </w:r>
      <w:r>
        <w:rPr>
          <w:color w:val="000000"/>
        </w:rPr>
        <w:t>);</w:t>
      </w:r>
      <w:r>
        <w:rPr>
          <w:color w:val="000000"/>
        </w:rPr>
        <w:br/>
      </w:r>
      <w:r w:rsidRPr="0082046D">
        <w:rPr>
          <w:color w:val="0000FF"/>
        </w:rPr>
        <w:t>end</w:t>
      </w:r>
      <w:r>
        <w:rPr>
          <w:color w:val="000000"/>
        </w:rPr>
        <w:br/>
      </w:r>
      <w:r>
        <w:rPr>
          <w:color w:val="000000"/>
        </w:rPr>
        <w:br/>
      </w:r>
      <w:r w:rsidRPr="0082046D">
        <w:rPr>
          <w:color w:val="008000"/>
        </w:rPr>
        <w:t>% Set Initial Conditions for ode function</w:t>
      </w:r>
      <w:r>
        <w:rPr>
          <w:color w:val="000000"/>
        </w:rPr>
        <w:br/>
        <w:t>xo = 0;</w:t>
      </w:r>
      <w:r>
        <w:rPr>
          <w:color w:val="000000"/>
        </w:rPr>
        <w:br/>
        <w:t>yo = 0;</w:t>
      </w:r>
      <w:r>
        <w:rPr>
          <w:color w:val="000000"/>
        </w:rPr>
        <w:br/>
        <w:t>mo = m(1);</w:t>
      </w:r>
      <w:r>
        <w:rPr>
          <w:color w:val="000000"/>
        </w:rPr>
        <w:br/>
        <w:t>Vo = 0.447;</w:t>
      </w:r>
      <w:r>
        <w:rPr>
          <w:color w:val="000000"/>
        </w:rPr>
        <w:br/>
        <w:t>y0 = [Vo thetao xo yo mo];</w:t>
      </w:r>
      <w:r>
        <w:rPr>
          <w:color w:val="000000"/>
        </w:rPr>
        <w:br/>
      </w:r>
      <w:r>
        <w:rPr>
          <w:color w:val="000000"/>
        </w:rPr>
        <w:br/>
      </w:r>
      <w:r w:rsidRPr="0082046D">
        <w:rPr>
          <w:color w:val="008000"/>
        </w:rPr>
        <w:t>% Set the limit for the ode function</w:t>
      </w:r>
      <w:r>
        <w:rPr>
          <w:color w:val="000000"/>
        </w:rPr>
        <w:br/>
        <w:t>Opt = odeset(</w:t>
      </w:r>
      <w:r w:rsidRPr="0082046D">
        <w:rPr>
          <w:color w:val="800000"/>
        </w:rPr>
        <w:t>'Events'</w:t>
      </w:r>
      <w:r>
        <w:rPr>
          <w:color w:val="000000"/>
        </w:rPr>
        <w:t>, @StopFunc);</w:t>
      </w:r>
      <w:r>
        <w:rPr>
          <w:color w:val="000000"/>
        </w:rPr>
        <w:br/>
      </w:r>
      <w:r>
        <w:rPr>
          <w:color w:val="000000"/>
        </w:rPr>
        <w:br/>
        <w:t>[t,y] = ode45(@(t,y) ode_func_pa_per(t,y),tspan,y0,Opt);</w:t>
      </w:r>
    </w:p>
    <w:p w14:paraId="24847E16" w14:textId="77777777" w:rsidR="00BA4C1C" w:rsidRDefault="00BA4C1C" w:rsidP="003353E1">
      <w:pPr>
        <w:pStyle w:val="MATLABCode"/>
        <w:pBdr>
          <w:top w:val="none" w:sz="0" w:space="0" w:color="auto"/>
          <w:left w:val="none" w:sz="0" w:space="0" w:color="auto"/>
          <w:bottom w:val="none" w:sz="0" w:space="0" w:color="auto"/>
          <w:right w:val="none" w:sz="0" w:space="0" w:color="auto"/>
          <w:between w:val="none" w:sz="0" w:space="0" w:color="auto"/>
        </w:pBdr>
        <w:shd w:val="clear" w:color="auto" w:fill="auto"/>
        <w:rPr>
          <w:color w:val="000000"/>
        </w:rPr>
      </w:pPr>
      <w:r w:rsidRPr="00BA4C1C">
        <w:rPr>
          <w:color w:val="008000"/>
        </w:rPr>
        <w:t>%% Extract Data From Arrays</w:t>
      </w:r>
      <w:r>
        <w:br/>
        <w:t>V = y(:,1);</w:t>
      </w:r>
      <w:r>
        <w:br/>
        <w:t>theta = y(:,2)./0.0174533;</w:t>
      </w:r>
      <w:r>
        <w:br/>
        <w:t>xpos = y(:,3);</w:t>
      </w:r>
      <w:r>
        <w:br/>
        <w:t>zpos = y(:,4);</w:t>
      </w:r>
      <w:r>
        <w:br/>
        <w:t>mass = y(:,5);</w:t>
      </w:r>
      <w:r>
        <w:br/>
      </w:r>
      <w:r>
        <w:lastRenderedPageBreak/>
        <w:br/>
      </w:r>
      <w:r w:rsidRPr="0082046D">
        <w:rPr>
          <w:color w:val="008000"/>
        </w:rPr>
        <w:t>% Find X and Z max values</w:t>
      </w:r>
      <w:r>
        <w:rPr>
          <w:color w:val="000000"/>
        </w:rPr>
        <w:br/>
        <w:t>[valx,idxx] = max(xpos);</w:t>
      </w:r>
      <w:r>
        <w:rPr>
          <w:color w:val="000000"/>
        </w:rPr>
        <w:br/>
        <w:t>[valz,idxz] = max(zpos);</w:t>
      </w:r>
      <w:r>
        <w:rPr>
          <w:color w:val="000000"/>
        </w:rPr>
        <w:br/>
        <w:t>Zx = valz;</w:t>
      </w:r>
      <w:r>
        <w:rPr>
          <w:color w:val="000000"/>
        </w:rPr>
        <w:br/>
        <w:t>Xx = valx;</w:t>
      </w:r>
      <w:r>
        <w:rPr>
          <w:color w:val="000000"/>
        </w:rPr>
        <w:br/>
        <w:t>tX = t(idxx);</w:t>
      </w:r>
      <w:r>
        <w:rPr>
          <w:color w:val="000000"/>
        </w:rPr>
        <w:br/>
        <w:t>tZ = t(idxz);</w:t>
      </w:r>
      <w:r>
        <w:rPr>
          <w:color w:val="000000"/>
        </w:rPr>
        <w:br/>
        <w:t>disp(</w:t>
      </w:r>
      <w:r w:rsidRPr="0082046D">
        <w:rPr>
          <w:color w:val="800000"/>
        </w:rPr>
        <w:t>' '</w:t>
      </w:r>
      <w:r>
        <w:rPr>
          <w:color w:val="000000"/>
        </w:rPr>
        <w:t>);</w:t>
      </w:r>
      <w:r>
        <w:rPr>
          <w:color w:val="000000"/>
        </w:rPr>
        <w:br/>
      </w:r>
      <w:r>
        <w:rPr>
          <w:color w:val="000000"/>
        </w:rPr>
        <w:br/>
        <w:t xml:space="preserve">formatSpec = </w:t>
      </w:r>
      <w:r w:rsidRPr="0082046D">
        <w:rPr>
          <w:color w:val="800000"/>
        </w:rPr>
        <w:t>'Apogee is %6.3f km occuring at %5.3f seconds \n'</w:t>
      </w:r>
      <w:r>
        <w:rPr>
          <w:color w:val="000000"/>
        </w:rPr>
        <w:t>;</w:t>
      </w:r>
      <w:r>
        <w:rPr>
          <w:color w:val="000000"/>
        </w:rPr>
        <w:br/>
        <w:t>fprintf(formatSpec,Zx,tZ)</w:t>
      </w:r>
      <w:r>
        <w:rPr>
          <w:color w:val="000000"/>
        </w:rPr>
        <w:br/>
        <w:t xml:space="preserve">formatSpec = </w:t>
      </w:r>
      <w:r w:rsidRPr="0082046D">
        <w:rPr>
          <w:color w:val="800000"/>
        </w:rPr>
        <w:t>'Landing Distance is %6.3f km occuring at %5.3f seconds \n'</w:t>
      </w:r>
      <w:r>
        <w:rPr>
          <w:color w:val="000000"/>
        </w:rPr>
        <w:t>;</w:t>
      </w:r>
      <w:r>
        <w:rPr>
          <w:color w:val="000000"/>
        </w:rPr>
        <w:br/>
        <w:t>fprintf(formatSpec,Xx,tX)</w:t>
      </w:r>
      <w:r>
        <w:rPr>
          <w:color w:val="000000"/>
        </w:rPr>
        <w:br/>
      </w:r>
      <w:r>
        <w:rPr>
          <w:color w:val="000000"/>
        </w:rPr>
        <w:br/>
        <w:t>figure(1)</w:t>
      </w:r>
      <w:r>
        <w:rPr>
          <w:color w:val="000000"/>
        </w:rPr>
        <w:br/>
        <w:t xml:space="preserve">hold </w:t>
      </w:r>
      <w:r w:rsidRPr="0082046D">
        <w:rPr>
          <w:color w:val="800000"/>
        </w:rPr>
        <w:t>on</w:t>
      </w:r>
      <w:r>
        <w:rPr>
          <w:color w:val="000000"/>
        </w:rPr>
        <w:br/>
        <w:t>plot(xpos,zpos)</w:t>
      </w:r>
      <w:r>
        <w:rPr>
          <w:color w:val="000000"/>
        </w:rPr>
        <w:br/>
        <w:t>xlabel(</w:t>
      </w:r>
      <w:r w:rsidRPr="0082046D">
        <w:rPr>
          <w:color w:val="800000"/>
        </w:rPr>
        <w:t>'Distance(km)'</w:t>
      </w:r>
      <w:r>
        <w:rPr>
          <w:color w:val="000000"/>
        </w:rPr>
        <w:t>);</w:t>
      </w:r>
      <w:r>
        <w:rPr>
          <w:color w:val="000000"/>
        </w:rPr>
        <w:br/>
        <w:t>ylabel(</w:t>
      </w:r>
      <w:r w:rsidRPr="0082046D">
        <w:rPr>
          <w:color w:val="800000"/>
        </w:rPr>
        <w:t>'Altitude (km)'</w:t>
      </w:r>
      <w:r>
        <w:rPr>
          <w:color w:val="000000"/>
        </w:rPr>
        <w:t>);</w:t>
      </w:r>
      <w:r>
        <w:rPr>
          <w:color w:val="000000"/>
        </w:rPr>
        <w:br/>
        <w:t xml:space="preserve">grid </w:t>
      </w:r>
      <w:r w:rsidRPr="0082046D">
        <w:rPr>
          <w:color w:val="800000"/>
        </w:rPr>
        <w:t>on</w:t>
      </w:r>
    </w:p>
    <w:p w14:paraId="09E5C685" w14:textId="77777777" w:rsidR="00BA4C1C" w:rsidRDefault="00BA4C1C" w:rsidP="003353E1">
      <w:pPr>
        <w:pStyle w:val="A4th"/>
      </w:pPr>
      <w:bookmarkStart w:id="209" w:name="_Toc9960123"/>
      <w:r>
        <w:t>ODE Function Parallel-Perpendicular</w:t>
      </w:r>
      <w:bookmarkEnd w:id="209"/>
    </w:p>
    <w:p w14:paraId="4EFD9C74" w14:textId="77777777" w:rsidR="00BA4C1C" w:rsidRDefault="00BA4C1C" w:rsidP="003353E1">
      <w:pPr>
        <w:pStyle w:val="Paragraphs"/>
      </w:pPr>
      <w:r>
        <w:t>The function that contains the differential equations used in the ODE solver.</w:t>
      </w:r>
    </w:p>
    <w:p w14:paraId="7267FA8F" w14:textId="77777777" w:rsidR="00BA4C1C" w:rsidRPr="00BA4C1C" w:rsidRDefault="00BA4C1C" w:rsidP="003353E1">
      <w:pPr>
        <w:spacing w:after="160" w:line="360" w:lineRule="auto"/>
        <w:rPr>
          <w:rFonts w:ascii="Lucida Console" w:eastAsia="Calibri" w:hAnsi="Lucida Console"/>
          <w:noProof/>
          <w:color w:val="000000"/>
          <w:sz w:val="16"/>
          <w:szCs w:val="22"/>
        </w:rPr>
      </w:pPr>
      <w:r w:rsidRPr="00BA4C1C">
        <w:rPr>
          <w:rFonts w:ascii="Lucida Console" w:eastAsia="Calibri" w:hAnsi="Lucida Console"/>
          <w:noProof/>
          <w:color w:val="0000FF"/>
          <w:sz w:val="16"/>
          <w:szCs w:val="22"/>
        </w:rPr>
        <w:t>function</w:t>
      </w:r>
      <w:r w:rsidRPr="00BA4C1C">
        <w:rPr>
          <w:rFonts w:ascii="Lucida Console" w:eastAsia="Calibri" w:hAnsi="Lucida Console"/>
          <w:noProof/>
          <w:color w:val="000000"/>
          <w:sz w:val="16"/>
          <w:szCs w:val="22"/>
        </w:rPr>
        <w:t xml:space="preserve"> dydt = ode_func_pa_per(t,y)</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global</w:t>
      </w:r>
      <w:r w:rsidRPr="00BA4C1C">
        <w:rPr>
          <w:rFonts w:ascii="Lucida Console" w:eastAsia="Calibri" w:hAnsi="Lucida Console"/>
          <w:noProof/>
          <w:color w:val="000000"/>
          <w:sz w:val="16"/>
          <w:szCs w:val="22"/>
        </w:rPr>
        <w:t xml:space="preserve"> TCondition DCondition thetao Ls Lr Co_Drag</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t>dydt = zeros(5,1);</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(TCondition == 1 || TCondition == 3)</w:t>
      </w:r>
      <w:r w:rsidRPr="00BA4C1C">
        <w:rPr>
          <w:rFonts w:ascii="Lucida Console" w:eastAsia="Calibri" w:hAnsi="Lucida Console"/>
          <w:noProof/>
          <w:color w:val="000000"/>
          <w:sz w:val="16"/>
          <w:szCs w:val="22"/>
        </w:rPr>
        <w:br/>
        <w:t xml:space="preserve">    Vcr = sqrt((thrustode(t)/Mass(t))*Ls*2);</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Vcr = sqrt((Thrust(t)/Mass(t))*Ls*2);</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(TCondition == 1 || TCondition == 3) &amp;&amp; DCondition ==1      </w:t>
      </w:r>
      <w:r w:rsidRPr="00BA4C1C">
        <w:rPr>
          <w:rFonts w:ascii="Lucida Console" w:eastAsia="Calibri" w:hAnsi="Lucida Console"/>
          <w:noProof/>
          <w:color w:val="008000"/>
          <w:sz w:val="16"/>
          <w:szCs w:val="22"/>
        </w:rPr>
        <w:t>% Thrust and Drag Data Case</w:t>
      </w:r>
      <w:r w:rsidRPr="00BA4C1C">
        <w:rPr>
          <w:rFonts w:ascii="Lucida Console" w:eastAsia="Calibri" w:hAnsi="Lucida Console"/>
          <w:noProof/>
          <w:color w:val="000000"/>
          <w:sz w:val="16"/>
          <w:szCs w:val="22"/>
        </w:rPr>
        <w:br/>
        <w:t>dydt(1) = thrustode(t)/Mass(t) - ((rhoe(y(4))*Cdode(t,y(1))*Area(t))/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(TCondition == 1 || TCondition == 3) &amp;&amp; DCondition ==2 </w:t>
      </w:r>
      <w:r w:rsidRPr="00BA4C1C">
        <w:rPr>
          <w:rFonts w:ascii="Lucida Console" w:eastAsia="Calibri" w:hAnsi="Lucida Console"/>
          <w:noProof/>
          <w:color w:val="008000"/>
          <w:sz w:val="16"/>
          <w:szCs w:val="22"/>
        </w:rPr>
        <w:t>% Thrust Data, Sim Drag Case</w:t>
      </w:r>
      <w:r w:rsidRPr="00BA4C1C">
        <w:rPr>
          <w:rFonts w:ascii="Lucida Console" w:eastAsia="Calibri" w:hAnsi="Lucida Console"/>
          <w:noProof/>
          <w:color w:val="000000"/>
          <w:sz w:val="16"/>
          <w:szCs w:val="22"/>
        </w:rPr>
        <w:br/>
        <w:t>dydt(1) = thrustode(t)/Mass(t) - ((rhoe(y(4))*Cd(y(1),y(4))*Area(t))/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(TCondition == 1 || TCondition == 3) &amp;&amp; DCondition ==3</w:t>
      </w:r>
      <w:r w:rsidRPr="00BA4C1C">
        <w:rPr>
          <w:rFonts w:ascii="Lucida Console" w:eastAsia="Calibri" w:hAnsi="Lucida Console"/>
          <w:noProof/>
          <w:color w:val="000000"/>
          <w:sz w:val="16"/>
          <w:szCs w:val="22"/>
        </w:rPr>
        <w:br/>
        <w:t>CD = Co_Drag;</w:t>
      </w:r>
      <w:r w:rsidRPr="00BA4C1C">
        <w:rPr>
          <w:rFonts w:ascii="Lucida Console" w:eastAsia="Calibri" w:hAnsi="Lucida Console"/>
          <w:noProof/>
          <w:color w:val="000000"/>
          <w:sz w:val="16"/>
          <w:szCs w:val="22"/>
        </w:rPr>
        <w:br/>
        <w:t>dydt(1) = thrustode(t)/Mass(t) - ((rhoe(y(4))*CD*Area(t))/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TCondition ==2 &amp;&amp; DCondition ==1  </w:t>
      </w:r>
      <w:r w:rsidRPr="00BA4C1C">
        <w:rPr>
          <w:rFonts w:ascii="Lucida Console" w:eastAsia="Calibri" w:hAnsi="Lucida Console"/>
          <w:noProof/>
          <w:color w:val="008000"/>
          <w:sz w:val="16"/>
          <w:szCs w:val="22"/>
        </w:rPr>
        <w:t>% Avg Thrust, Drag Drag Data Case</w:t>
      </w:r>
      <w:r w:rsidRPr="00BA4C1C">
        <w:rPr>
          <w:rFonts w:ascii="Lucida Console" w:eastAsia="Calibri" w:hAnsi="Lucida Console"/>
          <w:noProof/>
          <w:color w:val="000000"/>
          <w:sz w:val="16"/>
          <w:szCs w:val="22"/>
        </w:rPr>
        <w:br/>
        <w:t>dydt(1) = Thrust(t)/Mass(t) - ((rhoe(y(4))*Cdode(t)*Area(t))/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TCondition ==2 &amp;&amp; DCondition ==2  </w:t>
      </w:r>
      <w:r w:rsidRPr="00BA4C1C">
        <w:rPr>
          <w:rFonts w:ascii="Lucida Console" w:eastAsia="Calibri" w:hAnsi="Lucida Console"/>
          <w:noProof/>
          <w:color w:val="008000"/>
          <w:sz w:val="16"/>
          <w:szCs w:val="22"/>
        </w:rPr>
        <w:t>% Avg Thrust, Sim Drag Case</w:t>
      </w:r>
      <w:r w:rsidRPr="00BA4C1C">
        <w:rPr>
          <w:rFonts w:ascii="Lucida Console" w:eastAsia="Calibri" w:hAnsi="Lucida Console"/>
          <w:noProof/>
          <w:color w:val="000000"/>
          <w:sz w:val="16"/>
          <w:szCs w:val="22"/>
        </w:rPr>
        <w:br/>
        <w:t>dydt(1) = Thrust(t)/Mass(t) - ((rhoe(y(4))*Cd(y(1),y(4))*Area(t))/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lastRenderedPageBreak/>
        <w:t>elseif</w:t>
      </w:r>
      <w:r w:rsidRPr="00BA4C1C">
        <w:rPr>
          <w:rFonts w:ascii="Lucida Console" w:eastAsia="Calibri" w:hAnsi="Lucida Console"/>
          <w:noProof/>
          <w:color w:val="000000"/>
          <w:sz w:val="16"/>
          <w:szCs w:val="22"/>
        </w:rPr>
        <w:t xml:space="preserve"> TCondition ==2 &amp;&amp; DCondition ==3</w:t>
      </w:r>
      <w:r w:rsidRPr="00BA4C1C">
        <w:rPr>
          <w:rFonts w:ascii="Lucida Console" w:eastAsia="Calibri" w:hAnsi="Lucida Console"/>
          <w:noProof/>
          <w:color w:val="000000"/>
          <w:sz w:val="16"/>
          <w:szCs w:val="22"/>
        </w:rPr>
        <w:br/>
        <w:t>CD = Co_Drag;</w:t>
      </w:r>
      <w:r w:rsidRPr="00BA4C1C">
        <w:rPr>
          <w:rFonts w:ascii="Lucida Console" w:eastAsia="Calibri" w:hAnsi="Lucida Console"/>
          <w:noProof/>
          <w:color w:val="000000"/>
          <w:sz w:val="16"/>
          <w:szCs w:val="22"/>
        </w:rPr>
        <w:br/>
        <w:t>dydt(1) = Thrust(t)/Mass(t) - ((rhoe(y(4))*CD*Area(t))/</w:t>
      </w:r>
      <w:r w:rsidRPr="00BA4C1C">
        <w:rPr>
          <w:rFonts w:ascii="Lucida Console" w:eastAsia="Calibri" w:hAnsi="Lucida Console"/>
          <w:noProof/>
          <w:color w:val="0000FF"/>
          <w:sz w:val="16"/>
          <w:szCs w:val="22"/>
        </w:rPr>
        <w:t>...</w:t>
      </w:r>
      <w:r w:rsidRPr="00BA4C1C">
        <w:rPr>
          <w:rFonts w:ascii="Lucida Console" w:eastAsia="Calibri" w:hAnsi="Lucida Console"/>
          <w:noProof/>
          <w:color w:val="000000"/>
          <w:sz w:val="16"/>
          <w:szCs w:val="22"/>
        </w:rPr>
        <w:br/>
        <w:t xml:space="preserve">    (2*Mass(t)))*(y(1)^2) - Gravity(y(4))*sin(y(2));       </w:t>
      </w:r>
      <w:r w:rsidRPr="00BA4C1C">
        <w:rPr>
          <w:rFonts w:ascii="Lucida Console" w:eastAsia="Calibri" w:hAnsi="Lucida Console"/>
          <w:noProof/>
          <w:color w:val="008000"/>
          <w:sz w:val="16"/>
          <w:szCs w:val="22"/>
        </w:rPr>
        <w:t>% dV/dt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if</w:t>
      </w:r>
      <w:r w:rsidRPr="00BA4C1C">
        <w:rPr>
          <w:rFonts w:ascii="Lucida Console" w:eastAsia="Calibri" w:hAnsi="Lucida Console"/>
          <w:noProof/>
          <w:color w:val="000000"/>
          <w:sz w:val="16"/>
          <w:szCs w:val="22"/>
        </w:rPr>
        <w:t xml:space="preserve"> y(3) &lt;= Lr*cos(thetao)</w:t>
      </w:r>
      <w:r w:rsidRPr="00BA4C1C">
        <w:rPr>
          <w:rFonts w:ascii="Lucida Console" w:eastAsia="Calibri" w:hAnsi="Lucida Console"/>
          <w:noProof/>
          <w:color w:val="000000"/>
          <w:sz w:val="16"/>
          <w:szCs w:val="22"/>
        </w:rPr>
        <w:br/>
        <w:t xml:space="preserve">    dydt(2) = 0;</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elseif</w:t>
      </w:r>
      <w:r w:rsidRPr="00BA4C1C">
        <w:rPr>
          <w:rFonts w:ascii="Lucida Console" w:eastAsia="Calibri" w:hAnsi="Lucida Console"/>
          <w:noProof/>
          <w:color w:val="000000"/>
          <w:sz w:val="16"/>
          <w:szCs w:val="22"/>
        </w:rPr>
        <w:t xml:space="preserve"> y(1) &lt;= Vcr</w:t>
      </w:r>
      <w:r w:rsidRPr="00BA4C1C">
        <w:rPr>
          <w:rFonts w:ascii="Lucida Console" w:eastAsia="Calibri" w:hAnsi="Lucida Console"/>
          <w:noProof/>
          <w:color w:val="000000"/>
          <w:sz w:val="16"/>
          <w:szCs w:val="22"/>
        </w:rPr>
        <w:br/>
        <w:t xml:space="preserve">    dydt(2) = 0;</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else</w:t>
      </w:r>
      <w:r w:rsidRPr="00BA4C1C">
        <w:rPr>
          <w:rFonts w:ascii="Lucida Console" w:eastAsia="Calibri" w:hAnsi="Lucida Console"/>
          <w:noProof/>
          <w:color w:val="000000"/>
          <w:sz w:val="16"/>
          <w:szCs w:val="22"/>
        </w:rPr>
        <w:br/>
        <w:t xml:space="preserve">    dydt(2) = -(Gravity(y(4))/y(1))*cos(y(2));             </w:t>
      </w:r>
      <w:r w:rsidRPr="00BA4C1C">
        <w:rPr>
          <w:rFonts w:ascii="Lucida Console" w:eastAsia="Calibri" w:hAnsi="Lucida Console"/>
          <w:noProof/>
          <w:color w:val="008000"/>
          <w:sz w:val="16"/>
          <w:szCs w:val="22"/>
        </w:rPr>
        <w:t>% dtheta/dt</w:t>
      </w:r>
      <w:r w:rsidRPr="00BA4C1C">
        <w:rPr>
          <w:rFonts w:ascii="Lucida Console" w:eastAsia="Calibri" w:hAnsi="Lucida Console"/>
          <w:noProof/>
          <w:color w:val="000000"/>
          <w:sz w:val="16"/>
          <w:szCs w:val="22"/>
        </w:rPr>
        <w:br/>
      </w:r>
      <w:r w:rsidRPr="00BA4C1C">
        <w:rPr>
          <w:rFonts w:ascii="Lucida Console" w:eastAsia="Calibri" w:hAnsi="Lucida Console"/>
          <w:noProof/>
          <w:color w:val="0000FF"/>
          <w:sz w:val="16"/>
          <w:szCs w:val="22"/>
        </w:rPr>
        <w:t>end</w:t>
      </w:r>
      <w:r w:rsidRPr="00BA4C1C">
        <w:rPr>
          <w:rFonts w:ascii="Lucida Console" w:eastAsia="Calibri" w:hAnsi="Lucida Console"/>
          <w:noProof/>
          <w:color w:val="000000"/>
          <w:sz w:val="16"/>
          <w:szCs w:val="22"/>
        </w:rPr>
        <w:br/>
      </w:r>
      <w:r w:rsidRPr="00BA4C1C">
        <w:rPr>
          <w:rFonts w:ascii="Lucida Console" w:eastAsia="Calibri" w:hAnsi="Lucida Console"/>
          <w:noProof/>
          <w:color w:val="000000"/>
          <w:sz w:val="16"/>
          <w:szCs w:val="22"/>
        </w:rPr>
        <w:br/>
        <w:t xml:space="preserve">dydt(3) = y(1)*cos(y(2));                                  </w:t>
      </w:r>
      <w:r w:rsidRPr="00BA4C1C">
        <w:rPr>
          <w:rFonts w:ascii="Lucida Console" w:eastAsia="Calibri" w:hAnsi="Lucida Console"/>
          <w:noProof/>
          <w:color w:val="008000"/>
          <w:sz w:val="16"/>
          <w:szCs w:val="22"/>
        </w:rPr>
        <w:t>% dx/dt</w:t>
      </w:r>
      <w:r w:rsidRPr="00BA4C1C">
        <w:rPr>
          <w:rFonts w:ascii="Lucida Console" w:eastAsia="Calibri" w:hAnsi="Lucida Console"/>
          <w:noProof/>
          <w:color w:val="000000"/>
          <w:sz w:val="16"/>
          <w:szCs w:val="22"/>
        </w:rPr>
        <w:br/>
        <w:t xml:space="preserve">dydt(4) = y(1)*sin(y(2));                                  </w:t>
      </w:r>
      <w:r w:rsidRPr="00BA4C1C">
        <w:rPr>
          <w:rFonts w:ascii="Lucida Console" w:eastAsia="Calibri" w:hAnsi="Lucida Console"/>
          <w:noProof/>
          <w:color w:val="008000"/>
          <w:sz w:val="16"/>
          <w:szCs w:val="22"/>
        </w:rPr>
        <w:t>% dz/dt</w:t>
      </w:r>
      <w:r w:rsidRPr="00BA4C1C">
        <w:rPr>
          <w:rFonts w:ascii="Lucida Console" w:eastAsia="Calibri" w:hAnsi="Lucida Console"/>
          <w:noProof/>
          <w:color w:val="000000"/>
          <w:sz w:val="16"/>
          <w:szCs w:val="22"/>
        </w:rPr>
        <w:br/>
        <w:t>dydt(5) = -Mass(t);</w:t>
      </w:r>
    </w:p>
    <w:p w14:paraId="1A0439C9" w14:textId="77777777" w:rsidR="00BA4C1C" w:rsidRDefault="00BA4C1C" w:rsidP="003353E1">
      <w:pPr>
        <w:pStyle w:val="A3rd"/>
      </w:pPr>
      <w:bookmarkStart w:id="210" w:name="_Toc9960124"/>
      <w:r>
        <w:t>Additional Files Used for 4</w:t>
      </w:r>
      <w:r w:rsidRPr="00BA4C1C">
        <w:rPr>
          <w:vertAlign w:val="superscript"/>
        </w:rPr>
        <w:t>th</w:t>
      </w:r>
      <w:r>
        <w:t xml:space="preserve"> Order Scripts</w:t>
      </w:r>
      <w:bookmarkEnd w:id="210"/>
    </w:p>
    <w:p w14:paraId="2F2994FC" w14:textId="77777777" w:rsidR="00BA4C1C" w:rsidRDefault="00BA4C1C" w:rsidP="003353E1">
      <w:pPr>
        <w:pStyle w:val="Paragraphs"/>
      </w:pPr>
      <w:r>
        <w:t>The files designed specifically for use with the 4</w:t>
      </w:r>
      <w:r w:rsidRPr="00BA4C1C">
        <w:rPr>
          <w:vertAlign w:val="superscript"/>
        </w:rPr>
        <w:t>th</w:t>
      </w:r>
      <w:r>
        <w:t xml:space="preserve"> order scripts, mostly to </w:t>
      </w:r>
      <w:r w:rsidR="006D1DB1">
        <w:t>aid</w:t>
      </w:r>
      <w:r>
        <w:t xml:space="preserve"> the ODE solver in utilizing established data arrays. </w:t>
      </w:r>
    </w:p>
    <w:p w14:paraId="69454D87" w14:textId="77777777" w:rsidR="00BA4C1C" w:rsidRDefault="00BA4C1C" w:rsidP="003353E1">
      <w:pPr>
        <w:pStyle w:val="A4th"/>
      </w:pPr>
      <w:bookmarkStart w:id="211" w:name="_Toc9960125"/>
      <w:r>
        <w:t>Stop ODE Function</w:t>
      </w:r>
      <w:bookmarkEnd w:id="211"/>
    </w:p>
    <w:p w14:paraId="22BC26E9" w14:textId="77777777" w:rsidR="00BA4C1C" w:rsidRDefault="00BA4C1C" w:rsidP="003353E1">
      <w:pPr>
        <w:pStyle w:val="Paragraphs"/>
      </w:pPr>
      <w:r>
        <w:t>The function that is used as an ‘options’ operator in the solver, the condition being to stop the solver from running if the value for altitude goes below zero.</w:t>
      </w:r>
    </w:p>
    <w:p w14:paraId="272D7D95" w14:textId="77777777" w:rsidR="00BA4C1C" w:rsidRPr="00BA4C1C" w:rsidRDefault="00BA4C1C" w:rsidP="003353E1">
      <w:pPr>
        <w:spacing w:after="160" w:line="360" w:lineRule="auto"/>
        <w:rPr>
          <w:rFonts w:ascii="Lucida Console" w:eastAsia="Calibri" w:hAnsi="Lucida Console"/>
          <w:noProof/>
          <w:color w:val="000000"/>
          <w:sz w:val="16"/>
          <w:szCs w:val="22"/>
        </w:rPr>
      </w:pPr>
      <w:r w:rsidRPr="00BA4C1C">
        <w:rPr>
          <w:rFonts w:ascii="Lucida Console" w:eastAsia="Calibri" w:hAnsi="Lucida Console"/>
          <w:noProof/>
          <w:color w:val="0000FF"/>
          <w:sz w:val="16"/>
          <w:szCs w:val="22"/>
        </w:rPr>
        <w:t>function</w:t>
      </w:r>
      <w:r w:rsidRPr="00BA4C1C">
        <w:rPr>
          <w:rFonts w:ascii="Lucida Console" w:eastAsia="Calibri" w:hAnsi="Lucida Console"/>
          <w:noProof/>
          <w:color w:val="000000"/>
          <w:sz w:val="16"/>
          <w:szCs w:val="22"/>
        </w:rPr>
        <w:t xml:space="preserve"> [value, isterminal, direction] = StopFunc(t,y)</w:t>
      </w:r>
      <w:r w:rsidRPr="00BA4C1C">
        <w:rPr>
          <w:rFonts w:ascii="Lucida Console" w:eastAsia="Calibri" w:hAnsi="Lucida Console"/>
          <w:noProof/>
          <w:color w:val="000000"/>
          <w:sz w:val="16"/>
          <w:szCs w:val="22"/>
        </w:rPr>
        <w:br/>
        <w:t>value      = (y(4) &lt;= 0);</w:t>
      </w:r>
      <w:r w:rsidRPr="00BA4C1C">
        <w:rPr>
          <w:rFonts w:ascii="Lucida Console" w:eastAsia="Calibri" w:hAnsi="Lucida Console"/>
          <w:noProof/>
          <w:color w:val="000000"/>
          <w:sz w:val="16"/>
          <w:szCs w:val="22"/>
        </w:rPr>
        <w:br/>
        <w:t xml:space="preserve">isterminal = 1;   </w:t>
      </w:r>
      <w:r w:rsidRPr="00BA4C1C">
        <w:rPr>
          <w:rFonts w:ascii="Lucida Console" w:eastAsia="Calibri" w:hAnsi="Lucida Console"/>
          <w:noProof/>
          <w:color w:val="008000"/>
          <w:sz w:val="16"/>
          <w:szCs w:val="22"/>
        </w:rPr>
        <w:t>% Stop the integration</w:t>
      </w:r>
      <w:r w:rsidRPr="00BA4C1C">
        <w:rPr>
          <w:rFonts w:ascii="Lucida Console" w:eastAsia="Calibri" w:hAnsi="Lucida Console"/>
          <w:noProof/>
          <w:color w:val="000000"/>
          <w:sz w:val="16"/>
          <w:szCs w:val="22"/>
        </w:rPr>
        <w:br/>
        <w:t>direction  = 0;</w:t>
      </w:r>
    </w:p>
    <w:p w14:paraId="173774CE" w14:textId="77777777" w:rsidR="00BA4C1C" w:rsidRDefault="00BA4C1C" w:rsidP="003353E1">
      <w:pPr>
        <w:pStyle w:val="A4th"/>
      </w:pPr>
      <w:bookmarkStart w:id="212" w:name="_Toc9960126"/>
      <w:r>
        <w:t>Thrust ODE Sub-Function</w:t>
      </w:r>
      <w:bookmarkEnd w:id="212"/>
    </w:p>
    <w:p w14:paraId="4588B4BD" w14:textId="77777777" w:rsidR="00BA4C1C" w:rsidRDefault="00BA4C1C" w:rsidP="003353E1">
      <w:pPr>
        <w:pStyle w:val="Paragraphs"/>
      </w:pPr>
      <w:r>
        <w:t xml:space="preserve">The sub-function that tells the ODE solver which value for thrust to use. </w:t>
      </w:r>
    </w:p>
    <w:p w14:paraId="288A8F74" w14:textId="77777777" w:rsidR="006B47D7" w:rsidRPr="006B47D7" w:rsidRDefault="006B47D7" w:rsidP="003353E1">
      <w:pPr>
        <w:spacing w:after="160" w:line="360" w:lineRule="auto"/>
        <w:rPr>
          <w:rFonts w:ascii="Lucida Console" w:eastAsia="Calibri" w:hAnsi="Lucida Console"/>
          <w:noProof/>
          <w:color w:val="000000"/>
          <w:sz w:val="16"/>
          <w:szCs w:val="22"/>
        </w:rPr>
      </w:pPr>
      <w:r w:rsidRPr="006B47D7">
        <w:rPr>
          <w:rFonts w:ascii="Lucida Console" w:eastAsia="Calibri" w:hAnsi="Lucida Console"/>
          <w:noProof/>
          <w:color w:val="0000FF"/>
          <w:sz w:val="16"/>
          <w:szCs w:val="22"/>
        </w:rPr>
        <w:t>function</w:t>
      </w:r>
      <w:r w:rsidRPr="006B47D7">
        <w:rPr>
          <w:rFonts w:ascii="Lucida Console" w:eastAsia="Calibri" w:hAnsi="Lucida Console"/>
          <w:noProof/>
          <w:color w:val="000000"/>
          <w:sz w:val="16"/>
          <w:szCs w:val="22"/>
        </w:rPr>
        <w:t xml:space="preserve"> [thrust] = thrustode(tau)</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global</w:t>
      </w:r>
      <w:r w:rsidRPr="006B47D7">
        <w:rPr>
          <w:rFonts w:ascii="Lucida Console" w:eastAsia="Calibri" w:hAnsi="Lucida Console"/>
          <w:noProof/>
          <w:color w:val="000000"/>
          <w:sz w:val="16"/>
          <w:szCs w:val="22"/>
        </w:rPr>
        <w:t xml:space="preserve"> ThrustData dt total_burn_time</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if</w:t>
      </w:r>
      <w:r w:rsidRPr="006B47D7">
        <w:rPr>
          <w:rFonts w:ascii="Lucida Console" w:eastAsia="Calibri" w:hAnsi="Lucida Console"/>
          <w:noProof/>
          <w:color w:val="000000"/>
          <w:sz w:val="16"/>
          <w:szCs w:val="22"/>
        </w:rPr>
        <w:t xml:space="preserve"> tau &lt;= total_burn_time</w:t>
      </w:r>
      <w:r w:rsidRPr="006B47D7">
        <w:rPr>
          <w:rFonts w:ascii="Lucida Console" w:eastAsia="Calibri" w:hAnsi="Lucida Console"/>
          <w:noProof/>
          <w:color w:val="000000"/>
          <w:sz w:val="16"/>
          <w:szCs w:val="22"/>
        </w:rPr>
        <w:br/>
        <w:t xml:space="preserve">    n = length(ThrustData)-1;</w:t>
      </w:r>
      <w:r w:rsidRPr="006B47D7">
        <w:rPr>
          <w:rFonts w:ascii="Lucida Console" w:eastAsia="Calibri" w:hAnsi="Lucida Console"/>
          <w:noProof/>
          <w:color w:val="000000"/>
          <w:sz w:val="16"/>
          <w:szCs w:val="22"/>
        </w:rPr>
        <w:br/>
        <w:t xml:space="preserve">    trange = (0:dt:(length(ThrustData)-1)*dt)';</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for</w:t>
      </w:r>
      <w:r w:rsidRPr="006B47D7">
        <w:rPr>
          <w:rFonts w:ascii="Lucida Console" w:eastAsia="Calibri" w:hAnsi="Lucida Console"/>
          <w:noProof/>
          <w:color w:val="000000"/>
          <w:sz w:val="16"/>
          <w:szCs w:val="22"/>
        </w:rPr>
        <w:t xml:space="preserve"> j = 1:n</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if</w:t>
      </w:r>
      <w:r w:rsidRPr="006B47D7">
        <w:rPr>
          <w:rFonts w:ascii="Lucida Console" w:eastAsia="Calibri" w:hAnsi="Lucida Console"/>
          <w:noProof/>
          <w:color w:val="000000"/>
          <w:sz w:val="16"/>
          <w:szCs w:val="22"/>
        </w:rPr>
        <w:t xml:space="preserve"> tau == trange(j)</w:t>
      </w:r>
      <w:r w:rsidRPr="006B47D7">
        <w:rPr>
          <w:rFonts w:ascii="Lucida Console" w:eastAsia="Calibri" w:hAnsi="Lucida Console"/>
          <w:noProof/>
          <w:color w:val="000000"/>
          <w:sz w:val="16"/>
          <w:szCs w:val="22"/>
        </w:rPr>
        <w:br/>
        <w:t xml:space="preserve">            thrust = ThrustData(j);</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elseif</w:t>
      </w:r>
      <w:r w:rsidRPr="006B47D7">
        <w:rPr>
          <w:rFonts w:ascii="Lucida Console" w:eastAsia="Calibri" w:hAnsi="Lucida Console"/>
          <w:noProof/>
          <w:color w:val="000000"/>
          <w:sz w:val="16"/>
          <w:szCs w:val="22"/>
        </w:rPr>
        <w:t xml:space="preserve"> tau &gt; trange(j) &amp;&amp; tau &lt; trange(j+1)</w:t>
      </w:r>
      <w:r w:rsidRPr="006B47D7">
        <w:rPr>
          <w:rFonts w:ascii="Lucida Console" w:eastAsia="Calibri" w:hAnsi="Lucida Console"/>
          <w:noProof/>
          <w:color w:val="000000"/>
          <w:sz w:val="16"/>
          <w:szCs w:val="22"/>
        </w:rPr>
        <w:br/>
        <w:t xml:space="preserve">            thrust = ThrustData(j);</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elseif</w:t>
      </w:r>
      <w:r w:rsidRPr="006B47D7">
        <w:rPr>
          <w:rFonts w:ascii="Lucida Console" w:eastAsia="Calibri" w:hAnsi="Lucida Console"/>
          <w:noProof/>
          <w:color w:val="000000"/>
          <w:sz w:val="16"/>
          <w:szCs w:val="22"/>
        </w:rPr>
        <w:t xml:space="preserve"> tau &gt;= trange(j+1)</w:t>
      </w:r>
      <w:r w:rsidRPr="006B47D7">
        <w:rPr>
          <w:rFonts w:ascii="Lucida Console" w:eastAsia="Calibri" w:hAnsi="Lucida Console"/>
          <w:noProof/>
          <w:color w:val="000000"/>
          <w:sz w:val="16"/>
          <w:szCs w:val="22"/>
        </w:rPr>
        <w:br/>
      </w:r>
      <w:r w:rsidRPr="006B47D7">
        <w:rPr>
          <w:rFonts w:ascii="Lucida Console" w:eastAsia="Calibri" w:hAnsi="Lucida Console"/>
          <w:noProof/>
          <w:color w:val="000000"/>
          <w:sz w:val="16"/>
          <w:szCs w:val="22"/>
        </w:rPr>
        <w:lastRenderedPageBreak/>
        <w:t xml:space="preserve">            thrust = ThrustData(j+1);</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end</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end</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else</w:t>
      </w:r>
      <w:r w:rsidRPr="006B47D7">
        <w:rPr>
          <w:rFonts w:ascii="Lucida Console" w:eastAsia="Calibri" w:hAnsi="Lucida Console"/>
          <w:noProof/>
          <w:color w:val="000000"/>
          <w:sz w:val="16"/>
          <w:szCs w:val="22"/>
        </w:rPr>
        <w:br/>
        <w:t xml:space="preserve">    thrust = 0;</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end</w:t>
      </w:r>
      <w:r w:rsidRPr="006B47D7">
        <w:rPr>
          <w:rFonts w:ascii="Lucida Console" w:eastAsia="Calibri" w:hAnsi="Lucida Console"/>
          <w:noProof/>
          <w:color w:val="000000"/>
          <w:sz w:val="16"/>
          <w:szCs w:val="22"/>
        </w:rPr>
        <w:br/>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n = length(trange);</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for i= 1:n</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timeclosest(i) = min(abs(tau - trange(i)));</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end</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result = find(timeclosest == 0);</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thrust = ThrustData(result);</w:t>
      </w:r>
      <w:r w:rsidRPr="006B47D7">
        <w:rPr>
          <w:rFonts w:ascii="Lucida Console" w:eastAsia="Calibri" w:hAnsi="Lucida Console"/>
          <w:noProof/>
          <w:color w:val="000000"/>
          <w:sz w:val="16"/>
          <w:szCs w:val="22"/>
        </w:rPr>
        <w:br/>
      </w:r>
      <w:r w:rsidRPr="006B47D7">
        <w:rPr>
          <w:rFonts w:ascii="Lucida Console" w:eastAsia="Calibri" w:hAnsi="Lucida Console"/>
          <w:noProof/>
          <w:color w:val="008000"/>
          <w:sz w:val="16"/>
          <w:szCs w:val="22"/>
        </w:rPr>
        <w:t>% end</w:t>
      </w:r>
    </w:p>
    <w:p w14:paraId="66AE11FB" w14:textId="77777777" w:rsidR="00BA4C1C" w:rsidRDefault="006B47D7" w:rsidP="003353E1">
      <w:pPr>
        <w:pStyle w:val="A4th"/>
      </w:pPr>
      <w:bookmarkStart w:id="213" w:name="_Toc9960127"/>
      <w:r>
        <w:t>ODE Drag Coefficient – File Version</w:t>
      </w:r>
      <w:bookmarkEnd w:id="213"/>
    </w:p>
    <w:p w14:paraId="3EF4B6E8" w14:textId="77777777" w:rsidR="006B47D7" w:rsidRDefault="006B47D7" w:rsidP="003353E1">
      <w:pPr>
        <w:pStyle w:val="Paragraphs"/>
      </w:pPr>
      <w:r>
        <w:t>Sub-function that tells the solver which drag coefficient value to access from a read in text file.</w:t>
      </w:r>
    </w:p>
    <w:p w14:paraId="4D19AB43" w14:textId="77777777" w:rsidR="006B47D7" w:rsidRPr="006B47D7" w:rsidRDefault="006B47D7" w:rsidP="003353E1">
      <w:pPr>
        <w:spacing w:after="160" w:line="360" w:lineRule="auto"/>
        <w:rPr>
          <w:rFonts w:ascii="Lucida Console" w:eastAsia="Calibri" w:hAnsi="Lucida Console"/>
          <w:noProof/>
          <w:color w:val="000000"/>
          <w:sz w:val="16"/>
          <w:szCs w:val="22"/>
        </w:rPr>
      </w:pPr>
      <w:r w:rsidRPr="006B47D7">
        <w:rPr>
          <w:rFonts w:ascii="Lucida Console" w:eastAsia="Calibri" w:hAnsi="Lucida Console"/>
          <w:noProof/>
          <w:color w:val="0000FF"/>
          <w:sz w:val="16"/>
          <w:szCs w:val="22"/>
        </w:rPr>
        <w:t>function</w:t>
      </w:r>
      <w:r w:rsidRPr="006B47D7">
        <w:rPr>
          <w:rFonts w:ascii="Lucida Console" w:eastAsia="Calibri" w:hAnsi="Lucida Console"/>
          <w:noProof/>
          <w:color w:val="000000"/>
          <w:sz w:val="16"/>
          <w:szCs w:val="22"/>
        </w:rPr>
        <w:t xml:space="preserve"> [Cd] = Cdode(tau,v)</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global</w:t>
      </w:r>
      <w:r w:rsidRPr="006B47D7">
        <w:rPr>
          <w:rFonts w:ascii="Lucida Console" w:eastAsia="Calibri" w:hAnsi="Lucida Console"/>
          <w:noProof/>
          <w:color w:val="000000"/>
          <w:sz w:val="16"/>
          <w:szCs w:val="22"/>
        </w:rPr>
        <w:t xml:space="preserve"> DragData dt</w:t>
      </w:r>
      <w:r w:rsidRPr="006B47D7">
        <w:rPr>
          <w:rFonts w:ascii="Lucida Console" w:eastAsia="Calibri" w:hAnsi="Lucida Console"/>
          <w:noProof/>
          <w:color w:val="000000"/>
          <w:sz w:val="16"/>
          <w:szCs w:val="22"/>
        </w:rPr>
        <w:br/>
        <w:t>n = length(DragData)-1;</w:t>
      </w:r>
      <w:r w:rsidRPr="006B47D7">
        <w:rPr>
          <w:rFonts w:ascii="Lucida Console" w:eastAsia="Calibri" w:hAnsi="Lucida Console"/>
          <w:noProof/>
          <w:color w:val="000000"/>
          <w:sz w:val="16"/>
          <w:szCs w:val="22"/>
        </w:rPr>
        <w:br/>
        <w:t>trange = (0:dt:(length(DragData)-1)*dt)';</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for</w:t>
      </w:r>
      <w:r w:rsidRPr="006B47D7">
        <w:rPr>
          <w:rFonts w:ascii="Lucida Console" w:eastAsia="Calibri" w:hAnsi="Lucida Console"/>
          <w:noProof/>
          <w:color w:val="000000"/>
          <w:sz w:val="16"/>
          <w:szCs w:val="22"/>
        </w:rPr>
        <w:t xml:space="preserve"> j = 1:n</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if</w:t>
      </w:r>
      <w:r w:rsidRPr="006B47D7">
        <w:rPr>
          <w:rFonts w:ascii="Lucida Console" w:eastAsia="Calibri" w:hAnsi="Lucida Console"/>
          <w:noProof/>
          <w:color w:val="000000"/>
          <w:sz w:val="16"/>
          <w:szCs w:val="22"/>
        </w:rPr>
        <w:t xml:space="preserve"> tau == trange(j)</w:t>
      </w:r>
      <w:r w:rsidRPr="006B47D7">
        <w:rPr>
          <w:rFonts w:ascii="Lucida Console" w:eastAsia="Calibri" w:hAnsi="Lucida Console"/>
          <w:noProof/>
          <w:color w:val="000000"/>
          <w:sz w:val="16"/>
          <w:szCs w:val="22"/>
        </w:rPr>
        <w:br/>
        <w:t xml:space="preserve">        Cd = DragData(j);</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elseif</w:t>
      </w:r>
      <w:r w:rsidRPr="006B47D7">
        <w:rPr>
          <w:rFonts w:ascii="Lucida Console" w:eastAsia="Calibri" w:hAnsi="Lucida Console"/>
          <w:noProof/>
          <w:color w:val="000000"/>
          <w:sz w:val="16"/>
          <w:szCs w:val="22"/>
        </w:rPr>
        <w:t xml:space="preserve"> tau &gt; trange(j) &amp;&amp; tau &lt; trange(j+1)</w:t>
      </w:r>
      <w:r w:rsidRPr="006B47D7">
        <w:rPr>
          <w:rFonts w:ascii="Lucida Console" w:eastAsia="Calibri" w:hAnsi="Lucida Console"/>
          <w:noProof/>
          <w:color w:val="000000"/>
          <w:sz w:val="16"/>
          <w:szCs w:val="22"/>
        </w:rPr>
        <w:br/>
        <w:t xml:space="preserve">        Cd = DragData(j);</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elseif</w:t>
      </w:r>
      <w:r w:rsidRPr="006B47D7">
        <w:rPr>
          <w:rFonts w:ascii="Lucida Console" w:eastAsia="Calibri" w:hAnsi="Lucida Console"/>
          <w:noProof/>
          <w:color w:val="000000"/>
          <w:sz w:val="16"/>
          <w:szCs w:val="22"/>
        </w:rPr>
        <w:t xml:space="preserve"> tau &gt;= trange(j+1)</w:t>
      </w:r>
      <w:r w:rsidRPr="006B47D7">
        <w:rPr>
          <w:rFonts w:ascii="Lucida Console" w:eastAsia="Calibri" w:hAnsi="Lucida Console"/>
          <w:noProof/>
          <w:color w:val="000000"/>
          <w:sz w:val="16"/>
          <w:szCs w:val="22"/>
        </w:rPr>
        <w:br/>
        <w:t xml:space="preserve">        Cd = DragData(j+1);</w:t>
      </w:r>
      <w:r w:rsidRPr="006B47D7">
        <w:rPr>
          <w:rFonts w:ascii="Lucida Console" w:eastAsia="Calibri" w:hAnsi="Lucida Console"/>
          <w:noProof/>
          <w:color w:val="000000"/>
          <w:sz w:val="16"/>
          <w:szCs w:val="22"/>
        </w:rPr>
        <w:br/>
        <w:t xml:space="preserve">    </w:t>
      </w:r>
      <w:r w:rsidRPr="006B47D7">
        <w:rPr>
          <w:rFonts w:ascii="Lucida Console" w:eastAsia="Calibri" w:hAnsi="Lucida Console"/>
          <w:noProof/>
          <w:color w:val="0000FF"/>
          <w:sz w:val="16"/>
          <w:szCs w:val="22"/>
        </w:rPr>
        <w:t>end</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end</w:t>
      </w:r>
      <w:r w:rsidRPr="006B47D7">
        <w:rPr>
          <w:rFonts w:ascii="Lucida Console" w:eastAsia="Calibri" w:hAnsi="Lucida Console"/>
          <w:noProof/>
          <w:color w:val="000000"/>
          <w:sz w:val="16"/>
          <w:szCs w:val="22"/>
        </w:rPr>
        <w:br/>
        <w:t>Cd = sign(v)*Cd;</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end</w:t>
      </w:r>
    </w:p>
    <w:p w14:paraId="6CCC0008" w14:textId="77777777" w:rsidR="006B47D7" w:rsidRDefault="006B47D7" w:rsidP="003353E1">
      <w:pPr>
        <w:pStyle w:val="A4th"/>
      </w:pPr>
      <w:bookmarkStart w:id="214" w:name="_Toc9960128"/>
      <w:r>
        <w:t>ODE Drag Coefficient – Profile Version</w:t>
      </w:r>
      <w:bookmarkEnd w:id="214"/>
    </w:p>
    <w:p w14:paraId="692A12D0" w14:textId="77777777" w:rsidR="006B47D7" w:rsidRDefault="006B47D7" w:rsidP="003353E1">
      <w:pPr>
        <w:pStyle w:val="Paragraphs"/>
      </w:pPr>
      <w:r>
        <w:t xml:space="preserve">Sub-Function that tells the solver which drag coefficient value to access from the selected drag profile, </w:t>
      </w:r>
    </w:p>
    <w:p w14:paraId="0E20A296" w14:textId="77777777" w:rsidR="006B47D7" w:rsidRPr="006B47D7" w:rsidRDefault="006B47D7" w:rsidP="003353E1">
      <w:pPr>
        <w:spacing w:after="160" w:line="360" w:lineRule="auto"/>
        <w:rPr>
          <w:rFonts w:ascii="Lucida Console" w:eastAsia="Calibri" w:hAnsi="Lucida Console"/>
          <w:noProof/>
          <w:color w:val="000000"/>
          <w:sz w:val="16"/>
          <w:szCs w:val="22"/>
        </w:rPr>
      </w:pPr>
      <w:r w:rsidRPr="006B47D7">
        <w:rPr>
          <w:rFonts w:ascii="Lucida Console" w:eastAsia="Calibri" w:hAnsi="Lucida Console"/>
          <w:noProof/>
          <w:color w:val="0000FF"/>
          <w:sz w:val="16"/>
          <w:szCs w:val="22"/>
        </w:rPr>
        <w:t>function</w:t>
      </w:r>
      <w:r w:rsidRPr="006B47D7">
        <w:rPr>
          <w:rFonts w:ascii="Lucida Console" w:eastAsia="Calibri" w:hAnsi="Lucida Console"/>
          <w:noProof/>
          <w:color w:val="000000"/>
          <w:sz w:val="16"/>
          <w:szCs w:val="22"/>
        </w:rPr>
        <w:t xml:space="preserve"> [Cd] = Cd(v,z)</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global</w:t>
      </w:r>
      <w:r w:rsidRPr="006B47D7">
        <w:rPr>
          <w:rFonts w:ascii="Lucida Console" w:eastAsia="Calibri" w:hAnsi="Lucida Console"/>
          <w:noProof/>
          <w:color w:val="000000"/>
          <w:sz w:val="16"/>
          <w:szCs w:val="22"/>
        </w:rPr>
        <w:t xml:space="preserve"> Rg mend</w:t>
      </w:r>
      <w:r w:rsidRPr="006B47D7">
        <w:rPr>
          <w:rFonts w:ascii="Lucida Console" w:eastAsia="Calibri" w:hAnsi="Lucida Console"/>
          <w:noProof/>
          <w:color w:val="000000"/>
          <w:sz w:val="16"/>
          <w:szCs w:val="22"/>
        </w:rPr>
        <w:br/>
        <w:t>[T,~,~] = SIAtm(z);</w:t>
      </w:r>
      <w:r w:rsidRPr="006B47D7">
        <w:rPr>
          <w:rFonts w:ascii="Lucida Console" w:eastAsia="Calibri" w:hAnsi="Lucida Console"/>
          <w:noProof/>
          <w:color w:val="000000"/>
          <w:sz w:val="16"/>
          <w:szCs w:val="22"/>
        </w:rPr>
        <w:br/>
        <w:t>c = sqrt(1.4*Rg*T);</w:t>
      </w:r>
      <w:r w:rsidRPr="006B47D7">
        <w:rPr>
          <w:rFonts w:ascii="Lucida Console" w:eastAsia="Calibri" w:hAnsi="Lucida Console"/>
          <w:noProof/>
          <w:color w:val="000000"/>
          <w:sz w:val="16"/>
          <w:szCs w:val="22"/>
        </w:rPr>
        <w:br/>
        <w:t>M = abs(v)/c;</w:t>
      </w:r>
      <w:r w:rsidRPr="006B47D7">
        <w:rPr>
          <w:rFonts w:ascii="Lucida Console" w:eastAsia="Calibri" w:hAnsi="Lucida Console"/>
          <w:noProof/>
          <w:color w:val="000000"/>
          <w:sz w:val="16"/>
          <w:szCs w:val="22"/>
        </w:rPr>
        <w:br/>
        <w:t>Cd = DragCoefficient(M,mend);</w:t>
      </w:r>
      <w:r w:rsidRPr="006B47D7">
        <w:rPr>
          <w:rFonts w:ascii="Lucida Console" w:eastAsia="Calibri" w:hAnsi="Lucida Console"/>
          <w:noProof/>
          <w:color w:val="000000"/>
          <w:sz w:val="16"/>
          <w:szCs w:val="22"/>
        </w:rPr>
        <w:br/>
      </w:r>
      <w:r w:rsidRPr="006B47D7">
        <w:rPr>
          <w:rFonts w:ascii="Lucida Console" w:eastAsia="Calibri" w:hAnsi="Lucida Console"/>
          <w:noProof/>
          <w:color w:val="0000FF"/>
          <w:sz w:val="16"/>
          <w:szCs w:val="22"/>
        </w:rPr>
        <w:t>end</w:t>
      </w:r>
    </w:p>
    <w:p w14:paraId="150A12FC" w14:textId="77777777" w:rsidR="006B47D7" w:rsidRDefault="00916E5E" w:rsidP="003353E1">
      <w:pPr>
        <w:pStyle w:val="A2nd"/>
      </w:pPr>
      <w:bookmarkStart w:id="215" w:name="_Toc9960129"/>
      <w:r>
        <w:lastRenderedPageBreak/>
        <w:t>Sub-Functions Used in Solution Scripts</w:t>
      </w:r>
      <w:bookmarkEnd w:id="215"/>
    </w:p>
    <w:p w14:paraId="3E8713C1" w14:textId="77777777" w:rsidR="00916E5E" w:rsidRDefault="00916E5E" w:rsidP="003353E1">
      <w:pPr>
        <w:pStyle w:val="Paragraphs"/>
      </w:pPr>
      <w:r>
        <w:t>The scripts used for calculating certain variables over time and position during flight.</w:t>
      </w:r>
    </w:p>
    <w:p w14:paraId="5F0DB485" w14:textId="77777777" w:rsidR="00916E5E" w:rsidRDefault="00916E5E" w:rsidP="003353E1">
      <w:pPr>
        <w:pStyle w:val="A3rd"/>
      </w:pPr>
      <w:bookmarkStart w:id="216" w:name="_Toc9960130"/>
      <w:r>
        <w:t>Profile Drag Coefficient</w:t>
      </w:r>
      <w:bookmarkEnd w:id="216"/>
      <w:r>
        <w:t xml:space="preserve"> </w:t>
      </w:r>
    </w:p>
    <w:p w14:paraId="2BD33141" w14:textId="77777777" w:rsidR="00916E5E" w:rsidRDefault="00916E5E" w:rsidP="003353E1">
      <w:pPr>
        <w:pStyle w:val="Paragraphs"/>
      </w:pPr>
      <w:r>
        <w:t xml:space="preserve">The script that </w:t>
      </w:r>
      <w:r w:rsidR="00855FCF">
        <w:t>takes the current Mach value and determines what the value for the drag coefficient is at that given speed.</w:t>
      </w:r>
      <w:r w:rsidR="00706F63">
        <w:t xml:space="preserve"> Adapted from script found in Ref. </w:t>
      </w:r>
      <w:r w:rsidR="009D12F5">
        <w:t>3.</w:t>
      </w:r>
    </w:p>
    <w:p w14:paraId="60154368"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Cd = DragCoefficient(M,mend)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global</w:t>
      </w:r>
      <w:r w:rsidRPr="00855FCF">
        <w:rPr>
          <w:rFonts w:ascii="Lucida Console" w:eastAsia="Calibri" w:hAnsi="Lucida Console"/>
          <w:noProof/>
          <w:color w:val="000000"/>
          <w:sz w:val="16"/>
          <w:szCs w:val="22"/>
        </w:rPr>
        <w:t xml:space="preserve"> DragData TimeStep</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t>n = length(DragData)-1;</w:t>
      </w:r>
      <w:r w:rsidRPr="00855FCF">
        <w:rPr>
          <w:rFonts w:ascii="Lucida Console" w:eastAsia="Calibri" w:hAnsi="Lucida Console"/>
          <w:noProof/>
          <w:color w:val="000000"/>
          <w:sz w:val="16"/>
          <w:szCs w:val="22"/>
        </w:rPr>
        <w:br/>
        <w:t>Mrange = (0:TimeStep:mend);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for</w:t>
      </w:r>
      <w:r w:rsidRPr="00855FCF">
        <w:rPr>
          <w:rFonts w:ascii="Lucida Console" w:eastAsia="Calibri" w:hAnsi="Lucida Console"/>
          <w:noProof/>
          <w:color w:val="000000"/>
          <w:sz w:val="16"/>
          <w:szCs w:val="22"/>
        </w:rPr>
        <w:t xml:space="preserve"> j = 1:n</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M == Mrange(j)</w:t>
      </w:r>
      <w:r w:rsidRPr="00855FCF">
        <w:rPr>
          <w:rFonts w:ascii="Lucida Console" w:eastAsia="Calibri" w:hAnsi="Lucida Console"/>
          <w:noProof/>
          <w:color w:val="000000"/>
          <w:sz w:val="16"/>
          <w:szCs w:val="22"/>
        </w:rPr>
        <w:br/>
        <w:t xml:space="preserve">        Cd = DragData(j);</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M &gt; Mrange(j) &amp;&amp; M &lt; Mrange(j+1)</w:t>
      </w:r>
      <w:r w:rsidRPr="00855FCF">
        <w:rPr>
          <w:rFonts w:ascii="Lucida Console" w:eastAsia="Calibri" w:hAnsi="Lucida Console"/>
          <w:noProof/>
          <w:color w:val="000000"/>
          <w:sz w:val="16"/>
          <w:szCs w:val="22"/>
        </w:rPr>
        <w:br/>
        <w:t xml:space="preserve">        Cd = DragData(j);</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M &gt;= Mrange(j+1)</w:t>
      </w:r>
      <w:r w:rsidRPr="00855FCF">
        <w:rPr>
          <w:rFonts w:ascii="Lucida Console" w:eastAsia="Calibri" w:hAnsi="Lucida Console"/>
          <w:noProof/>
          <w:color w:val="000000"/>
          <w:sz w:val="16"/>
          <w:szCs w:val="22"/>
        </w:rPr>
        <w:br/>
        <w:t xml:space="preserve">        Cd = DragData(j+1);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p>
    <w:p w14:paraId="2AC7E0D9" w14:textId="77777777" w:rsidR="00855FCF" w:rsidRDefault="00855FCF" w:rsidP="003353E1">
      <w:pPr>
        <w:pStyle w:val="A3rd"/>
      </w:pPr>
      <w:bookmarkStart w:id="217" w:name="_Toc9960131"/>
      <w:r>
        <w:t>Average Thrust Profile</w:t>
      </w:r>
      <w:bookmarkEnd w:id="217"/>
    </w:p>
    <w:p w14:paraId="5109A62B" w14:textId="77777777" w:rsidR="00855FCF" w:rsidRDefault="00855FCF" w:rsidP="003353E1">
      <w:pPr>
        <w:pStyle w:val="Paragraphs"/>
      </w:pPr>
      <w:r>
        <w:t xml:space="preserve">The script that builds the array for current thrust, based off stage thrust values and burn out times. </w:t>
      </w:r>
      <w:r w:rsidR="00706F63">
        <w:t xml:space="preserve">Taken from Ref. </w:t>
      </w:r>
      <w:r w:rsidR="009D12F5">
        <w:t>3.</w:t>
      </w:r>
    </w:p>
    <w:p w14:paraId="7A38A871"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thrust = Thrust(tau)</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global</w:t>
      </w:r>
      <w:r w:rsidRPr="00855FCF">
        <w:rPr>
          <w:rFonts w:ascii="Lucida Console" w:eastAsia="Calibri" w:hAnsi="Lucida Console"/>
          <w:noProof/>
          <w:color w:val="000000"/>
          <w:sz w:val="16"/>
          <w:szCs w:val="22"/>
        </w:rPr>
        <w:t xml:space="preserve"> tbo Tstage twait tb nos</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%thrust throughout flight of rocket</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nos == 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 tau &lt;= tb</w:t>
      </w:r>
      <w:r w:rsidRPr="00855FCF">
        <w:rPr>
          <w:rFonts w:ascii="Lucida Console" w:eastAsia="Calibri" w:hAnsi="Lucida Console"/>
          <w:noProof/>
          <w:color w:val="000000"/>
          <w:sz w:val="16"/>
          <w:szCs w:val="22"/>
        </w:rPr>
        <w:br/>
        <w:t xml:space="preserve">        thrust = Tstage;</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thrust=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thrust = Tstage(1);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lastRenderedPageBreak/>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thrust = Tstage(2);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thrust=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thrust = Tstage(1);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thrust = Tstage(2);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thrust = Tstage(3);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thrust = Tstage(1);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thrust = Tstage(2);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thrust = Tstage(3);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 &amp;&amp; tau &lt;= tbo(3)+twait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tbo(3)+twait &amp;&amp; tau &lt;= tbo(3)+2*twait</w:t>
      </w:r>
      <w:r w:rsidRPr="00855FCF">
        <w:rPr>
          <w:rFonts w:ascii="Lucida Console" w:eastAsia="Calibri" w:hAnsi="Lucida Console"/>
          <w:noProof/>
          <w:color w:val="000000"/>
          <w:sz w:val="16"/>
          <w:szCs w:val="22"/>
        </w:rPr>
        <w:br/>
        <w:t xml:space="preserve">        thrust =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tbo(3)+2*twait &amp;&amp; tau &lt;= tbo(4)</w:t>
      </w:r>
      <w:r w:rsidRPr="00855FCF">
        <w:rPr>
          <w:rFonts w:ascii="Lucida Console" w:eastAsia="Calibri" w:hAnsi="Lucida Console"/>
          <w:noProof/>
          <w:color w:val="000000"/>
          <w:sz w:val="16"/>
          <w:szCs w:val="22"/>
        </w:rPr>
        <w:br/>
        <w:t xml:space="preserve">        thrust = Tstage(4);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thrust= 0;</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disp(</w:t>
      </w:r>
      <w:r w:rsidRPr="00855FCF">
        <w:rPr>
          <w:rFonts w:ascii="Lucida Console" w:eastAsia="Calibri" w:hAnsi="Lucida Console"/>
          <w:noProof/>
          <w:color w:val="800000"/>
          <w:sz w:val="16"/>
          <w:szCs w:val="22"/>
        </w:rPr>
        <w:t>'ERROR! Use a number of stages between 1-4.'</w:t>
      </w:r>
      <w:r w:rsidRPr="00855FCF">
        <w:rPr>
          <w:rFonts w:ascii="Lucida Console" w:eastAsia="Calibri" w:hAnsi="Lucida Console"/>
          <w:noProof/>
          <w:color w:val="000000"/>
          <w:sz w:val="16"/>
          <w:szCs w:val="22"/>
        </w:rPr>
        <w: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return</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p>
    <w:p w14:paraId="6AA2FBAC" w14:textId="77777777" w:rsidR="00855FCF" w:rsidRDefault="00855FCF" w:rsidP="003353E1">
      <w:pPr>
        <w:pStyle w:val="A3rd"/>
      </w:pPr>
      <w:bookmarkStart w:id="218" w:name="_Toc9960132"/>
      <w:r>
        <w:lastRenderedPageBreak/>
        <w:t>Area Calculation</w:t>
      </w:r>
      <w:bookmarkEnd w:id="218"/>
    </w:p>
    <w:p w14:paraId="099DE2CF" w14:textId="77777777" w:rsidR="00855FCF" w:rsidRDefault="00855FCF" w:rsidP="003353E1">
      <w:pPr>
        <w:pStyle w:val="Paragraphs"/>
      </w:pPr>
      <w:r>
        <w:t>Sub-Function that loads the reference area over time based on the stage diameters and burn out times.</w:t>
      </w:r>
      <w:r w:rsidR="00706F63">
        <w:t xml:space="preserve"> Taken from Ref. </w:t>
      </w:r>
      <w:r w:rsidR="009D12F5">
        <w:t>3</w:t>
      </w:r>
      <w:r w:rsidR="00706F63">
        <w:t>.</w:t>
      </w:r>
    </w:p>
    <w:p w14:paraId="0912D334"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area = Area(tau)</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global</w:t>
      </w:r>
      <w:r w:rsidRPr="00855FCF">
        <w:rPr>
          <w:rFonts w:ascii="Lucida Console" w:eastAsia="Calibri" w:hAnsi="Lucida Console"/>
          <w:noProof/>
          <w:color w:val="000000"/>
          <w:sz w:val="16"/>
          <w:szCs w:val="22"/>
        </w:rPr>
        <w:t xml:space="preserve"> tbo A twait tb nos</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%area throughout flight of rocket</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nos == 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area=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area = A(1);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lastRenderedPageBreak/>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area = A(2);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 &amp;&amp; tau &lt;= tbo(3)+twait</w:t>
      </w:r>
      <w:r w:rsidRPr="00855FCF">
        <w:rPr>
          <w:rFonts w:ascii="Lucida Console" w:eastAsia="Calibri" w:hAnsi="Lucida Console"/>
          <w:noProof/>
          <w:color w:val="000000"/>
          <w:sz w:val="16"/>
          <w:szCs w:val="22"/>
        </w:rPr>
        <w:br/>
        <w:t xml:space="preserve">        area = A(3);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tbo(3)+twait &amp;&amp; tau &lt;= tbo(3)+2*twait</w:t>
      </w:r>
      <w:r w:rsidRPr="00855FCF">
        <w:rPr>
          <w:rFonts w:ascii="Lucida Console" w:eastAsia="Calibri" w:hAnsi="Lucida Console"/>
          <w:noProof/>
          <w:color w:val="000000"/>
          <w:sz w:val="16"/>
          <w:szCs w:val="22"/>
        </w:rPr>
        <w:br/>
        <w:t xml:space="preserve">        area = A(4);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tbo(3)+2*twait &amp;&amp; tau &lt;= tbo(4)</w:t>
      </w:r>
      <w:r w:rsidRPr="00855FCF">
        <w:rPr>
          <w:rFonts w:ascii="Lucida Console" w:eastAsia="Calibri" w:hAnsi="Lucida Console"/>
          <w:noProof/>
          <w:color w:val="000000"/>
          <w:sz w:val="16"/>
          <w:szCs w:val="22"/>
        </w:rPr>
        <w:br/>
        <w:t xml:space="preserve">        area = A(4);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area= A(4);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disp(</w:t>
      </w:r>
      <w:r w:rsidRPr="00855FCF">
        <w:rPr>
          <w:rFonts w:ascii="Lucida Console" w:eastAsia="Calibri" w:hAnsi="Lucida Console"/>
          <w:noProof/>
          <w:color w:val="800000"/>
          <w:sz w:val="16"/>
          <w:szCs w:val="22"/>
        </w:rPr>
        <w:t>'ERROR! Use a number of stages between 1-4.'</w:t>
      </w:r>
      <w:r w:rsidRPr="00855FCF">
        <w:rPr>
          <w:rFonts w:ascii="Lucida Console" w:eastAsia="Calibri" w:hAnsi="Lucida Console"/>
          <w:noProof/>
          <w:color w:val="000000"/>
          <w:sz w:val="16"/>
          <w:szCs w:val="22"/>
        </w:rPr>
        <w: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return</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p>
    <w:p w14:paraId="323D279E" w14:textId="77777777" w:rsidR="00855FCF" w:rsidRDefault="00855FCF" w:rsidP="003353E1">
      <w:pPr>
        <w:pStyle w:val="A3rd"/>
      </w:pPr>
      <w:bookmarkStart w:id="219" w:name="_Toc9960133"/>
      <w:r>
        <w:t>Mass Calculation</w:t>
      </w:r>
      <w:bookmarkEnd w:id="219"/>
    </w:p>
    <w:p w14:paraId="6F2594F0" w14:textId="77777777" w:rsidR="00855FCF" w:rsidRDefault="00855FCF" w:rsidP="003353E1">
      <w:pPr>
        <w:pStyle w:val="Paragraphs"/>
      </w:pPr>
      <w:r>
        <w:t xml:space="preserve">Sub-Function that determines the total weight based on mass flow rates per stage and current flight time. </w:t>
      </w:r>
      <w:r w:rsidR="00706F63">
        <w:t xml:space="preserve">Taken from Ref. </w:t>
      </w:r>
      <w:r w:rsidR="009D12F5">
        <w:t>3.</w:t>
      </w:r>
    </w:p>
    <w:p w14:paraId="0FCFB267"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[m] = Mass(tau)</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global</w:t>
      </w:r>
      <w:r w:rsidRPr="00855FCF">
        <w:rPr>
          <w:rFonts w:ascii="Lucida Console" w:eastAsia="Calibri" w:hAnsi="Lucida Console"/>
          <w:noProof/>
          <w:color w:val="000000"/>
          <w:sz w:val="16"/>
          <w:szCs w:val="22"/>
        </w:rPr>
        <w:t xml:space="preserve"> mi mf mdot tbo twait tb nos</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%mass inbetween stages</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nos == 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 tau &lt;= tb</w:t>
      </w:r>
      <w:r w:rsidRPr="00855FCF">
        <w:rPr>
          <w:rFonts w:ascii="Lucida Console" w:eastAsia="Calibri" w:hAnsi="Lucida Console"/>
          <w:noProof/>
          <w:color w:val="000000"/>
          <w:sz w:val="16"/>
          <w:szCs w:val="22"/>
        </w:rPr>
        <w:br/>
        <w:t xml:space="preserve">        m = mi - mdot*tau;</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m = mf;</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m = mi(1) - mdot(1)*tau;</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m = mf(1);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m = mi(2);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m = mi(2) - mdot(2)*(tau-(tbo(1)+twait));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m = mf(2);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m = mi(1) - mdot(1)*tau;</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lastRenderedPageBreak/>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m = mf(1);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m = mi(2);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m = mi(2) - mdot(2)*(tau-(tbo(1)+twait));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m = mf(2);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m = mi(3);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m = mi(3) - mdot(3)*(tau-(tbo(2)+2*twait));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m = mf(3);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nos == 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tau &gt;= 0 &amp;&amp; tau &lt;= tb(1)</w:t>
      </w:r>
      <w:r w:rsidRPr="00855FCF">
        <w:rPr>
          <w:rFonts w:ascii="Lucida Console" w:eastAsia="Calibri" w:hAnsi="Lucida Console"/>
          <w:noProof/>
          <w:color w:val="000000"/>
          <w:sz w:val="16"/>
          <w:szCs w:val="22"/>
        </w:rPr>
        <w:br/>
        <w:t xml:space="preserve">        m = mi(1) - mdot(1)*tau;</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tb(1) &amp;&amp; tau &lt;= tbo(1)</w:t>
      </w:r>
      <w:r w:rsidRPr="00855FCF">
        <w:rPr>
          <w:rFonts w:ascii="Lucida Console" w:eastAsia="Calibri" w:hAnsi="Lucida Console"/>
          <w:noProof/>
          <w:color w:val="000000"/>
          <w:sz w:val="16"/>
          <w:szCs w:val="22"/>
        </w:rPr>
        <w:br/>
        <w:t xml:space="preserve">        m = mf(1);</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 &amp;&amp; tau &lt;= tbo(1)+twait</w:t>
      </w:r>
      <w:r w:rsidRPr="00855FCF">
        <w:rPr>
          <w:rFonts w:ascii="Lucida Console" w:eastAsia="Calibri" w:hAnsi="Lucida Console"/>
          <w:noProof/>
          <w:color w:val="000000"/>
          <w:sz w:val="16"/>
          <w:szCs w:val="22"/>
        </w:rPr>
        <w:br/>
        <w:t xml:space="preserve">        m = mi(2);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tbo(1)+twait &amp;&amp; tau &lt;= tbo(2)</w:t>
      </w:r>
      <w:r w:rsidRPr="00855FCF">
        <w:rPr>
          <w:rFonts w:ascii="Lucida Console" w:eastAsia="Calibri" w:hAnsi="Lucida Console"/>
          <w:noProof/>
          <w:color w:val="000000"/>
          <w:sz w:val="16"/>
          <w:szCs w:val="22"/>
        </w:rPr>
        <w:br/>
        <w:t xml:space="preserve">        m = mi(2) - mdot(2)*(tau-(tbo(1)+twait));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 &amp;&amp; tau &lt;= tbo(2)+twait</w:t>
      </w:r>
      <w:r w:rsidRPr="00855FCF">
        <w:rPr>
          <w:rFonts w:ascii="Lucida Console" w:eastAsia="Calibri" w:hAnsi="Lucida Console"/>
          <w:noProof/>
          <w:color w:val="000000"/>
          <w:sz w:val="16"/>
          <w:szCs w:val="22"/>
        </w:rPr>
        <w:br/>
        <w:t xml:space="preserve">        m = mf(2);</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tbo(2)+twait &amp;&amp; tau &lt;= tbo(2)+2*twait</w:t>
      </w:r>
      <w:r w:rsidRPr="00855FCF">
        <w:rPr>
          <w:rFonts w:ascii="Lucida Console" w:eastAsia="Calibri" w:hAnsi="Lucida Console"/>
          <w:noProof/>
          <w:color w:val="000000"/>
          <w:sz w:val="16"/>
          <w:szCs w:val="22"/>
        </w:rPr>
        <w:br/>
        <w:t xml:space="preserve">        m = mi(3);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tbo(2)+2*twait &amp;&amp; tau &lt;= tbo(3)</w:t>
      </w:r>
      <w:r w:rsidRPr="00855FCF">
        <w:rPr>
          <w:rFonts w:ascii="Lucida Console" w:eastAsia="Calibri" w:hAnsi="Lucida Console"/>
          <w:noProof/>
          <w:color w:val="000000"/>
          <w:sz w:val="16"/>
          <w:szCs w:val="22"/>
        </w:rPr>
        <w:br/>
        <w:t xml:space="preserve">        m = mi(3) - mdot(3)*(tau-(tbo(2)+2*twait));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 &amp;&amp; tau &lt;= tbo(3)+twait</w:t>
      </w:r>
      <w:r w:rsidRPr="00855FCF">
        <w:rPr>
          <w:rFonts w:ascii="Lucida Console" w:eastAsia="Calibri" w:hAnsi="Lucida Console"/>
          <w:noProof/>
          <w:color w:val="000000"/>
          <w:sz w:val="16"/>
          <w:szCs w:val="22"/>
        </w:rPr>
        <w:br/>
        <w:t xml:space="preserve">        m = mf(3);</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tbo(3)+twait &amp;&amp; tau &lt;= tbo(3)+2*twait</w:t>
      </w:r>
      <w:r w:rsidRPr="00855FCF">
        <w:rPr>
          <w:rFonts w:ascii="Lucida Console" w:eastAsia="Calibri" w:hAnsi="Lucida Console"/>
          <w:noProof/>
          <w:color w:val="000000"/>
          <w:sz w:val="16"/>
          <w:szCs w:val="22"/>
        </w:rPr>
        <w:br/>
        <w:t xml:space="preserve">        m = mi(4);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tau &gt; tbo(3)+2*twait &amp;&amp; tau &lt;= tbo(4)</w:t>
      </w:r>
      <w:r w:rsidRPr="00855FCF">
        <w:rPr>
          <w:rFonts w:ascii="Lucida Console" w:eastAsia="Calibri" w:hAnsi="Lucida Console"/>
          <w:noProof/>
          <w:color w:val="000000"/>
          <w:sz w:val="16"/>
          <w:szCs w:val="22"/>
        </w:rPr>
        <w:br/>
        <w:t xml:space="preserve">        m = mi(4) - mdot(4)*(tau-(tbo(3)+2*twait));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m = mf(4);</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disp(</w:t>
      </w:r>
      <w:r w:rsidRPr="00855FCF">
        <w:rPr>
          <w:rFonts w:ascii="Lucida Console" w:eastAsia="Calibri" w:hAnsi="Lucida Console"/>
          <w:noProof/>
          <w:color w:val="800000"/>
          <w:sz w:val="16"/>
          <w:szCs w:val="22"/>
        </w:rPr>
        <w:t>'ERROR! Use a number of stages between 1-4.'</w:t>
      </w:r>
      <w:r w:rsidRPr="00855FCF">
        <w:rPr>
          <w:rFonts w:ascii="Lucida Console" w:eastAsia="Calibri" w:hAnsi="Lucida Console"/>
          <w:noProof/>
          <w:color w:val="000000"/>
          <w:sz w:val="16"/>
          <w:szCs w:val="22"/>
        </w:rPr>
        <w:t>);</w:t>
      </w:r>
      <w:r w:rsidRPr="00855FCF">
        <w:rPr>
          <w:rFonts w:ascii="Lucida Console" w:eastAsia="Calibri" w:hAnsi="Lucida Console"/>
          <w:noProof/>
          <w:color w:val="000000"/>
          <w:sz w:val="16"/>
          <w:szCs w:val="22"/>
        </w:rPr>
        <w:br/>
        <w:t xml:space="preserve">    </w:t>
      </w:r>
      <w:r w:rsidRPr="00855FCF">
        <w:rPr>
          <w:rFonts w:ascii="Lucida Console" w:eastAsia="Calibri" w:hAnsi="Lucida Console"/>
          <w:noProof/>
          <w:color w:val="0000FF"/>
          <w:sz w:val="16"/>
          <w:szCs w:val="22"/>
        </w:rPr>
        <w:t>return</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p>
    <w:p w14:paraId="2DFBCC98" w14:textId="77777777" w:rsidR="00855FCF" w:rsidRDefault="00855FCF" w:rsidP="003353E1">
      <w:pPr>
        <w:pStyle w:val="A3rd"/>
      </w:pPr>
      <w:bookmarkStart w:id="220" w:name="_Toc9960134"/>
      <w:r>
        <w:t xml:space="preserve">Gravity </w:t>
      </w:r>
      <w:r w:rsidR="00706F63">
        <w:t>Calculation</w:t>
      </w:r>
      <w:bookmarkEnd w:id="220"/>
    </w:p>
    <w:p w14:paraId="2FE4BF62" w14:textId="77777777" w:rsidR="00855FCF" w:rsidRDefault="00855FCF" w:rsidP="003353E1">
      <w:pPr>
        <w:pStyle w:val="Paragraphs"/>
      </w:pPr>
      <w:r>
        <w:t>The sub-function that calculates gravity based on the current altitude.</w:t>
      </w:r>
      <w:r w:rsidR="00706F63">
        <w:t xml:space="preserve"> Taken from Ref. </w:t>
      </w:r>
      <w:r w:rsidR="009D12F5">
        <w:t>3.</w:t>
      </w:r>
    </w:p>
    <w:p w14:paraId="758ED61C"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g = Gravity(z)</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global</w:t>
      </w:r>
      <w:r w:rsidRPr="00855FCF">
        <w:rPr>
          <w:rFonts w:ascii="Lucida Console" w:eastAsia="Calibri" w:hAnsi="Lucida Console"/>
          <w:noProof/>
          <w:color w:val="000000"/>
          <w:sz w:val="16"/>
          <w:szCs w:val="22"/>
        </w:rPr>
        <w:t xml:space="preserve"> go RE</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lastRenderedPageBreak/>
        <w:t>%varying gravity as altitude varies</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t>g = go*(RE/(RE+z))^2;</w:t>
      </w:r>
    </w:p>
    <w:p w14:paraId="03B8E344" w14:textId="77777777" w:rsidR="00855FCF" w:rsidRDefault="00855FCF" w:rsidP="003353E1">
      <w:pPr>
        <w:pStyle w:val="A3rd"/>
      </w:pPr>
      <w:bookmarkStart w:id="221" w:name="_Toc9960135"/>
      <w:r>
        <w:t>Standard Atmosphere</w:t>
      </w:r>
      <w:bookmarkEnd w:id="221"/>
    </w:p>
    <w:p w14:paraId="66F35B2D" w14:textId="77777777" w:rsidR="00855FCF" w:rsidRDefault="00855FCF" w:rsidP="003353E1">
      <w:pPr>
        <w:pStyle w:val="Paragraphs"/>
      </w:pPr>
      <w:r>
        <w:t xml:space="preserve">The sub-function that determines temperature, density, and pressure based on the standard atmosphere found in Ref. </w:t>
      </w:r>
      <w:r w:rsidR="009D12F5">
        <w:t>1</w:t>
      </w:r>
      <w:r w:rsidR="00724304">
        <w:t>9</w:t>
      </w:r>
      <w:r w:rsidR="009D12F5">
        <w:t xml:space="preserve">. </w:t>
      </w:r>
      <w:r>
        <w:t xml:space="preserve">The sub-function ‘rhoe.m’ uses the same code but only outputs density for use with the ODE solvers. </w:t>
      </w:r>
    </w:p>
    <w:p w14:paraId="20FDC563" w14:textId="77777777" w:rsidR="00855FCF" w:rsidRPr="00855FCF" w:rsidRDefault="00855FCF" w:rsidP="003353E1">
      <w:pPr>
        <w:spacing w:after="160" w:line="360" w:lineRule="auto"/>
        <w:rPr>
          <w:rFonts w:ascii="Lucida Console" w:eastAsia="Calibri" w:hAnsi="Lucida Console"/>
          <w:noProof/>
          <w:color w:val="000000"/>
          <w:sz w:val="16"/>
          <w:szCs w:val="22"/>
        </w:rPr>
      </w:pPr>
      <w:r w:rsidRPr="00855FCF">
        <w:rPr>
          <w:rFonts w:ascii="Lucida Console" w:eastAsia="Calibri" w:hAnsi="Lucida Console"/>
          <w:noProof/>
          <w:color w:val="0000FF"/>
          <w:sz w:val="16"/>
          <w:szCs w:val="22"/>
        </w:rPr>
        <w:t>function</w:t>
      </w:r>
      <w:r w:rsidRPr="00855FCF">
        <w:rPr>
          <w:rFonts w:ascii="Lucida Console" w:eastAsia="Calibri" w:hAnsi="Lucida Console"/>
          <w:noProof/>
          <w:color w:val="000000"/>
          <w:sz w:val="16"/>
          <w:szCs w:val="22"/>
        </w:rPr>
        <w:t xml:space="preserve"> [t,p,rho]= SIAtm(altitude)</w:t>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%%givens</w:t>
      </w:r>
      <w:r w:rsidRPr="00855FCF">
        <w:rPr>
          <w:rFonts w:ascii="Lucida Console" w:eastAsia="Calibri" w:hAnsi="Lucida Console"/>
          <w:noProof/>
          <w:color w:val="000000"/>
          <w:sz w:val="16"/>
          <w:szCs w:val="22"/>
        </w:rPr>
        <w:br/>
        <w:t xml:space="preserve">hg=altitude;    </w:t>
      </w:r>
      <w:r w:rsidRPr="00855FCF">
        <w:rPr>
          <w:rFonts w:ascii="Lucida Console" w:eastAsia="Calibri" w:hAnsi="Lucida Console"/>
          <w:noProof/>
          <w:color w:val="008000"/>
          <w:sz w:val="16"/>
          <w:szCs w:val="22"/>
        </w:rPr>
        <w:t>%geometric alt in meters</w:t>
      </w:r>
      <w:r w:rsidRPr="00855FCF">
        <w:rPr>
          <w:rFonts w:ascii="Lucida Console" w:eastAsia="Calibri" w:hAnsi="Lucida Console"/>
          <w:noProof/>
          <w:color w:val="000000"/>
          <w:sz w:val="16"/>
          <w:szCs w:val="22"/>
        </w:rPr>
        <w:br/>
        <w:t xml:space="preserve">R=287;      </w:t>
      </w:r>
      <w:r w:rsidRPr="00855FCF">
        <w:rPr>
          <w:rFonts w:ascii="Lucida Console" w:eastAsia="Calibri" w:hAnsi="Lucida Console"/>
          <w:noProof/>
          <w:color w:val="008000"/>
          <w:sz w:val="16"/>
          <w:szCs w:val="22"/>
        </w:rPr>
        <w:t>%Gas Constant</w:t>
      </w:r>
      <w:r w:rsidRPr="00855FCF">
        <w:rPr>
          <w:rFonts w:ascii="Lucida Console" w:eastAsia="Calibri" w:hAnsi="Lucida Console"/>
          <w:noProof/>
          <w:color w:val="000000"/>
          <w:sz w:val="16"/>
          <w:szCs w:val="22"/>
        </w:rPr>
        <w:br/>
        <w:t xml:space="preserve">re=6.356766e6;      </w:t>
      </w:r>
      <w:r w:rsidRPr="00855FCF">
        <w:rPr>
          <w:rFonts w:ascii="Lucida Console" w:eastAsia="Calibri" w:hAnsi="Lucida Console"/>
          <w:noProof/>
          <w:color w:val="008000"/>
          <w:sz w:val="16"/>
          <w:szCs w:val="22"/>
        </w:rPr>
        <w:t>%radius of earth</w:t>
      </w:r>
      <w:r w:rsidRPr="00855FCF">
        <w:rPr>
          <w:rFonts w:ascii="Lucida Console" w:eastAsia="Calibri" w:hAnsi="Lucida Console"/>
          <w:noProof/>
          <w:color w:val="000000"/>
          <w:sz w:val="16"/>
          <w:szCs w:val="22"/>
        </w:rPr>
        <w:br/>
        <w:t xml:space="preserve">g0=9.8066;          </w:t>
      </w:r>
      <w:r w:rsidRPr="00855FCF">
        <w:rPr>
          <w:rFonts w:ascii="Lucida Console" w:eastAsia="Calibri" w:hAnsi="Lucida Console"/>
          <w:noProof/>
          <w:color w:val="008000"/>
          <w:sz w:val="16"/>
          <w:szCs w:val="22"/>
        </w:rPr>
        <w:t>%gravity</w:t>
      </w:r>
      <w:r w:rsidRPr="00855FCF">
        <w:rPr>
          <w:rFonts w:ascii="Lucida Console" w:eastAsia="Calibri" w:hAnsi="Lucida Console"/>
          <w:noProof/>
          <w:color w:val="000000"/>
          <w:sz w:val="16"/>
          <w:szCs w:val="22"/>
        </w:rPr>
        <w:br/>
        <w:t>h = re/(re+hg)*hg;</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 Altitude in meters</w:t>
      </w:r>
      <w:r w:rsidRPr="00855FCF">
        <w:rPr>
          <w:rFonts w:ascii="Lucida Console" w:eastAsia="Calibri" w:hAnsi="Lucida Console"/>
          <w:noProof/>
          <w:color w:val="000000"/>
          <w:sz w:val="16"/>
          <w:szCs w:val="22"/>
        </w:rPr>
        <w:br/>
        <w:t>h0 = 0.0;</w:t>
      </w:r>
      <w:r w:rsidRPr="00855FCF">
        <w:rPr>
          <w:rFonts w:ascii="Lucida Console" w:eastAsia="Calibri" w:hAnsi="Lucida Console"/>
          <w:noProof/>
          <w:color w:val="000000"/>
          <w:sz w:val="16"/>
          <w:szCs w:val="22"/>
        </w:rPr>
        <w:br/>
        <w:t>h1 = 11000.0;</w:t>
      </w:r>
      <w:r w:rsidRPr="00855FCF">
        <w:rPr>
          <w:rFonts w:ascii="Lucida Console" w:eastAsia="Calibri" w:hAnsi="Lucida Console"/>
          <w:noProof/>
          <w:color w:val="000000"/>
          <w:sz w:val="16"/>
          <w:szCs w:val="22"/>
        </w:rPr>
        <w:br/>
        <w:t>h2 = 25000.0;</w:t>
      </w:r>
      <w:r w:rsidRPr="00855FCF">
        <w:rPr>
          <w:rFonts w:ascii="Lucida Console" w:eastAsia="Calibri" w:hAnsi="Lucida Console"/>
          <w:noProof/>
          <w:color w:val="000000"/>
          <w:sz w:val="16"/>
          <w:szCs w:val="22"/>
        </w:rPr>
        <w:br/>
        <w:t>h3 = 47000;</w:t>
      </w:r>
      <w:r w:rsidRPr="00855FCF">
        <w:rPr>
          <w:rFonts w:ascii="Lucida Console" w:eastAsia="Calibri" w:hAnsi="Lucida Console"/>
          <w:noProof/>
          <w:color w:val="000000"/>
          <w:sz w:val="16"/>
          <w:szCs w:val="22"/>
        </w:rPr>
        <w:br/>
        <w:t>h4 = 53000;</w:t>
      </w:r>
      <w:r w:rsidRPr="00855FCF">
        <w:rPr>
          <w:rFonts w:ascii="Lucida Console" w:eastAsia="Calibri" w:hAnsi="Lucida Console"/>
          <w:noProof/>
          <w:color w:val="000000"/>
          <w:sz w:val="16"/>
          <w:szCs w:val="22"/>
        </w:rPr>
        <w:br/>
        <w:t>h5 = 79000;</w:t>
      </w:r>
      <w:r w:rsidRPr="00855FCF">
        <w:rPr>
          <w:rFonts w:ascii="Lucida Console" w:eastAsia="Calibri" w:hAnsi="Lucida Console"/>
          <w:noProof/>
          <w:color w:val="000000"/>
          <w:sz w:val="16"/>
          <w:szCs w:val="22"/>
        </w:rPr>
        <w:br/>
        <w:t>h6 = 90000;</w:t>
      </w:r>
      <w:r w:rsidRPr="00855FCF">
        <w:rPr>
          <w:rFonts w:ascii="Lucida Console" w:eastAsia="Calibri" w:hAnsi="Lucida Console"/>
          <w:noProof/>
          <w:color w:val="000000"/>
          <w:sz w:val="16"/>
          <w:szCs w:val="22"/>
        </w:rPr>
        <w:br/>
        <w:t>h7 = 105000;</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 Temperature in Kelvin.</w:t>
      </w:r>
      <w:r w:rsidRPr="00855FCF">
        <w:rPr>
          <w:rFonts w:ascii="Lucida Console" w:eastAsia="Calibri" w:hAnsi="Lucida Console"/>
          <w:noProof/>
          <w:color w:val="000000"/>
          <w:sz w:val="16"/>
          <w:szCs w:val="22"/>
        </w:rPr>
        <w:br/>
        <w:t>t0 = 288.16;</w:t>
      </w:r>
      <w:r w:rsidRPr="00855FCF">
        <w:rPr>
          <w:rFonts w:ascii="Lucida Console" w:eastAsia="Calibri" w:hAnsi="Lucida Console"/>
          <w:noProof/>
          <w:color w:val="000000"/>
          <w:sz w:val="16"/>
          <w:szCs w:val="22"/>
        </w:rPr>
        <w:br/>
        <w:t>t1 = 216.66;</w:t>
      </w:r>
      <w:r w:rsidRPr="00855FCF">
        <w:rPr>
          <w:rFonts w:ascii="Lucida Console" w:eastAsia="Calibri" w:hAnsi="Lucida Console"/>
          <w:noProof/>
          <w:color w:val="000000"/>
          <w:sz w:val="16"/>
          <w:szCs w:val="22"/>
        </w:rPr>
        <w:br/>
        <w:t>t2 = 216.66;</w:t>
      </w:r>
      <w:r w:rsidRPr="00855FCF">
        <w:rPr>
          <w:rFonts w:ascii="Lucida Console" w:eastAsia="Calibri" w:hAnsi="Lucida Console"/>
          <w:noProof/>
          <w:color w:val="000000"/>
          <w:sz w:val="16"/>
          <w:szCs w:val="22"/>
        </w:rPr>
        <w:br/>
        <w:t>t3 = 282.66;</w:t>
      </w:r>
      <w:r w:rsidRPr="00855FCF">
        <w:rPr>
          <w:rFonts w:ascii="Lucida Console" w:eastAsia="Calibri" w:hAnsi="Lucida Console"/>
          <w:noProof/>
          <w:color w:val="000000"/>
          <w:sz w:val="16"/>
          <w:szCs w:val="22"/>
        </w:rPr>
        <w:br/>
        <w:t>t4 = 282.66;</w:t>
      </w:r>
      <w:r w:rsidRPr="00855FCF">
        <w:rPr>
          <w:rFonts w:ascii="Lucida Console" w:eastAsia="Calibri" w:hAnsi="Lucida Console"/>
          <w:noProof/>
          <w:color w:val="000000"/>
          <w:sz w:val="16"/>
          <w:szCs w:val="22"/>
        </w:rPr>
        <w:br/>
        <w:t>t5 = 165.66;</w:t>
      </w:r>
      <w:r w:rsidRPr="00855FCF">
        <w:rPr>
          <w:rFonts w:ascii="Lucida Console" w:eastAsia="Calibri" w:hAnsi="Lucida Console"/>
          <w:noProof/>
          <w:color w:val="000000"/>
          <w:sz w:val="16"/>
          <w:szCs w:val="22"/>
        </w:rPr>
        <w:br/>
        <w:t>t6 = 165.66;</w:t>
      </w:r>
      <w:r w:rsidRPr="00855FCF">
        <w:rPr>
          <w:rFonts w:ascii="Lucida Console" w:eastAsia="Calibri" w:hAnsi="Lucida Console"/>
          <w:noProof/>
          <w:color w:val="000000"/>
          <w:sz w:val="16"/>
          <w:szCs w:val="22"/>
        </w:rPr>
        <w:br/>
        <w:t>t7 = 225.66;</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%%equations</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t xml:space="preserve">a01 = (t1-t0)/(h1-h0);  </w:t>
      </w:r>
      <w:r w:rsidRPr="00855FCF">
        <w:rPr>
          <w:rFonts w:ascii="Lucida Console" w:eastAsia="Calibri" w:hAnsi="Lucida Console"/>
          <w:noProof/>
          <w:color w:val="008000"/>
          <w:sz w:val="16"/>
          <w:szCs w:val="22"/>
        </w:rPr>
        <w:t>% slope of T/h in K/m for 0 to 11 km</w:t>
      </w:r>
      <w:r w:rsidRPr="00855FCF">
        <w:rPr>
          <w:rFonts w:ascii="Lucida Console" w:eastAsia="Calibri" w:hAnsi="Lucida Console"/>
          <w:noProof/>
          <w:color w:val="000000"/>
          <w:sz w:val="16"/>
          <w:szCs w:val="22"/>
        </w:rPr>
        <w:br/>
        <w:t xml:space="preserve">a23 = (t3-t2)/(h3-h2);  </w:t>
      </w:r>
      <w:r w:rsidRPr="00855FCF">
        <w:rPr>
          <w:rFonts w:ascii="Lucida Console" w:eastAsia="Calibri" w:hAnsi="Lucida Console"/>
          <w:noProof/>
          <w:color w:val="008000"/>
          <w:sz w:val="16"/>
          <w:szCs w:val="22"/>
        </w:rPr>
        <w:t>% slope of T/h in K/m for 25 to 47 km</w:t>
      </w:r>
      <w:r w:rsidRPr="00855FCF">
        <w:rPr>
          <w:rFonts w:ascii="Lucida Console" w:eastAsia="Calibri" w:hAnsi="Lucida Console"/>
          <w:noProof/>
          <w:color w:val="000000"/>
          <w:sz w:val="16"/>
          <w:szCs w:val="22"/>
        </w:rPr>
        <w:br/>
        <w:t xml:space="preserve">a45 = (t5-t4)/(h5-h4);  </w:t>
      </w:r>
      <w:r w:rsidRPr="00855FCF">
        <w:rPr>
          <w:rFonts w:ascii="Lucida Console" w:eastAsia="Calibri" w:hAnsi="Lucida Console"/>
          <w:noProof/>
          <w:color w:val="008000"/>
          <w:sz w:val="16"/>
          <w:szCs w:val="22"/>
        </w:rPr>
        <w:t>% slope of T/h in K/m for 53 to 79 km</w:t>
      </w:r>
      <w:r w:rsidRPr="00855FCF">
        <w:rPr>
          <w:rFonts w:ascii="Lucida Console" w:eastAsia="Calibri" w:hAnsi="Lucida Console"/>
          <w:noProof/>
          <w:color w:val="000000"/>
          <w:sz w:val="16"/>
          <w:szCs w:val="22"/>
        </w:rPr>
        <w:br/>
        <w:t xml:space="preserve">a67 = (t7-t6)/(h7-h6);  </w:t>
      </w:r>
      <w:r w:rsidRPr="00855FCF">
        <w:rPr>
          <w:rFonts w:ascii="Lucida Console" w:eastAsia="Calibri" w:hAnsi="Lucida Console"/>
          <w:noProof/>
          <w:color w:val="008000"/>
          <w:sz w:val="16"/>
          <w:szCs w:val="22"/>
        </w:rPr>
        <w:t>% slope of T/h in K/m for 90 to 105 km</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8000"/>
          <w:sz w:val="16"/>
          <w:szCs w:val="22"/>
        </w:rPr>
        <w:t>% Pressure in N/m^2</w:t>
      </w:r>
      <w:r w:rsidRPr="00855FCF">
        <w:rPr>
          <w:rFonts w:ascii="Lucida Console" w:eastAsia="Calibri" w:hAnsi="Lucida Console"/>
          <w:noProof/>
          <w:color w:val="000000"/>
          <w:sz w:val="16"/>
          <w:szCs w:val="22"/>
        </w:rPr>
        <w:br/>
        <w:t>p0 = 101325.0;</w:t>
      </w:r>
      <w:r w:rsidRPr="00855FCF">
        <w:rPr>
          <w:rFonts w:ascii="Lucida Console" w:eastAsia="Calibri" w:hAnsi="Lucida Console"/>
          <w:noProof/>
          <w:color w:val="000000"/>
          <w:sz w:val="16"/>
          <w:szCs w:val="22"/>
        </w:rPr>
        <w:br/>
        <w:t>p1 = p0*(t1/t0)^(-g0/(a01*R));</w:t>
      </w:r>
      <w:r w:rsidRPr="00855FCF">
        <w:rPr>
          <w:rFonts w:ascii="Lucida Console" w:eastAsia="Calibri" w:hAnsi="Lucida Console"/>
          <w:noProof/>
          <w:color w:val="000000"/>
          <w:sz w:val="16"/>
          <w:szCs w:val="22"/>
        </w:rPr>
        <w:br/>
        <w:t>p2 = p1*exp(-(g0/(R*t1))*(h2-h1));</w:t>
      </w:r>
      <w:r w:rsidRPr="00855FCF">
        <w:rPr>
          <w:rFonts w:ascii="Lucida Console" w:eastAsia="Calibri" w:hAnsi="Lucida Console"/>
          <w:noProof/>
          <w:color w:val="000000"/>
          <w:sz w:val="16"/>
          <w:szCs w:val="22"/>
        </w:rPr>
        <w:br/>
        <w:t>p3 = p2*(t3/t2)^(-g0/(a23*R));</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lastRenderedPageBreak/>
        <w:t>p4 = p3*exp(-(g0/(R*t3))*(h4-h3));</w:t>
      </w:r>
      <w:r w:rsidRPr="00855FCF">
        <w:rPr>
          <w:rFonts w:ascii="Lucida Console" w:eastAsia="Calibri" w:hAnsi="Lucida Console"/>
          <w:noProof/>
          <w:color w:val="000000"/>
          <w:sz w:val="16"/>
          <w:szCs w:val="22"/>
        </w:rPr>
        <w:br/>
        <w:t>p5 = p4*(t5/t4)^(-g0/(a45*R));</w:t>
      </w:r>
      <w:r w:rsidRPr="00855FCF">
        <w:rPr>
          <w:rFonts w:ascii="Lucida Console" w:eastAsia="Calibri" w:hAnsi="Lucida Console"/>
          <w:noProof/>
          <w:color w:val="000000"/>
          <w:sz w:val="16"/>
          <w:szCs w:val="22"/>
        </w:rPr>
        <w:br/>
        <w:t>p6 = p5*exp(-(g0/(R*t5))*(h6-h5));</w:t>
      </w:r>
      <w:r w:rsidRPr="00855FCF">
        <w:rPr>
          <w:rFonts w:ascii="Lucida Console" w:eastAsia="Calibri" w:hAnsi="Lucida Console"/>
          <w:noProof/>
          <w:color w:val="000000"/>
          <w:sz w:val="16"/>
          <w:szCs w:val="22"/>
        </w:rPr>
        <w:br/>
        <w:t>p7 = p6*(t7/t6)^(-g0/(a67*R));</w:t>
      </w:r>
      <w:r w:rsidRPr="00855FCF">
        <w:rPr>
          <w:rFonts w:ascii="Lucida Console" w:eastAsia="Calibri" w:hAnsi="Lucida Console"/>
          <w:noProof/>
          <w:color w:val="000000"/>
          <w:sz w:val="16"/>
          <w:szCs w:val="22"/>
        </w:rPr>
        <w:br/>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if</w:t>
      </w:r>
      <w:r w:rsidRPr="00855FCF">
        <w:rPr>
          <w:rFonts w:ascii="Lucida Console" w:eastAsia="Calibri" w:hAnsi="Lucida Console"/>
          <w:noProof/>
          <w:color w:val="000000"/>
          <w:sz w:val="16"/>
          <w:szCs w:val="22"/>
        </w:rPr>
        <w:t xml:space="preserve"> h &lt; h1</w:t>
      </w:r>
      <w:r w:rsidRPr="00855FCF">
        <w:rPr>
          <w:rFonts w:ascii="Lucida Console" w:eastAsia="Calibri" w:hAnsi="Lucida Console"/>
          <w:noProof/>
          <w:color w:val="000000"/>
          <w:sz w:val="16"/>
          <w:szCs w:val="22"/>
        </w:rPr>
        <w:br/>
        <w:t xml:space="preserve">    t = t0+a01*h;</w:t>
      </w:r>
      <w:r w:rsidRPr="00855FCF">
        <w:rPr>
          <w:rFonts w:ascii="Lucida Console" w:eastAsia="Calibri" w:hAnsi="Lucida Console"/>
          <w:noProof/>
          <w:color w:val="000000"/>
          <w:sz w:val="16"/>
          <w:szCs w:val="22"/>
        </w:rPr>
        <w:br/>
        <w:t xml:space="preserve">    p = p0*(t/t0)^(-g0/(a01*R));</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h2</w:t>
      </w:r>
      <w:r w:rsidRPr="00855FCF">
        <w:rPr>
          <w:rFonts w:ascii="Lucida Console" w:eastAsia="Calibri" w:hAnsi="Lucida Console"/>
          <w:noProof/>
          <w:color w:val="000000"/>
          <w:sz w:val="16"/>
          <w:szCs w:val="22"/>
        </w:rPr>
        <w:br/>
        <w:t xml:space="preserve">    t = t1;</w:t>
      </w:r>
      <w:r w:rsidRPr="00855FCF">
        <w:rPr>
          <w:rFonts w:ascii="Lucida Console" w:eastAsia="Calibri" w:hAnsi="Lucida Console"/>
          <w:noProof/>
          <w:color w:val="000000"/>
          <w:sz w:val="16"/>
          <w:szCs w:val="22"/>
        </w:rPr>
        <w:br/>
        <w:t xml:space="preserve">    p= p1*exp(-(g0/(R*t))*(h-h1));</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h3</w:t>
      </w:r>
      <w:r w:rsidRPr="00855FCF">
        <w:rPr>
          <w:rFonts w:ascii="Lucida Console" w:eastAsia="Calibri" w:hAnsi="Lucida Console"/>
          <w:noProof/>
          <w:color w:val="000000"/>
          <w:sz w:val="16"/>
          <w:szCs w:val="22"/>
        </w:rPr>
        <w:br/>
        <w:t xml:space="preserve">    t = t2+a23*(h-h2);</w:t>
      </w:r>
      <w:r w:rsidRPr="00855FCF">
        <w:rPr>
          <w:rFonts w:ascii="Lucida Console" w:eastAsia="Calibri" w:hAnsi="Lucida Console"/>
          <w:noProof/>
          <w:color w:val="000000"/>
          <w:sz w:val="16"/>
          <w:szCs w:val="22"/>
        </w:rPr>
        <w:br/>
        <w:t xml:space="preserve">    p = p2*(t/t2)^(-g0/(a23*R));</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h4</w:t>
      </w:r>
      <w:r w:rsidRPr="00855FCF">
        <w:rPr>
          <w:rFonts w:ascii="Lucida Console" w:eastAsia="Calibri" w:hAnsi="Lucida Console"/>
          <w:noProof/>
          <w:color w:val="000000"/>
          <w:sz w:val="16"/>
          <w:szCs w:val="22"/>
        </w:rPr>
        <w:br/>
        <w:t xml:space="preserve">    t = t3;</w:t>
      </w:r>
      <w:r w:rsidRPr="00855FCF">
        <w:rPr>
          <w:rFonts w:ascii="Lucida Console" w:eastAsia="Calibri" w:hAnsi="Lucida Console"/>
          <w:noProof/>
          <w:color w:val="000000"/>
          <w:sz w:val="16"/>
          <w:szCs w:val="22"/>
        </w:rPr>
        <w:br/>
        <w:t xml:space="preserve">    p = p3*exp(-(g0/(R*t))*(h-h3));</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h5</w:t>
      </w:r>
      <w:r w:rsidRPr="00855FCF">
        <w:rPr>
          <w:rFonts w:ascii="Lucida Console" w:eastAsia="Calibri" w:hAnsi="Lucida Console"/>
          <w:noProof/>
          <w:color w:val="000000"/>
          <w:sz w:val="16"/>
          <w:szCs w:val="22"/>
        </w:rPr>
        <w:br/>
        <w:t xml:space="preserve">    t = t4+a45*(h-h4);</w:t>
      </w:r>
      <w:r w:rsidRPr="00855FCF">
        <w:rPr>
          <w:rFonts w:ascii="Lucida Console" w:eastAsia="Calibri" w:hAnsi="Lucida Console"/>
          <w:noProof/>
          <w:color w:val="000000"/>
          <w:sz w:val="16"/>
          <w:szCs w:val="22"/>
        </w:rPr>
        <w:br/>
        <w:t xml:space="preserve">    p = p4*(t/t4)^(-g0/(a45*R));</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h6</w:t>
      </w:r>
      <w:r w:rsidRPr="00855FCF">
        <w:rPr>
          <w:rFonts w:ascii="Lucida Console" w:eastAsia="Calibri" w:hAnsi="Lucida Console"/>
          <w:noProof/>
          <w:color w:val="000000"/>
          <w:sz w:val="16"/>
          <w:szCs w:val="22"/>
        </w:rPr>
        <w:br/>
        <w:t xml:space="preserve">    t = t5;</w:t>
      </w:r>
      <w:r w:rsidRPr="00855FCF">
        <w:rPr>
          <w:rFonts w:ascii="Lucida Console" w:eastAsia="Calibri" w:hAnsi="Lucida Console"/>
          <w:noProof/>
          <w:color w:val="000000"/>
          <w:sz w:val="16"/>
          <w:szCs w:val="22"/>
        </w:rPr>
        <w:br/>
        <w:t xml:space="preserve">    p = p5*exp(-(g0/(R*t))*(h-h5));</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elseif</w:t>
      </w:r>
      <w:r w:rsidRPr="00855FCF">
        <w:rPr>
          <w:rFonts w:ascii="Lucida Console" w:eastAsia="Calibri" w:hAnsi="Lucida Console"/>
          <w:noProof/>
          <w:color w:val="000000"/>
          <w:sz w:val="16"/>
          <w:szCs w:val="22"/>
        </w:rPr>
        <w:t xml:space="preserve"> h &lt; h7</w:t>
      </w:r>
      <w:r w:rsidRPr="00855FCF">
        <w:rPr>
          <w:rFonts w:ascii="Lucida Console" w:eastAsia="Calibri" w:hAnsi="Lucida Console"/>
          <w:noProof/>
          <w:color w:val="000000"/>
          <w:sz w:val="16"/>
          <w:szCs w:val="22"/>
        </w:rPr>
        <w:br/>
        <w:t xml:space="preserve">    t = t6+a67*(h-h6);</w:t>
      </w:r>
      <w:r w:rsidRPr="00855FCF">
        <w:rPr>
          <w:rFonts w:ascii="Lucida Console" w:eastAsia="Calibri" w:hAnsi="Lucida Console"/>
          <w:noProof/>
          <w:color w:val="000000"/>
          <w:sz w:val="16"/>
          <w:szCs w:val="22"/>
        </w:rPr>
        <w:br/>
        <w:t xml:space="preserve">    p = p6*(t/t6)^(-g0/(a67*R));</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else</w:t>
      </w:r>
      <w:r w:rsidRPr="00855FCF">
        <w:rPr>
          <w:rFonts w:ascii="Lucida Console" w:eastAsia="Calibri" w:hAnsi="Lucida Console"/>
          <w:noProof/>
          <w:color w:val="000000"/>
          <w:sz w:val="16"/>
          <w:szCs w:val="22"/>
        </w:rPr>
        <w:br/>
        <w:t xml:space="preserve">    t= t7;</w:t>
      </w:r>
      <w:r w:rsidRPr="00855FCF">
        <w:rPr>
          <w:rFonts w:ascii="Lucida Console" w:eastAsia="Calibri" w:hAnsi="Lucida Console"/>
          <w:noProof/>
          <w:color w:val="000000"/>
          <w:sz w:val="16"/>
          <w:szCs w:val="22"/>
        </w:rPr>
        <w:br/>
        <w:t xml:space="preserve">    p = p7*exp(-(g0/(R*t))*(h-h7));</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r w:rsidRPr="00855FCF">
        <w:rPr>
          <w:rFonts w:ascii="Lucida Console" w:eastAsia="Calibri" w:hAnsi="Lucida Console"/>
          <w:noProof/>
          <w:color w:val="000000"/>
          <w:sz w:val="16"/>
          <w:szCs w:val="22"/>
        </w:rPr>
        <w:br/>
        <w:t xml:space="preserve">rho=p/(R*t); </w:t>
      </w:r>
      <w:r w:rsidRPr="00855FCF">
        <w:rPr>
          <w:rFonts w:ascii="Lucida Console" w:eastAsia="Calibri" w:hAnsi="Lucida Console"/>
          <w:noProof/>
          <w:color w:val="008000"/>
          <w:sz w:val="16"/>
          <w:szCs w:val="22"/>
        </w:rPr>
        <w:t>% Density in kg/m^3</w:t>
      </w:r>
      <w:r w:rsidRPr="00855FCF">
        <w:rPr>
          <w:rFonts w:ascii="Lucida Console" w:eastAsia="Calibri" w:hAnsi="Lucida Console"/>
          <w:noProof/>
          <w:color w:val="000000"/>
          <w:sz w:val="16"/>
          <w:szCs w:val="22"/>
        </w:rPr>
        <w:br/>
      </w:r>
      <w:r w:rsidRPr="00855FCF">
        <w:rPr>
          <w:rFonts w:ascii="Lucida Console" w:eastAsia="Calibri" w:hAnsi="Lucida Console"/>
          <w:noProof/>
          <w:color w:val="0000FF"/>
          <w:sz w:val="16"/>
          <w:szCs w:val="22"/>
        </w:rPr>
        <w:t>end</w:t>
      </w:r>
    </w:p>
    <w:p w14:paraId="428A19FE" w14:textId="77777777" w:rsidR="00915948" w:rsidRDefault="00915948" w:rsidP="00915948">
      <w:pPr>
        <w:pStyle w:val="Paragraphs"/>
        <w:ind w:firstLine="0"/>
        <w:sectPr w:rsidR="00915948" w:rsidSect="006D6C94">
          <w:headerReference w:type="default" r:id="rId90"/>
          <w:footerReference w:type="default" r:id="rId91"/>
          <w:pgSz w:w="12240" w:h="15840"/>
          <w:pgMar w:top="1440" w:right="1440" w:bottom="1440" w:left="1440" w:header="720" w:footer="1440" w:gutter="0"/>
          <w:cols w:space="720"/>
          <w:docGrid w:linePitch="360"/>
        </w:sectPr>
      </w:pPr>
    </w:p>
    <w:p w14:paraId="4713F380" w14:textId="77777777" w:rsidR="00915948" w:rsidRPr="001421E9" w:rsidRDefault="00915948" w:rsidP="00915948">
      <w:pPr>
        <w:pStyle w:val="AppendixLetter"/>
        <w:numPr>
          <w:ilvl w:val="0"/>
          <w:numId w:val="29"/>
        </w:numPr>
      </w:pPr>
      <w:r w:rsidRPr="001421E9">
        <w:lastRenderedPageBreak/>
        <w:fldChar w:fldCharType="begin"/>
      </w:r>
      <w:r w:rsidRPr="001421E9">
        <w:instrText xml:space="preserve"> SEQ appendixletter \h </w:instrText>
      </w:r>
      <w:r w:rsidRPr="001421E9">
        <w:fldChar w:fldCharType="end"/>
      </w:r>
      <w:r>
        <w:fldChar w:fldCharType="begin"/>
      </w:r>
      <w:r>
        <w:instrText xml:space="preserve"> SEQ equation \r0 \h</w:instrText>
      </w:r>
      <w:r>
        <w:fldChar w:fldCharType="end"/>
      </w:r>
    </w:p>
    <w:p w14:paraId="63714140" w14:textId="77777777" w:rsidR="00915948" w:rsidRDefault="00915948" w:rsidP="00EC22E4">
      <w:pPr>
        <w:pStyle w:val="AT"/>
      </w:pPr>
      <w:bookmarkStart w:id="222" w:name="_Toc9960136"/>
      <w:r>
        <w:t>ADDITIONAL FIGURES</w:t>
      </w:r>
      <w:bookmarkEnd w:id="222"/>
    </w:p>
    <w:p w14:paraId="0AE12698" w14:textId="77777777" w:rsidR="00915948" w:rsidRDefault="00915948" w:rsidP="00EC22E4">
      <w:pPr>
        <w:sectPr w:rsidR="00915948" w:rsidSect="006D6C94">
          <w:headerReference w:type="default" r:id="rId92"/>
          <w:footerReference w:type="default" r:id="rId93"/>
          <w:pgSz w:w="12240" w:h="15840" w:code="1"/>
          <w:pgMar w:top="1440" w:right="1440" w:bottom="1440" w:left="1440" w:header="720" w:footer="1440" w:gutter="0"/>
          <w:cols w:space="720"/>
          <w:vAlign w:val="center"/>
          <w:docGrid w:linePitch="360"/>
        </w:sectPr>
      </w:pPr>
    </w:p>
    <w:p w14:paraId="7A924FBC" w14:textId="77777777" w:rsidR="00915948" w:rsidRPr="001D7630" w:rsidRDefault="00915948" w:rsidP="0076612A">
      <w:pPr>
        <w:pStyle w:val="Images"/>
      </w:pPr>
      <w:r>
        <w:rPr>
          <w:noProof/>
        </w:rPr>
        <w:lastRenderedPageBreak/>
        <w:drawing>
          <wp:inline distT="0" distB="0" distL="0" distR="0" wp14:anchorId="4AB0F48B" wp14:editId="01A2508A">
            <wp:extent cx="4825262" cy="6888480"/>
            <wp:effectExtent l="0" t="0" r="0" b="762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stretch>
                      <a:fillRect/>
                    </a:stretch>
                  </pic:blipFill>
                  <pic:spPr bwMode="auto">
                    <a:xfrm>
                      <a:off x="0" y="0"/>
                      <a:ext cx="4849987" cy="6923777"/>
                    </a:xfrm>
                    <a:prstGeom prst="rect">
                      <a:avLst/>
                    </a:prstGeom>
                    <a:noFill/>
                    <a:ln>
                      <a:noFill/>
                    </a:ln>
                  </pic:spPr>
                </pic:pic>
              </a:graphicData>
            </a:graphic>
          </wp:inline>
        </w:drawing>
      </w:r>
    </w:p>
    <w:p w14:paraId="5A09DA2E" w14:textId="77777777" w:rsidR="00915948" w:rsidRDefault="00915948" w:rsidP="00915948">
      <w:pPr>
        <w:pStyle w:val="AppendixFigureTitle"/>
      </w:pPr>
      <w:bookmarkStart w:id="223" w:name="_Toc9960194"/>
      <w:r>
        <w:t xml:space="preserve">Example of Chart used to find </w:t>
      </w:r>
      <w:r>
        <w:rPr>
          <w:i/>
        </w:rPr>
        <w:t>C</w:t>
      </w:r>
      <w:r>
        <w:rPr>
          <w:i/>
          <w:vertAlign w:val="subscript"/>
        </w:rPr>
        <w:t xml:space="preserve">N </w:t>
      </w:r>
      <w:r>
        <w:t>Values</w:t>
      </w:r>
      <w:bookmarkEnd w:id="223"/>
    </w:p>
    <w:p w14:paraId="4703EC5B" w14:textId="77777777" w:rsidR="00915948" w:rsidRPr="00915948" w:rsidRDefault="00915948" w:rsidP="0076612A">
      <w:pPr>
        <w:pStyle w:val="FigureNotes"/>
      </w:pPr>
      <w:r>
        <w:t xml:space="preserve">An example of the charts used to find </w:t>
      </w:r>
      <w:r>
        <w:rPr>
          <w:i/>
        </w:rPr>
        <w:t>C</w:t>
      </w:r>
      <w:r>
        <w:rPr>
          <w:i/>
          <w:vertAlign w:val="subscript"/>
        </w:rPr>
        <w:t xml:space="preserve">N </w:t>
      </w:r>
      <w:r>
        <w:t xml:space="preserve">and </w:t>
      </w:r>
      <w:r>
        <w:rPr>
          <w:i/>
        </w:rPr>
        <w:t>C</w:t>
      </w:r>
      <w:r>
        <w:rPr>
          <w:i/>
          <w:vertAlign w:val="subscript"/>
        </w:rPr>
        <w:t>A</w:t>
      </w:r>
      <w:r>
        <w:rPr>
          <w:vertAlign w:val="subscript"/>
        </w:rPr>
        <w:t xml:space="preserve"> </w:t>
      </w:r>
      <w:r>
        <w:t xml:space="preserve">values, this one taken from Ref. </w:t>
      </w:r>
      <w:r w:rsidR="009D12F5">
        <w:t xml:space="preserve">7. </w:t>
      </w:r>
      <w:r>
        <w:t>Was used to determine the best nose and fin shape, as noted in section 2.4.</w:t>
      </w:r>
    </w:p>
    <w:sectPr w:rsidR="00915948" w:rsidRPr="00915948" w:rsidSect="006D6C94">
      <w:headerReference w:type="default" r:id="rId95"/>
      <w:footerReference w:type="default" r:id="rId96"/>
      <w:pgSz w:w="12240" w:h="15840"/>
      <w:pgMar w:top="1440" w:right="1440" w:bottom="1440" w:left="144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8CEF9" w14:textId="77777777" w:rsidR="00DA3348" w:rsidRDefault="00DA3348" w:rsidP="00E87901">
      <w:pPr>
        <w:spacing w:line="240" w:lineRule="auto"/>
      </w:pPr>
      <w:r>
        <w:separator/>
      </w:r>
    </w:p>
  </w:endnote>
  <w:endnote w:type="continuationSeparator" w:id="0">
    <w:p w14:paraId="2251AFCD" w14:textId="77777777" w:rsidR="00DA3348" w:rsidRDefault="00DA3348" w:rsidP="00E87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altName w:val="Leelawadee UI"/>
    <w:charset w:val="00"/>
    <w:family w:val="swiss"/>
    <w:pitch w:val="variable"/>
    <w:sig w:usb0="80000003" w:usb1="00000000" w:usb2="00010000" w:usb3="00000000" w:csb0="00000001" w:csb1="00000000"/>
  </w:font>
  <w:font w:name="DaunPenh">
    <w:altName w:val="DaunPenh"/>
    <w:charset w:val="00"/>
    <w:family w:val="auto"/>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F72C2" w14:textId="77777777" w:rsidR="00770FC5" w:rsidRDefault="00770FC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2066316"/>
      <w:docPartObj>
        <w:docPartGallery w:val="Page Numbers (Bottom of Page)"/>
        <w:docPartUnique/>
      </w:docPartObj>
    </w:sdtPr>
    <w:sdtEndPr>
      <w:rPr>
        <w:rStyle w:val="PageNumberChar"/>
      </w:rPr>
    </w:sdtEndPr>
    <w:sdtContent>
      <w:p w14:paraId="227DB641"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30</w:t>
        </w:r>
        <w:r w:rsidRPr="007C35E8">
          <w:rPr>
            <w:rStyle w:val="PageNumberChar"/>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984626"/>
      <w:docPartObj>
        <w:docPartGallery w:val="Page Numbers (Bottom of Page)"/>
        <w:docPartUnique/>
      </w:docPartObj>
    </w:sdtPr>
    <w:sdtEndPr>
      <w:rPr>
        <w:rStyle w:val="PageNumberChar"/>
      </w:rPr>
    </w:sdtEndPr>
    <w:sdtContent>
      <w:p w14:paraId="584849AB"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3</w:t>
        </w:r>
        <w:r w:rsidRPr="007C35E8">
          <w:rPr>
            <w:rStyle w:val="PageNumberChar"/>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986702"/>
      <w:docPartObj>
        <w:docPartGallery w:val="Page Numbers (Bottom of Page)"/>
        <w:docPartUnique/>
      </w:docPartObj>
    </w:sdtPr>
    <w:sdtEndPr>
      <w:rPr>
        <w:rStyle w:val="PageNumberChar"/>
      </w:rPr>
    </w:sdtEndPr>
    <w:sdtContent>
      <w:p w14:paraId="089CFAAB"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3</w:t>
        </w:r>
        <w:r w:rsidRPr="007C35E8">
          <w:rPr>
            <w:rStyle w:val="PageNumberChar"/>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007809"/>
      <w:docPartObj>
        <w:docPartGallery w:val="Page Numbers (Bottom of Page)"/>
        <w:docPartUnique/>
      </w:docPartObj>
    </w:sdtPr>
    <w:sdtEndPr>
      <w:rPr>
        <w:rStyle w:val="PageNumberChar"/>
      </w:rPr>
    </w:sdtEndPr>
    <w:sdtContent>
      <w:p w14:paraId="611230F8"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5</w:t>
        </w:r>
        <w:r w:rsidRPr="007C35E8">
          <w:rPr>
            <w:rStyle w:val="PageNumberChar"/>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337063"/>
      <w:docPartObj>
        <w:docPartGallery w:val="Page Numbers (Bottom of Page)"/>
        <w:docPartUnique/>
      </w:docPartObj>
    </w:sdtPr>
    <w:sdtEndPr>
      <w:rPr>
        <w:rStyle w:val="PageNumberChar"/>
      </w:rPr>
    </w:sdtEndPr>
    <w:sdtContent>
      <w:p w14:paraId="36CB7A92"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5</w:t>
        </w:r>
        <w:r w:rsidRPr="007C35E8">
          <w:rPr>
            <w:rStyle w:val="PageNumberChar"/>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452997"/>
      <w:docPartObj>
        <w:docPartGallery w:val="Page Numbers (Bottom of Page)"/>
        <w:docPartUnique/>
      </w:docPartObj>
    </w:sdtPr>
    <w:sdtEndPr>
      <w:rPr>
        <w:rStyle w:val="PageNumberChar"/>
      </w:rPr>
    </w:sdtEndPr>
    <w:sdtContent>
      <w:p w14:paraId="062F568F"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6</w:t>
        </w:r>
        <w:r w:rsidRPr="007C35E8">
          <w:rPr>
            <w:rStyle w:val="PageNumberChar"/>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773879"/>
      <w:docPartObj>
        <w:docPartGallery w:val="Page Numbers (Bottom of Page)"/>
        <w:docPartUnique/>
      </w:docPartObj>
    </w:sdtPr>
    <w:sdtEndPr>
      <w:rPr>
        <w:rStyle w:val="PageNumberChar"/>
      </w:rPr>
    </w:sdtEndPr>
    <w:sdtContent>
      <w:p w14:paraId="7C4EFF29"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11</w:t>
        </w:r>
        <w:r w:rsidRPr="007C35E8">
          <w:rPr>
            <w:rStyle w:val="PageNumberChar"/>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6047599"/>
      <w:docPartObj>
        <w:docPartGallery w:val="Page Numbers (Bottom of Page)"/>
        <w:docPartUnique/>
      </w:docPartObj>
    </w:sdtPr>
    <w:sdtEndPr>
      <w:rPr>
        <w:rStyle w:val="PageNumberChar"/>
      </w:rPr>
    </w:sdtEndPr>
    <w:sdtContent>
      <w:p w14:paraId="18507FC2"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12</w:t>
        </w:r>
        <w:r w:rsidRPr="007C35E8">
          <w:rPr>
            <w:rStyle w:val="PageNumberChar"/>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2019403"/>
      <w:docPartObj>
        <w:docPartGallery w:val="Page Numbers (Bottom of Page)"/>
        <w:docPartUnique/>
      </w:docPartObj>
    </w:sdtPr>
    <w:sdtEndPr>
      <w:rPr>
        <w:rStyle w:val="PageNumberChar"/>
      </w:rPr>
    </w:sdtEndPr>
    <w:sdtContent>
      <w:p w14:paraId="79938CCE"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9</w:t>
        </w:r>
        <w:r w:rsidRPr="007C35E8">
          <w:rPr>
            <w:rStyle w:val="PageNumberCha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DB4CE" w14:textId="77777777" w:rsidR="00770FC5" w:rsidRDefault="00770F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7682D" w14:textId="77777777" w:rsidR="00770FC5" w:rsidRDefault="00770F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2859587"/>
      <w:docPartObj>
        <w:docPartGallery w:val="Page Numbers (Bottom of Page)"/>
        <w:docPartUnique/>
      </w:docPartObj>
    </w:sdtPr>
    <w:sdtEndPr>
      <w:rPr>
        <w:noProof/>
      </w:rPr>
    </w:sdtEndPr>
    <w:sdtContent>
      <w:p w14:paraId="3AED4F60" w14:textId="77777777" w:rsidR="00770FC5" w:rsidRDefault="00770FC5">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7412826"/>
      <w:docPartObj>
        <w:docPartGallery w:val="Page Numbers (Bottom of Page)"/>
        <w:docPartUnique/>
      </w:docPartObj>
    </w:sdtPr>
    <w:sdtEndPr>
      <w:rPr>
        <w:noProof/>
      </w:rPr>
    </w:sdtEndPr>
    <w:sdtContent>
      <w:p w14:paraId="1C059FC8" w14:textId="77777777" w:rsidR="00770FC5" w:rsidRDefault="00770FC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3177796"/>
      <w:docPartObj>
        <w:docPartGallery w:val="Page Numbers (Bottom of Page)"/>
        <w:docPartUnique/>
      </w:docPartObj>
    </w:sdtPr>
    <w:sdtEndPr>
      <w:rPr>
        <w:noProof/>
      </w:rPr>
    </w:sdtEndPr>
    <w:sdtContent>
      <w:p w14:paraId="353FEF31" w14:textId="77777777" w:rsidR="00770FC5" w:rsidRDefault="00770FC5">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4685342"/>
      <w:docPartObj>
        <w:docPartGallery w:val="Page Numbers (Bottom of Page)"/>
        <w:docPartUnique/>
      </w:docPartObj>
    </w:sdtPr>
    <w:sdtEndPr>
      <w:rPr>
        <w:noProof/>
      </w:rPr>
    </w:sdtEndPr>
    <w:sdtContent>
      <w:p w14:paraId="00797E20" w14:textId="77777777" w:rsidR="00770FC5" w:rsidRDefault="00770FC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945649"/>
      <w:docPartObj>
        <w:docPartGallery w:val="Page Numbers (Bottom of Page)"/>
        <w:docPartUnique/>
      </w:docPartObj>
    </w:sdtPr>
    <w:sdtEndPr>
      <w:rPr>
        <w:noProof/>
      </w:rPr>
    </w:sdtEndPr>
    <w:sdtContent>
      <w:p w14:paraId="034010EB" w14:textId="77777777" w:rsidR="00770FC5" w:rsidRDefault="00770FC5">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918072"/>
      <w:docPartObj>
        <w:docPartGallery w:val="Page Numbers (Bottom of Page)"/>
        <w:docPartUnique/>
      </w:docPartObj>
    </w:sdtPr>
    <w:sdtEndPr>
      <w:rPr>
        <w:rStyle w:val="PageNumberChar"/>
      </w:rPr>
    </w:sdtEndPr>
    <w:sdtContent>
      <w:p w14:paraId="7EC1F9AC" w14:textId="77777777" w:rsidR="00770FC5" w:rsidRPr="007C35E8" w:rsidRDefault="00770FC5" w:rsidP="007C35E8">
        <w:pPr>
          <w:pStyle w:val="Footer"/>
          <w:tabs>
            <w:tab w:val="clear" w:pos="4680"/>
          </w:tabs>
          <w:jc w:val="center"/>
          <w:rPr>
            <w:rStyle w:val="PageNumberChar"/>
          </w:rPr>
        </w:pPr>
        <w:r w:rsidRPr="007C35E8">
          <w:rPr>
            <w:rStyle w:val="PageNumberChar"/>
          </w:rPr>
          <w:fldChar w:fldCharType="begin"/>
        </w:r>
        <w:r w:rsidRPr="007C35E8">
          <w:rPr>
            <w:rStyle w:val="PageNumberChar"/>
          </w:rPr>
          <w:instrText xml:space="preserve"> PAGE   \* MERGEFORMAT </w:instrText>
        </w:r>
        <w:r w:rsidRPr="007C35E8">
          <w:rPr>
            <w:rStyle w:val="PageNumberChar"/>
          </w:rPr>
          <w:fldChar w:fldCharType="separate"/>
        </w:r>
        <w:r>
          <w:rPr>
            <w:rStyle w:val="PageNumberChar"/>
            <w:noProof/>
          </w:rPr>
          <w:t>2</w:t>
        </w:r>
        <w:r w:rsidRPr="007C35E8">
          <w:rPr>
            <w:rStyle w:val="PageNumberCha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7A800" w14:textId="77777777" w:rsidR="00DA3348" w:rsidRDefault="00DA3348" w:rsidP="00E87901">
      <w:pPr>
        <w:spacing w:line="240" w:lineRule="auto"/>
      </w:pPr>
      <w:r>
        <w:separator/>
      </w:r>
    </w:p>
  </w:footnote>
  <w:footnote w:type="continuationSeparator" w:id="0">
    <w:p w14:paraId="7EF2CCDE" w14:textId="77777777" w:rsidR="00DA3348" w:rsidRDefault="00DA3348" w:rsidP="00E879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F4D4D" w14:textId="77777777" w:rsidR="00770FC5" w:rsidRPr="00B51362" w:rsidRDefault="00770FC5">
    <w:pPr>
      <w:pStyle w:val="Header"/>
      <w:rPr>
        <w:color w:val="FFFFFF" w:themeColor="background1"/>
      </w:rPr>
    </w:pPr>
    <w:r w:rsidRPr="00B51362">
      <w:rPr>
        <w:color w:val="FFFFFF" w:themeColor="background1"/>
      </w:rPr>
      <w:t>Template C with Schemes v4.0 (beta): Created by L. Threet 2/5/19</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E6F49" w14:textId="77777777" w:rsidR="00770FC5" w:rsidRDefault="00770F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870FB" w14:textId="77777777" w:rsidR="00770FC5" w:rsidRDefault="00770F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4B04D" w14:textId="77777777" w:rsidR="00770FC5" w:rsidRDefault="00770FC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45253" w14:textId="77777777" w:rsidR="00770FC5" w:rsidRDefault="00770F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223C8" w14:textId="77777777" w:rsidR="00770FC5" w:rsidRDefault="00770FC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CA8C6" w14:textId="77777777" w:rsidR="00770FC5" w:rsidRDefault="00770FC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5EC98" w14:textId="77777777" w:rsidR="00770FC5" w:rsidRDefault="00770FC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3ECA8" w14:textId="77777777" w:rsidR="00770FC5" w:rsidRDefault="00770FC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96EAC" w14:textId="77777777" w:rsidR="00770FC5" w:rsidRDefault="00770FC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ED1AE" w14:textId="77777777" w:rsidR="00770FC5" w:rsidRDefault="00770F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A121A" w14:textId="77777777" w:rsidR="00770FC5" w:rsidRDefault="00770F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D3211" w14:textId="77777777" w:rsidR="00770FC5" w:rsidRDefault="00770F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7140" w14:textId="77777777" w:rsidR="00770FC5" w:rsidRDefault="00770F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F4286" w14:textId="77777777" w:rsidR="00770FC5" w:rsidRDefault="00770F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BE45" w14:textId="77777777" w:rsidR="00770FC5" w:rsidRDefault="00770FC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A6DC4" w14:textId="77777777" w:rsidR="00770FC5" w:rsidRDefault="00770FC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1A671" w14:textId="77777777" w:rsidR="00770FC5" w:rsidRDefault="00770FC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A0861" w14:textId="77777777" w:rsidR="00770FC5" w:rsidRDefault="00770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F5E6C"/>
    <w:multiLevelType w:val="hybridMultilevel"/>
    <w:tmpl w:val="68B0A448"/>
    <w:lvl w:ilvl="0" w:tplc="58D8D3C0">
      <w:start w:val="1"/>
      <w:numFmt w:val="upperLetter"/>
      <w:lvlText w:val="%1."/>
      <w:lvlJc w:val="right"/>
      <w:pPr>
        <w:ind w:left="4320" w:hanging="360"/>
      </w:pPr>
      <w:rPr>
        <w:rFonts w:ascii="Times New Roman" w:hAnsi="Times New Roman" w:hint="default"/>
        <w:caps w:val="0"/>
        <w:strike w:val="0"/>
        <w:dstrike w:val="0"/>
        <w:vanish w:val="0"/>
        <w:kern w:val="0"/>
        <w:sz w:val="24"/>
        <w:vertAlign w:val="baseline"/>
        <w14:cntxtAlts w14:val="0"/>
      </w:rPr>
    </w:lvl>
    <w:lvl w:ilvl="1" w:tplc="04090019" w:tentative="1">
      <w:start w:val="1"/>
      <w:numFmt w:val="lowerLetter"/>
      <w:lvlText w:val="%2."/>
      <w:lvlJc w:val="left"/>
      <w:pPr>
        <w:ind w:left="1440" w:hanging="360"/>
      </w:pPr>
    </w:lvl>
    <w:lvl w:ilvl="2" w:tplc="F19A2A98">
      <w:start w:val="1"/>
      <w:numFmt w:val="upperLetter"/>
      <w:pStyle w:val="TOC8"/>
      <w:lvlText w:val="%3."/>
      <w:lvlJc w:val="right"/>
      <w:pPr>
        <w:ind w:left="2160" w:hanging="180"/>
      </w:pPr>
      <w:rPr>
        <w:rFonts w:ascii="Times New Roman" w:hAnsi="Times New Roman" w:hint="default"/>
        <w:caps w:val="0"/>
        <w:strike w:val="0"/>
        <w:dstrike w:val="0"/>
        <w:vanish w:val="0"/>
        <w:sz w:val="24"/>
        <w:vertAlign w:val="baselin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653EF"/>
    <w:multiLevelType w:val="multilevel"/>
    <w:tmpl w:val="22629362"/>
    <w:name w:val="Chapter"/>
    <w:styleLink w:val="Chapters"/>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abstractNum>
  <w:abstractNum w:abstractNumId="2" w15:restartNumberingAfterBreak="0">
    <w:nsid w:val="232444FB"/>
    <w:multiLevelType w:val="hybridMultilevel"/>
    <w:tmpl w:val="98D83326"/>
    <w:lvl w:ilvl="0" w:tplc="85A0E3AA">
      <w:start w:val="1"/>
      <w:numFmt w:val="upperRoman"/>
      <w:pStyle w:val="TOC2"/>
      <w:lvlText w:val="%1."/>
      <w:lvlJc w:val="right"/>
      <w:pPr>
        <w:ind w:left="960" w:hanging="360"/>
      </w:pPr>
      <w:rPr>
        <w:rFonts w:ascii="Times New Roman" w:hAnsi="Times New Roman" w:hint="default"/>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2E6DDE"/>
    <w:multiLevelType w:val="multilevel"/>
    <w:tmpl w:val="3842BCFA"/>
    <w:name w:val="appendix3"/>
    <w:numStyleLink w:val="Appendices"/>
  </w:abstractNum>
  <w:abstractNum w:abstractNumId="4" w15:restartNumberingAfterBreak="0">
    <w:nsid w:val="392C055A"/>
    <w:multiLevelType w:val="multilevel"/>
    <w:tmpl w:val="3842BCFA"/>
    <w:name w:val="appendix4"/>
    <w:numStyleLink w:val="Appendices"/>
  </w:abstractNum>
  <w:abstractNum w:abstractNumId="5" w15:restartNumberingAfterBreak="0">
    <w:nsid w:val="44CF084C"/>
    <w:multiLevelType w:val="multilevel"/>
    <w:tmpl w:val="1362FE52"/>
    <w:name w:val="Chapters"/>
    <w:lvl w:ilvl="0">
      <w:start w:val="1"/>
      <w:numFmt w:val="upperRoman"/>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0" w:firstLine="0"/>
      </w:pPr>
      <w:rPr>
        <w:rFonts w:ascii="Times New Roman" w:hAnsi="Times New Roman" w:hint="default"/>
        <w:b/>
        <w:i w:val="0"/>
        <w:caps w:val="0"/>
        <w:strike w:val="0"/>
        <w:dstrike w:val="0"/>
        <w:vanish w:val="0"/>
        <w:sz w:val="24"/>
        <w:vertAlign w:val="baseline"/>
      </w:rPr>
    </w:lvl>
    <w:lvl w:ilvl="2">
      <w:start w:val="1"/>
      <w:numFmt w:val="decimal"/>
      <w:isLgl/>
      <w:lvlText w:val="%1.%2.%3"/>
      <w:lvlJc w:val="left"/>
      <w:pPr>
        <w:ind w:left="0" w:firstLine="0"/>
      </w:pPr>
      <w:rPr>
        <w:rFonts w:ascii="Times New Roman" w:hAnsi="Times New Roman" w:hint="default"/>
        <w:b/>
        <w:i w:val="0"/>
        <w:caps w:val="0"/>
        <w:strike w:val="0"/>
        <w:dstrike w:val="0"/>
        <w:vanish w:val="0"/>
        <w:sz w:val="24"/>
        <w:vertAlign w:val="baseline"/>
      </w:rPr>
    </w:lvl>
    <w:lvl w:ilvl="3">
      <w:start w:val="1"/>
      <w:numFmt w:val="decimal"/>
      <w:isLgl/>
      <w:lvlText w:val="%1.%2.%3.%4"/>
      <w:lvlJc w:val="left"/>
      <w:pPr>
        <w:ind w:left="0" w:firstLine="0"/>
      </w:pPr>
      <w:rPr>
        <w:rFonts w:ascii="Times New Roman" w:hAnsi="Times New Roman" w:hint="default"/>
        <w:b/>
        <w:i w:val="0"/>
        <w:caps w:val="0"/>
        <w:strike w:val="0"/>
        <w:dstrike w:val="0"/>
        <w:vanish w:val="0"/>
        <w:sz w:val="24"/>
        <w:vertAlign w:val="baseline"/>
      </w:rPr>
    </w:lvl>
    <w:lvl w:ilvl="4">
      <w:start w:val="1"/>
      <w:numFmt w:val="decimal"/>
      <w:isLgl/>
      <w:lvlText w:val="%1.%2.%3.%4.%5"/>
      <w:lvlJc w:val="left"/>
      <w:pPr>
        <w:ind w:left="0" w:firstLine="0"/>
      </w:pPr>
      <w:rPr>
        <w:rFonts w:ascii="Times New Roman" w:hAnsi="Times New Roman" w:hint="default"/>
        <w:b/>
        <w:i w:val="0"/>
        <w:caps w:val="0"/>
        <w:strike w:val="0"/>
        <w:dstrike w:val="0"/>
        <w:vanish w:val="0"/>
        <w:sz w:val="24"/>
        <w:vertAlign w:val="baseline"/>
      </w:rPr>
    </w:lvl>
    <w:lvl w:ilvl="5">
      <w:start w:val="1"/>
      <w:numFmt w:val="decimal"/>
      <w:isLgl/>
      <w:lvlText w:val="%1.%2.%3.%4.%5.%6"/>
      <w:lvlJc w:val="left"/>
      <w:pPr>
        <w:ind w:left="0" w:firstLine="0"/>
      </w:pPr>
      <w:rPr>
        <w:rFonts w:ascii="Times New Roman" w:hAnsi="Times New Roman" w:hint="default"/>
        <w:b/>
        <w:i w:val="0"/>
        <w:caps w:val="0"/>
        <w:strike w:val="0"/>
        <w:dstrike w:val="0"/>
        <w:vanish w:val="0"/>
        <w:sz w:val="24"/>
        <w:vertAlign w:val="baseline"/>
      </w:rPr>
    </w:lvl>
    <w:lvl w:ilvl="6">
      <w:start w:val="1"/>
      <w:numFmt w:val="decimal"/>
      <w:lvlRestart w:val="1"/>
      <w:isLgl/>
      <w:lvlText w:val="Table %1.%7"/>
      <w:lvlJc w:val="left"/>
      <w:pPr>
        <w:ind w:left="0" w:firstLine="0"/>
      </w:pPr>
      <w:rPr>
        <w:rFonts w:ascii="Times New Roman" w:hAnsi="Times New Roman" w:hint="default"/>
        <w:caps w:val="0"/>
        <w:strike w:val="0"/>
        <w:dstrike w:val="0"/>
        <w:vanish w:val="0"/>
        <w:sz w:val="24"/>
        <w:vertAlign w:val="baseline"/>
      </w:rPr>
    </w:lvl>
    <w:lvl w:ilvl="7">
      <w:start w:val="1"/>
      <w:numFmt w:val="decimal"/>
      <w:lvlRestart w:val="1"/>
      <w:isLgl/>
      <w:lvlText w:val="Figure %1.%8"/>
      <w:lvlJc w:val="left"/>
      <w:pPr>
        <w:ind w:left="0" w:firstLine="0"/>
      </w:pPr>
      <w:rPr>
        <w:rFonts w:ascii="Times New Roman" w:hAnsi="Times New Roman" w:hint="default"/>
        <w:caps w:val="0"/>
        <w:strike w:val="0"/>
        <w:dstrike w:val="0"/>
        <w:vanish w:val="0"/>
        <w:sz w:val="24"/>
        <w:vertAlign w:val="baseline"/>
      </w:rPr>
    </w:lvl>
    <w:lvl w:ilvl="8">
      <w:start w:val="1"/>
      <w:numFmt w:val="lowerRoman"/>
      <w:lvlText w:val="%9."/>
      <w:lvlJc w:val="left"/>
      <w:pPr>
        <w:ind w:left="3240" w:hanging="360"/>
      </w:pPr>
      <w:rPr>
        <w:rFonts w:hint="default"/>
      </w:rPr>
    </w:lvl>
  </w:abstractNum>
  <w:abstractNum w:abstractNumId="6" w15:restartNumberingAfterBreak="0">
    <w:nsid w:val="467705E0"/>
    <w:multiLevelType w:val="multilevel"/>
    <w:tmpl w:val="22629362"/>
    <w:name w:val="Chapter2"/>
    <w:numStyleLink w:val="Chapters"/>
  </w:abstractNum>
  <w:abstractNum w:abstractNumId="7" w15:restartNumberingAfterBreak="0">
    <w:nsid w:val="4AC418FB"/>
    <w:multiLevelType w:val="multilevel"/>
    <w:tmpl w:val="3842BCFA"/>
    <w:name w:val="appendix"/>
    <w:styleLink w:val="Appendices"/>
    <w:lvl w:ilvl="0">
      <w:start w:val="1"/>
      <w:numFmt w:val="upperLetter"/>
      <w:pStyle w:val="AppendixLetter"/>
      <w:suff w:val="nothing"/>
      <w:lvlText w:val="APPENDIX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1st"/>
      <w:lvlText w:val="%1.%2"/>
      <w:lvlJc w:val="left"/>
      <w:pPr>
        <w:tabs>
          <w:tab w:val="num" w:pos="720"/>
        </w:tabs>
        <w:ind w:left="720" w:hanging="720"/>
      </w:pPr>
      <w:rPr>
        <w:rFonts w:ascii="Times New Roman" w:hAnsi="Times New Roman" w:hint="default"/>
        <w:b/>
        <w:i w:val="0"/>
        <w:caps w:val="0"/>
        <w:strike w:val="0"/>
        <w:dstrike w:val="0"/>
        <w:vanish w:val="0"/>
        <w:sz w:val="24"/>
        <w:vertAlign w:val="baseline"/>
      </w:rPr>
    </w:lvl>
    <w:lvl w:ilvl="2">
      <w:start w:val="1"/>
      <w:numFmt w:val="decimal"/>
      <w:pStyle w:val="A2nd"/>
      <w:lvlText w:val="%1.%2.%3"/>
      <w:lvlJc w:val="left"/>
      <w:pPr>
        <w:ind w:left="907" w:hanging="907"/>
      </w:pPr>
      <w:rPr>
        <w:rFonts w:ascii="Times New Roman" w:hAnsi="Times New Roman" w:hint="default"/>
        <w:b/>
        <w:i w:val="0"/>
        <w:caps w:val="0"/>
        <w:strike w:val="0"/>
        <w:dstrike w:val="0"/>
        <w:vanish w:val="0"/>
        <w:sz w:val="24"/>
        <w:vertAlign w:val="baseline"/>
      </w:rPr>
    </w:lvl>
    <w:lvl w:ilvl="3">
      <w:start w:val="1"/>
      <w:numFmt w:val="decimal"/>
      <w:pStyle w:val="A3rd"/>
      <w:lvlText w:val="%1.%2.%3.%4"/>
      <w:lvlJc w:val="left"/>
      <w:pPr>
        <w:ind w:left="1080" w:hanging="1080"/>
      </w:pPr>
      <w:rPr>
        <w:rFonts w:ascii="Times New Roman" w:hAnsi="Times New Roman" w:hint="default"/>
        <w:b/>
        <w:i w:val="0"/>
        <w:caps w:val="0"/>
        <w:strike w:val="0"/>
        <w:dstrike w:val="0"/>
        <w:vanish w:val="0"/>
        <w:sz w:val="24"/>
        <w:vertAlign w:val="baseline"/>
      </w:rPr>
    </w:lvl>
    <w:lvl w:ilvl="4">
      <w:start w:val="1"/>
      <w:numFmt w:val="decimal"/>
      <w:pStyle w:val="A4th"/>
      <w:lvlText w:val="%1.%2.%3.%4.%5"/>
      <w:lvlJc w:val="left"/>
      <w:pPr>
        <w:ind w:left="1310" w:hanging="1310"/>
      </w:pPr>
      <w:rPr>
        <w:rFonts w:ascii="Times New Roman" w:hAnsi="Times New Roman" w:hint="default"/>
        <w:b/>
        <w:i w:val="0"/>
        <w:caps w:val="0"/>
        <w:strike w:val="0"/>
        <w:dstrike w:val="0"/>
        <w:vanish w:val="0"/>
        <w:sz w:val="24"/>
        <w:vertAlign w:val="baseline"/>
      </w:rPr>
    </w:lvl>
    <w:lvl w:ilvl="5">
      <w:start w:val="1"/>
      <w:numFmt w:val="decimal"/>
      <w:pStyle w:val="A5th"/>
      <w:lvlText w:val="%1.%2.%3.%4.%5.%6"/>
      <w:lvlJc w:val="left"/>
      <w:pPr>
        <w:ind w:left="1627" w:hanging="1627"/>
      </w:pPr>
      <w:rPr>
        <w:rFonts w:ascii="Times New Roman" w:hAnsi="Times New Roman" w:hint="default"/>
        <w:b/>
        <w:i w:val="0"/>
        <w:caps w:val="0"/>
        <w:strike w:val="0"/>
        <w:dstrike w:val="0"/>
        <w:vanish w:val="0"/>
        <w:sz w:val="24"/>
        <w:vertAlign w:val="baseline"/>
      </w:rPr>
    </w:lvl>
    <w:lvl w:ilvl="6">
      <w:start w:val="1"/>
      <w:numFmt w:val="decimal"/>
      <w:lvlRestart w:val="1"/>
      <w:pStyle w:val="AppendixTableTitle"/>
      <w:lvlText w:val="Table %1.%7"/>
      <w:lvlJc w:val="left"/>
      <w:pPr>
        <w:ind w:left="1354" w:hanging="1354"/>
      </w:pPr>
      <w:rPr>
        <w:rFonts w:ascii="Times New Roman" w:hAnsi="Times New Roman" w:hint="default"/>
        <w:caps w:val="0"/>
        <w:strike w:val="0"/>
        <w:dstrike w:val="0"/>
        <w:vanish w:val="0"/>
        <w:sz w:val="24"/>
        <w:vertAlign w:val="baseline"/>
      </w:rPr>
    </w:lvl>
    <w:lvl w:ilvl="7">
      <w:start w:val="1"/>
      <w:numFmt w:val="decimal"/>
      <w:lvlRestart w:val="1"/>
      <w:pStyle w:val="AppendixFigureTitle"/>
      <w:lvlText w:val="Figure %1.%8"/>
      <w:lvlJc w:val="left"/>
      <w:pPr>
        <w:ind w:left="1354" w:hanging="1354"/>
      </w:pPr>
      <w:rPr>
        <w:rFonts w:ascii="Times New Roman" w:hAnsi="Times New Roman" w:hint="default"/>
        <w:caps w:val="0"/>
        <w:strike w:val="0"/>
        <w:dstrike w:val="0"/>
        <w:vanish w:val="0"/>
        <w:sz w:val="24"/>
        <w:vertAlign w:val="baseline"/>
      </w:rPr>
    </w:lvl>
    <w:lvl w:ilvl="8">
      <w:start w:val="1"/>
      <w:numFmt w:val="decimal"/>
      <w:lvlRestart w:val="1"/>
      <w:pStyle w:val="AppendixSchemeTitle"/>
      <w:lvlText w:val="Scheme %1.%9"/>
      <w:lvlJc w:val="left"/>
      <w:pPr>
        <w:ind w:left="1440" w:hanging="1440"/>
      </w:pPr>
      <w:rPr>
        <w:rFonts w:ascii="Times New Roman" w:hAnsi="Times New Roman" w:hint="default"/>
        <w:b w:val="0"/>
        <w:i w:val="0"/>
        <w:caps w:val="0"/>
        <w:strike w:val="0"/>
        <w:dstrike w:val="0"/>
        <w:vanish w:val="0"/>
        <w:sz w:val="24"/>
        <w:vertAlign w:val="baseline"/>
      </w:rPr>
    </w:lvl>
  </w:abstractNum>
  <w:abstractNum w:abstractNumId="8" w15:restartNumberingAfterBreak="0">
    <w:nsid w:val="596C44C0"/>
    <w:multiLevelType w:val="multilevel"/>
    <w:tmpl w:val="3842BCFA"/>
    <w:name w:val="appendix2"/>
    <w:numStyleLink w:val="Appendices"/>
  </w:abstractNum>
  <w:abstractNum w:abstractNumId="9" w15:restartNumberingAfterBreak="0">
    <w:nsid w:val="5EB62CDA"/>
    <w:multiLevelType w:val="hybridMultilevel"/>
    <w:tmpl w:val="28221432"/>
    <w:lvl w:ilvl="0" w:tplc="03006672">
      <w:start w:val="1"/>
      <w:numFmt w:val="bullet"/>
      <w:pStyle w:val="BulletLi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AB2FBA"/>
    <w:multiLevelType w:val="hybridMultilevel"/>
    <w:tmpl w:val="1A72E714"/>
    <w:lvl w:ilvl="0" w:tplc="A6AC87B0">
      <w:start w:val="1"/>
      <w:numFmt w:val="decimal"/>
      <w:pStyle w:val="NumberedList"/>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81D3AA9"/>
    <w:multiLevelType w:val="multilevel"/>
    <w:tmpl w:val="C13A83E8"/>
    <w:name w:val="Appendices"/>
    <w:lvl w:ilvl="0">
      <w:start w:val="1"/>
      <w:numFmt w:val="upperLetter"/>
      <w:suff w:val="nothing"/>
      <w:lvlText w:val="APPENDIX %1"/>
      <w:lvlJc w:val="left"/>
      <w:pPr>
        <w:ind w:left="0" w:firstLine="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ascii="Times New Roman" w:hAnsi="Times New Roman" w:hint="default"/>
        <w:b/>
        <w:i w:val="0"/>
        <w:caps w:val="0"/>
        <w:strike w:val="0"/>
        <w:dstrike w:val="0"/>
        <w:vanish w:val="0"/>
        <w:sz w:val="24"/>
        <w:vertAlign w:val="baseline"/>
      </w:rPr>
    </w:lvl>
    <w:lvl w:ilvl="2">
      <w:start w:val="1"/>
      <w:numFmt w:val="decimal"/>
      <w:lvlText w:val="%1.%2.%3"/>
      <w:lvlJc w:val="left"/>
      <w:pPr>
        <w:ind w:left="0" w:firstLine="0"/>
      </w:pPr>
      <w:rPr>
        <w:rFonts w:ascii="Times New Roman" w:hAnsi="Times New Roman" w:hint="default"/>
        <w:b/>
        <w:i w:val="0"/>
        <w:caps w:val="0"/>
        <w:strike w:val="0"/>
        <w:dstrike w:val="0"/>
        <w:vanish w:val="0"/>
        <w:sz w:val="24"/>
        <w:vertAlign w:val="baseline"/>
      </w:rPr>
    </w:lvl>
    <w:lvl w:ilvl="3">
      <w:start w:val="1"/>
      <w:numFmt w:val="decimal"/>
      <w:lvlText w:val="%1.%2.%3.%4"/>
      <w:lvlJc w:val="left"/>
      <w:pPr>
        <w:ind w:left="0" w:firstLine="0"/>
      </w:pPr>
      <w:rPr>
        <w:rFonts w:ascii="Times New Roman" w:hAnsi="Times New Roman" w:hint="default"/>
        <w:b/>
        <w:i w:val="0"/>
        <w:caps w:val="0"/>
        <w:strike w:val="0"/>
        <w:dstrike w:val="0"/>
        <w:vanish w:val="0"/>
        <w:sz w:val="24"/>
        <w:vertAlign w:val="baseline"/>
      </w:rPr>
    </w:lvl>
    <w:lvl w:ilvl="4">
      <w:start w:val="1"/>
      <w:numFmt w:val="decimal"/>
      <w:lvlText w:val="%1.%2.%3.%4.%5"/>
      <w:lvlJc w:val="left"/>
      <w:pPr>
        <w:ind w:left="0" w:firstLine="0"/>
      </w:pPr>
      <w:rPr>
        <w:rFonts w:ascii="Times New Roman" w:hAnsi="Times New Roman" w:hint="default"/>
        <w:b/>
        <w:i w:val="0"/>
        <w:caps w:val="0"/>
        <w:strike w:val="0"/>
        <w:dstrike w:val="0"/>
        <w:vanish w:val="0"/>
        <w:sz w:val="24"/>
        <w:vertAlign w:val="baseline"/>
      </w:rPr>
    </w:lvl>
    <w:lvl w:ilvl="5">
      <w:start w:val="1"/>
      <w:numFmt w:val="decimal"/>
      <w:lvlText w:val="%1.%2.%3.%4.%5.%6"/>
      <w:lvlJc w:val="left"/>
      <w:pPr>
        <w:ind w:left="0" w:firstLine="0"/>
      </w:pPr>
      <w:rPr>
        <w:rFonts w:ascii="Times New Roman" w:hAnsi="Times New Roman" w:hint="default"/>
        <w:b/>
        <w:i w:val="0"/>
        <w:caps w:val="0"/>
        <w:strike w:val="0"/>
        <w:dstrike w:val="0"/>
        <w:vanish w:val="0"/>
        <w:sz w:val="24"/>
        <w:vertAlign w:val="baseline"/>
      </w:rPr>
    </w:lvl>
    <w:lvl w:ilvl="6">
      <w:start w:val="1"/>
      <w:numFmt w:val="decimal"/>
      <w:lvlRestart w:val="1"/>
      <w:lvlText w:val="Table %1.%7"/>
      <w:lvlJc w:val="left"/>
      <w:pPr>
        <w:ind w:left="0" w:firstLine="0"/>
      </w:pPr>
      <w:rPr>
        <w:rFonts w:ascii="Times New Roman" w:hAnsi="Times New Roman" w:hint="default"/>
        <w:caps w:val="0"/>
        <w:strike w:val="0"/>
        <w:dstrike w:val="0"/>
        <w:vanish w:val="0"/>
        <w:sz w:val="24"/>
        <w:vertAlign w:val="baseline"/>
      </w:rPr>
    </w:lvl>
    <w:lvl w:ilvl="7">
      <w:start w:val="1"/>
      <w:numFmt w:val="decimal"/>
      <w:lvlRestart w:val="1"/>
      <w:lvlText w:val="Figure %1.%8"/>
      <w:lvlJc w:val="left"/>
      <w:pPr>
        <w:ind w:left="0" w:firstLine="0"/>
      </w:pPr>
      <w:rPr>
        <w:rFonts w:ascii="Times New Roman" w:hAnsi="Times New Roman" w:hint="default"/>
        <w:caps w:val="0"/>
        <w:strike w:val="0"/>
        <w:dstrike w:val="0"/>
        <w:vanish w:val="0"/>
        <w:sz w:val="24"/>
        <w:vertAlign w:val="baseline"/>
      </w:rPr>
    </w:lvl>
    <w:lvl w:ilvl="8">
      <w:start w:val="1"/>
      <w:numFmt w:val="lowerRoman"/>
      <w:lvlText w:val="%9."/>
      <w:lvlJc w:val="left"/>
      <w:pPr>
        <w:ind w:left="3240" w:hanging="360"/>
      </w:pPr>
      <w:rPr>
        <w:rFonts w:hint="default"/>
      </w:rPr>
    </w:lvl>
  </w:abstractNum>
  <w:num w:numId="1">
    <w:abstractNumId w:val="10"/>
  </w:num>
  <w:num w:numId="2">
    <w:abstractNumId w:val="9"/>
  </w:num>
  <w:num w:numId="3">
    <w:abstractNumId w:val="2"/>
  </w:num>
  <w:num w:numId="4">
    <w:abstractNumId w:val="0"/>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lvlOverride w:ilvl="0">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lvl w:ilvl="0">
        <w:start w:val="1"/>
        <w:numFmt w:val="upperLetter"/>
        <w:pStyle w:val="AppendixLetter"/>
        <w:suff w:val="nothing"/>
        <w:lvlText w:val="APPENDIX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4"/>
    <w:lvlOverride w:ilvl="0">
      <w:lvl w:ilvl="0">
        <w:start w:val="1"/>
        <w:numFmt w:val="upperLetter"/>
        <w:pStyle w:val="AppendixLetter"/>
        <w:suff w:val="nothing"/>
        <w:lvlText w:val="APPENDIX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A1st"/>
        <w:lvlText w:val="%1.%2"/>
        <w:lvlJc w:val="left"/>
        <w:pPr>
          <w:tabs>
            <w:tab w:val="num" w:pos="720"/>
          </w:tabs>
          <w:ind w:left="720" w:hanging="720"/>
        </w:pPr>
        <w:rPr>
          <w:rFonts w:ascii="Times New Roman" w:hAnsi="Times New Roman" w:hint="default"/>
          <w:b/>
          <w:i w:val="0"/>
          <w:caps w:val="0"/>
          <w:strike w:val="0"/>
          <w:dstrike w:val="0"/>
          <w:vanish w:val="0"/>
          <w:sz w:val="24"/>
          <w:vertAlign w:val="baseline"/>
        </w:rPr>
      </w:lvl>
    </w:lvlOverride>
    <w:lvlOverride w:ilvl="2">
      <w:lvl w:ilvl="2">
        <w:start w:val="1"/>
        <w:numFmt w:val="decimal"/>
        <w:pStyle w:val="A2nd"/>
        <w:lvlText w:val="%1.%2.%3"/>
        <w:lvlJc w:val="left"/>
        <w:pPr>
          <w:ind w:left="907" w:hanging="907"/>
        </w:pPr>
        <w:rPr>
          <w:rFonts w:ascii="Times New Roman" w:hAnsi="Times New Roman" w:hint="default"/>
          <w:b/>
          <w:i w:val="0"/>
          <w:caps w:val="0"/>
          <w:strike w:val="0"/>
          <w:dstrike w:val="0"/>
          <w:vanish w:val="0"/>
          <w:sz w:val="24"/>
          <w:vertAlign w:val="baseline"/>
        </w:rPr>
      </w:lvl>
    </w:lvlOverride>
    <w:lvlOverride w:ilvl="3">
      <w:lvl w:ilvl="3">
        <w:start w:val="1"/>
        <w:numFmt w:val="decimal"/>
        <w:pStyle w:val="A3rd"/>
        <w:lvlText w:val="%1.%2.%3.%4"/>
        <w:lvlJc w:val="left"/>
        <w:pPr>
          <w:ind w:left="1080" w:hanging="1080"/>
        </w:pPr>
        <w:rPr>
          <w:rFonts w:ascii="Times New Roman" w:hAnsi="Times New Roman" w:hint="default"/>
          <w:b/>
          <w:i w:val="0"/>
          <w:caps w:val="0"/>
          <w:strike w:val="0"/>
          <w:dstrike w:val="0"/>
          <w:vanish w:val="0"/>
          <w:sz w:val="24"/>
          <w:vertAlign w:val="baseline"/>
        </w:rPr>
      </w:lvl>
    </w:lvlOverride>
    <w:lvlOverride w:ilvl="4">
      <w:lvl w:ilvl="4">
        <w:start w:val="1"/>
        <w:numFmt w:val="decimal"/>
        <w:pStyle w:val="A4th"/>
        <w:lvlText w:val="%1.%2.%3.%4.%5"/>
        <w:lvlJc w:val="left"/>
        <w:pPr>
          <w:ind w:left="1310" w:hanging="1310"/>
        </w:pPr>
        <w:rPr>
          <w:rFonts w:ascii="Times New Roman" w:hAnsi="Times New Roman" w:hint="default"/>
          <w:b/>
          <w:i w:val="0"/>
          <w:caps w:val="0"/>
          <w:strike w:val="0"/>
          <w:dstrike w:val="0"/>
          <w:vanish w:val="0"/>
          <w:sz w:val="24"/>
          <w:vertAlign w:val="baseline"/>
        </w:rPr>
      </w:lvl>
    </w:lvlOverride>
    <w:lvlOverride w:ilvl="5">
      <w:lvl w:ilvl="5">
        <w:start w:val="1"/>
        <w:numFmt w:val="decimal"/>
        <w:pStyle w:val="A5th"/>
        <w:lvlText w:val="%1.%2.%3.%4.%5.%6"/>
        <w:lvlJc w:val="left"/>
        <w:pPr>
          <w:ind w:left="1627" w:hanging="1627"/>
        </w:pPr>
        <w:rPr>
          <w:rFonts w:ascii="Times New Roman" w:hAnsi="Times New Roman" w:hint="default"/>
          <w:b/>
          <w:i w:val="0"/>
          <w:caps w:val="0"/>
          <w:strike w:val="0"/>
          <w:dstrike w:val="0"/>
          <w:vanish w:val="0"/>
          <w:sz w:val="24"/>
          <w:vertAlign w:val="baseline"/>
        </w:rPr>
      </w:lvl>
    </w:lvlOverride>
    <w:lvlOverride w:ilvl="6">
      <w:lvl w:ilvl="6">
        <w:start w:val="1"/>
        <w:numFmt w:val="decimal"/>
        <w:lvlRestart w:val="1"/>
        <w:pStyle w:val="AppendixTableTitle"/>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lvl w:ilvl="7">
        <w:start w:val="1"/>
        <w:numFmt w:val="decimal"/>
        <w:lvlRestart w:val="1"/>
        <w:pStyle w:val="AppendixFigureTitle"/>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lvl w:ilvl="8">
        <w:start w:val="1"/>
        <w:numFmt w:val="decimal"/>
        <w:lvlRestart w:val="1"/>
        <w:pStyle w:val="AppendixSchemeTitle"/>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15">
    <w:abstractNumId w:val="6"/>
    <w:lvlOverride w:ilvl="0">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16">
    <w:abstractNumId w:val="1"/>
    <w:lvlOverride w:ilvl="0">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num>
  <w:num w:numId="17">
    <w:abstractNumId w:val="7"/>
    <w:lvlOverride w:ilvl="0">
      <w:lvl w:ilvl="0">
        <w:start w:val="1"/>
        <w:numFmt w:val="upperLetter"/>
        <w:pStyle w:val="AppendixLetter"/>
        <w:suff w:val="nothing"/>
        <w:lvlText w:val="APPENDIX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1"/>
  </w:num>
  <w:num w:numId="19">
    <w:abstractNumId w:val="7"/>
  </w:num>
  <w:num w:numId="20">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1">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2">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3">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4">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5">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6">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7">
    <w:abstractNumId w:val="6"/>
    <w:lvlOverride w:ilvl="0">
      <w:startOverride w:val="1"/>
      <w:lvl w:ilvl="0">
        <w:start w:val="1"/>
        <w:numFmt w:val="upperRoman"/>
        <w:pStyle w:val="ChapterNumber"/>
        <w:suff w:val="nothing"/>
        <w:lvlText w:val="CHAPTER %1"/>
        <w:lvlJc w:val="left"/>
        <w:pPr>
          <w:ind w:left="0" w:firstLine="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C1st"/>
        <w:isLgl/>
        <w:lvlText w:val="%1.%2"/>
        <w:lvlJc w:val="left"/>
        <w:pPr>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C2nd"/>
        <w:isLgl/>
        <w:lvlText w:val="%1.%2.%3"/>
        <w:lvlJc w:val="left"/>
        <w:pPr>
          <w:ind w:left="950" w:hanging="950"/>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C3rd"/>
        <w:isLgl/>
        <w:lvlText w:val="%1.%2.%3.%4"/>
        <w:lvlJc w:val="left"/>
        <w:pPr>
          <w:ind w:left="1166" w:hanging="1166"/>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C4th"/>
        <w:isLgl/>
        <w:lvlText w:val="%1.%2.%3.%4.%5"/>
        <w:lvlJc w:val="left"/>
        <w:pPr>
          <w:ind w:left="1440" w:hanging="144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C5th"/>
        <w:isLgl/>
        <w:lvlText w:val="%1.%2.%3.%4.%5.%6"/>
        <w:lvlJc w:val="left"/>
        <w:pPr>
          <w:ind w:left="1670" w:hanging="1670"/>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TableTitle"/>
        <w:isLgl/>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FigureTitle"/>
        <w:isLgl/>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SchemeTitle"/>
        <w:isLgl/>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8">
    <w:abstractNumId w:val="4"/>
    <w:lvlOverride w:ilvl="0">
      <w:startOverride w:val="1"/>
      <w:lvl w:ilvl="0">
        <w:start w:val="1"/>
        <w:numFmt w:val="upperLetter"/>
        <w:pStyle w:val="AppendixLetter"/>
        <w:suff w:val="nothing"/>
        <w:lvlText w:val="APPENDIX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startOverride w:val="1"/>
      <w:lvl w:ilvl="1">
        <w:start w:val="1"/>
        <w:numFmt w:val="decimal"/>
        <w:pStyle w:val="A1st"/>
        <w:lvlText w:val="%1.%2"/>
        <w:lvlJc w:val="left"/>
        <w:pPr>
          <w:tabs>
            <w:tab w:val="num" w:pos="720"/>
          </w:tabs>
          <w:ind w:left="720" w:hanging="720"/>
        </w:pPr>
        <w:rPr>
          <w:rFonts w:ascii="Times New Roman" w:hAnsi="Times New Roman" w:hint="default"/>
          <w:b/>
          <w:i w:val="0"/>
          <w:caps w:val="0"/>
          <w:strike w:val="0"/>
          <w:dstrike w:val="0"/>
          <w:vanish w:val="0"/>
          <w:sz w:val="24"/>
          <w:vertAlign w:val="baseline"/>
        </w:rPr>
      </w:lvl>
    </w:lvlOverride>
    <w:lvlOverride w:ilvl="2">
      <w:startOverride w:val="1"/>
      <w:lvl w:ilvl="2">
        <w:start w:val="1"/>
        <w:numFmt w:val="decimal"/>
        <w:pStyle w:val="A2nd"/>
        <w:lvlText w:val="%1.%2.%3"/>
        <w:lvlJc w:val="left"/>
        <w:pPr>
          <w:ind w:left="907" w:hanging="907"/>
        </w:pPr>
        <w:rPr>
          <w:rFonts w:ascii="Times New Roman" w:hAnsi="Times New Roman" w:hint="default"/>
          <w:b/>
          <w:i w:val="0"/>
          <w:caps w:val="0"/>
          <w:strike w:val="0"/>
          <w:dstrike w:val="0"/>
          <w:vanish w:val="0"/>
          <w:sz w:val="24"/>
          <w:vertAlign w:val="baseline"/>
        </w:rPr>
      </w:lvl>
    </w:lvlOverride>
    <w:lvlOverride w:ilvl="3">
      <w:startOverride w:val="1"/>
      <w:lvl w:ilvl="3">
        <w:start w:val="1"/>
        <w:numFmt w:val="decimal"/>
        <w:pStyle w:val="A3rd"/>
        <w:lvlText w:val="%1.%2.%3.%4"/>
        <w:lvlJc w:val="left"/>
        <w:pPr>
          <w:ind w:left="1080" w:hanging="1080"/>
        </w:pPr>
        <w:rPr>
          <w:rFonts w:ascii="Times New Roman" w:hAnsi="Times New Roman" w:hint="default"/>
          <w:b/>
          <w:i w:val="0"/>
          <w:caps w:val="0"/>
          <w:strike w:val="0"/>
          <w:dstrike w:val="0"/>
          <w:vanish w:val="0"/>
          <w:sz w:val="24"/>
          <w:vertAlign w:val="baseline"/>
        </w:rPr>
      </w:lvl>
    </w:lvlOverride>
    <w:lvlOverride w:ilvl="4">
      <w:startOverride w:val="1"/>
      <w:lvl w:ilvl="4">
        <w:start w:val="1"/>
        <w:numFmt w:val="decimal"/>
        <w:pStyle w:val="A4th"/>
        <w:lvlText w:val="%1.%2.%3.%4.%5"/>
        <w:lvlJc w:val="left"/>
        <w:pPr>
          <w:ind w:left="1310" w:hanging="1310"/>
        </w:pPr>
        <w:rPr>
          <w:rFonts w:ascii="Times New Roman" w:hAnsi="Times New Roman" w:hint="default"/>
          <w:b/>
          <w:i w:val="0"/>
          <w:caps w:val="0"/>
          <w:strike w:val="0"/>
          <w:dstrike w:val="0"/>
          <w:vanish w:val="0"/>
          <w:sz w:val="24"/>
          <w:vertAlign w:val="baseline"/>
        </w:rPr>
      </w:lvl>
    </w:lvlOverride>
    <w:lvlOverride w:ilvl="5">
      <w:startOverride w:val="1"/>
      <w:lvl w:ilvl="5">
        <w:start w:val="1"/>
        <w:numFmt w:val="decimal"/>
        <w:pStyle w:val="A5th"/>
        <w:lvlText w:val="%1.%2.%3.%4.%5.%6"/>
        <w:lvlJc w:val="left"/>
        <w:pPr>
          <w:ind w:left="1627" w:hanging="1627"/>
        </w:pPr>
        <w:rPr>
          <w:rFonts w:ascii="Times New Roman" w:hAnsi="Times New Roman" w:hint="default"/>
          <w:b/>
          <w:i w:val="0"/>
          <w:caps w:val="0"/>
          <w:strike w:val="0"/>
          <w:dstrike w:val="0"/>
          <w:vanish w:val="0"/>
          <w:sz w:val="24"/>
          <w:vertAlign w:val="baseline"/>
        </w:rPr>
      </w:lvl>
    </w:lvlOverride>
    <w:lvlOverride w:ilvl="6">
      <w:startOverride w:val="1"/>
      <w:lvl w:ilvl="6">
        <w:start w:val="1"/>
        <w:numFmt w:val="decimal"/>
        <w:lvlRestart w:val="1"/>
        <w:pStyle w:val="AppendixTableTitle"/>
        <w:lvlText w:val="Table %1.%7"/>
        <w:lvlJc w:val="left"/>
        <w:pPr>
          <w:ind w:left="1354" w:hanging="1354"/>
        </w:pPr>
        <w:rPr>
          <w:rFonts w:ascii="Times New Roman" w:hAnsi="Times New Roman" w:hint="default"/>
          <w:caps w:val="0"/>
          <w:strike w:val="0"/>
          <w:dstrike w:val="0"/>
          <w:vanish w:val="0"/>
          <w:sz w:val="24"/>
          <w:vertAlign w:val="baseline"/>
        </w:rPr>
      </w:lvl>
    </w:lvlOverride>
    <w:lvlOverride w:ilvl="7">
      <w:startOverride w:val="1"/>
      <w:lvl w:ilvl="7">
        <w:start w:val="1"/>
        <w:numFmt w:val="decimal"/>
        <w:lvlRestart w:val="1"/>
        <w:pStyle w:val="AppendixFigureTitle"/>
        <w:lvlText w:val="Figure %1.%8"/>
        <w:lvlJc w:val="left"/>
        <w:pPr>
          <w:ind w:left="1354" w:hanging="1354"/>
        </w:pPr>
        <w:rPr>
          <w:rFonts w:ascii="Times New Roman" w:hAnsi="Times New Roman" w:hint="default"/>
          <w:caps w:val="0"/>
          <w:strike w:val="0"/>
          <w:dstrike w:val="0"/>
          <w:vanish w:val="0"/>
          <w:sz w:val="24"/>
          <w:vertAlign w:val="baseline"/>
        </w:rPr>
      </w:lvl>
    </w:lvlOverride>
    <w:lvlOverride w:ilvl="8">
      <w:startOverride w:val="1"/>
      <w:lvl w:ilvl="8">
        <w:start w:val="1"/>
        <w:numFmt w:val="decimal"/>
        <w:lvlRestart w:val="1"/>
        <w:pStyle w:val="AppendixSchemeTitle"/>
        <w:lvlText w:val="Scheme %1.%9"/>
        <w:lvlJc w:val="left"/>
        <w:pPr>
          <w:ind w:left="1440" w:hanging="1440"/>
        </w:pPr>
        <w:rPr>
          <w:rFonts w:ascii="Times New Roman" w:hAnsi="Times New Roman" w:hint="default"/>
          <w:b w:val="0"/>
          <w:i w:val="0"/>
          <w:caps w:val="0"/>
          <w:strike w:val="0"/>
          <w:dstrike w:val="0"/>
          <w:vanish w:val="0"/>
          <w:sz w:val="24"/>
          <w:vertAlign w:val="baseline"/>
        </w:rPr>
      </w:lvl>
    </w:lvlOverride>
  </w:num>
  <w:num w:numId="29">
    <w:abstractNumId w:val="4"/>
    <w:lvlOverride w:ilvl="0">
      <w:lvl w:ilvl="0">
        <w:start w:val="1"/>
        <w:numFmt w:val="upperLetter"/>
        <w:pStyle w:val="AppendixLetter"/>
        <w:suff w:val="nothing"/>
        <w:lvlText w:val="APPENDIX %1"/>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drawingGridHorizontalSpacing w:val="720"/>
  <w:drawingGridVerticalSpacing w:val="720"/>
  <w:doNotUseMarginsForDrawingGridOrigin/>
  <w:drawingGridHorizontalOrigin w:val="36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0C3"/>
    <w:rsid w:val="00001385"/>
    <w:rsid w:val="00003FBD"/>
    <w:rsid w:val="000108B2"/>
    <w:rsid w:val="00011BC5"/>
    <w:rsid w:val="0001216B"/>
    <w:rsid w:val="00014873"/>
    <w:rsid w:val="00024C76"/>
    <w:rsid w:val="00025C68"/>
    <w:rsid w:val="00027AB8"/>
    <w:rsid w:val="00031392"/>
    <w:rsid w:val="00033E44"/>
    <w:rsid w:val="00033EE7"/>
    <w:rsid w:val="0006261F"/>
    <w:rsid w:val="00064DF4"/>
    <w:rsid w:val="000652F5"/>
    <w:rsid w:val="000718C7"/>
    <w:rsid w:val="00071AE4"/>
    <w:rsid w:val="000748C5"/>
    <w:rsid w:val="000750A2"/>
    <w:rsid w:val="00077932"/>
    <w:rsid w:val="000840AC"/>
    <w:rsid w:val="000963BC"/>
    <w:rsid w:val="000A67E4"/>
    <w:rsid w:val="000B156F"/>
    <w:rsid w:val="000B4A14"/>
    <w:rsid w:val="000B4A5D"/>
    <w:rsid w:val="000B6177"/>
    <w:rsid w:val="000D0EED"/>
    <w:rsid w:val="000D34B8"/>
    <w:rsid w:val="000E015C"/>
    <w:rsid w:val="000E185D"/>
    <w:rsid w:val="000E449D"/>
    <w:rsid w:val="000E7449"/>
    <w:rsid w:val="000E7C2F"/>
    <w:rsid w:val="000F48A0"/>
    <w:rsid w:val="00102992"/>
    <w:rsid w:val="00104C36"/>
    <w:rsid w:val="00105025"/>
    <w:rsid w:val="00105638"/>
    <w:rsid w:val="001074BB"/>
    <w:rsid w:val="0011428D"/>
    <w:rsid w:val="0011789A"/>
    <w:rsid w:val="00124A88"/>
    <w:rsid w:val="00130F39"/>
    <w:rsid w:val="00136378"/>
    <w:rsid w:val="0013728C"/>
    <w:rsid w:val="001421E9"/>
    <w:rsid w:val="00145A1D"/>
    <w:rsid w:val="00157039"/>
    <w:rsid w:val="00160D9E"/>
    <w:rsid w:val="00161571"/>
    <w:rsid w:val="001721CE"/>
    <w:rsid w:val="00176777"/>
    <w:rsid w:val="00176D5E"/>
    <w:rsid w:val="00180CB0"/>
    <w:rsid w:val="0018137E"/>
    <w:rsid w:val="00190112"/>
    <w:rsid w:val="00193F11"/>
    <w:rsid w:val="001961E1"/>
    <w:rsid w:val="001A43C9"/>
    <w:rsid w:val="001A7319"/>
    <w:rsid w:val="001B0395"/>
    <w:rsid w:val="001C5FF1"/>
    <w:rsid w:val="001C6F8B"/>
    <w:rsid w:val="001D7630"/>
    <w:rsid w:val="001E2509"/>
    <w:rsid w:val="001E3A09"/>
    <w:rsid w:val="001E4B9B"/>
    <w:rsid w:val="001E6FEF"/>
    <w:rsid w:val="001F01BC"/>
    <w:rsid w:val="001F34CC"/>
    <w:rsid w:val="001F4113"/>
    <w:rsid w:val="001F5335"/>
    <w:rsid w:val="0020407B"/>
    <w:rsid w:val="00207C01"/>
    <w:rsid w:val="00207FBA"/>
    <w:rsid w:val="00210F98"/>
    <w:rsid w:val="002138F9"/>
    <w:rsid w:val="0021799C"/>
    <w:rsid w:val="00221615"/>
    <w:rsid w:val="00224631"/>
    <w:rsid w:val="00227C94"/>
    <w:rsid w:val="00232B85"/>
    <w:rsid w:val="002330FD"/>
    <w:rsid w:val="00237857"/>
    <w:rsid w:val="00243807"/>
    <w:rsid w:val="00253BF6"/>
    <w:rsid w:val="00260CA9"/>
    <w:rsid w:val="00267648"/>
    <w:rsid w:val="00271510"/>
    <w:rsid w:val="00276071"/>
    <w:rsid w:val="00281AB3"/>
    <w:rsid w:val="00283195"/>
    <w:rsid w:val="0028570D"/>
    <w:rsid w:val="00287D45"/>
    <w:rsid w:val="00287FA1"/>
    <w:rsid w:val="00292173"/>
    <w:rsid w:val="00294F6D"/>
    <w:rsid w:val="00296D1F"/>
    <w:rsid w:val="002A2122"/>
    <w:rsid w:val="002A77B9"/>
    <w:rsid w:val="002C26C0"/>
    <w:rsid w:val="002E4216"/>
    <w:rsid w:val="002F01BE"/>
    <w:rsid w:val="002F079D"/>
    <w:rsid w:val="002F6A04"/>
    <w:rsid w:val="00302FD7"/>
    <w:rsid w:val="00303C7B"/>
    <w:rsid w:val="0030510B"/>
    <w:rsid w:val="003134AF"/>
    <w:rsid w:val="0031489B"/>
    <w:rsid w:val="00320504"/>
    <w:rsid w:val="00320FDB"/>
    <w:rsid w:val="00323B63"/>
    <w:rsid w:val="003323A4"/>
    <w:rsid w:val="0033442A"/>
    <w:rsid w:val="00334BBE"/>
    <w:rsid w:val="003353E1"/>
    <w:rsid w:val="0033558C"/>
    <w:rsid w:val="00335AA5"/>
    <w:rsid w:val="0033600F"/>
    <w:rsid w:val="003407F6"/>
    <w:rsid w:val="003420F8"/>
    <w:rsid w:val="0035041D"/>
    <w:rsid w:val="00351688"/>
    <w:rsid w:val="00351859"/>
    <w:rsid w:val="00362726"/>
    <w:rsid w:val="00366D35"/>
    <w:rsid w:val="003672CA"/>
    <w:rsid w:val="0037106A"/>
    <w:rsid w:val="00373E6E"/>
    <w:rsid w:val="0038344A"/>
    <w:rsid w:val="00393A2E"/>
    <w:rsid w:val="00395E1F"/>
    <w:rsid w:val="003A3218"/>
    <w:rsid w:val="003A3705"/>
    <w:rsid w:val="003B54CD"/>
    <w:rsid w:val="003C04A0"/>
    <w:rsid w:val="003C1872"/>
    <w:rsid w:val="003C6F82"/>
    <w:rsid w:val="003D19BB"/>
    <w:rsid w:val="003D3C9B"/>
    <w:rsid w:val="003F3052"/>
    <w:rsid w:val="003F3B4C"/>
    <w:rsid w:val="003F59BC"/>
    <w:rsid w:val="004033D4"/>
    <w:rsid w:val="00403F77"/>
    <w:rsid w:val="004041FE"/>
    <w:rsid w:val="00405BF0"/>
    <w:rsid w:val="00410EA4"/>
    <w:rsid w:val="00412A03"/>
    <w:rsid w:val="0041500F"/>
    <w:rsid w:val="00420899"/>
    <w:rsid w:val="00421165"/>
    <w:rsid w:val="00430FB5"/>
    <w:rsid w:val="00431F50"/>
    <w:rsid w:val="004446AE"/>
    <w:rsid w:val="00456FAD"/>
    <w:rsid w:val="00472142"/>
    <w:rsid w:val="00485244"/>
    <w:rsid w:val="004A0BE4"/>
    <w:rsid w:val="004A32E0"/>
    <w:rsid w:val="004B455A"/>
    <w:rsid w:val="004B5993"/>
    <w:rsid w:val="004B5E7E"/>
    <w:rsid w:val="004C1BA5"/>
    <w:rsid w:val="004C2040"/>
    <w:rsid w:val="004C3BD7"/>
    <w:rsid w:val="004C6A17"/>
    <w:rsid w:val="004D0556"/>
    <w:rsid w:val="004D44B7"/>
    <w:rsid w:val="004E70DB"/>
    <w:rsid w:val="004E7731"/>
    <w:rsid w:val="004F1DF0"/>
    <w:rsid w:val="004F2EDF"/>
    <w:rsid w:val="004F6BDB"/>
    <w:rsid w:val="0050425D"/>
    <w:rsid w:val="00512CB5"/>
    <w:rsid w:val="00513351"/>
    <w:rsid w:val="00522B11"/>
    <w:rsid w:val="00523FFC"/>
    <w:rsid w:val="0052540A"/>
    <w:rsid w:val="0052570E"/>
    <w:rsid w:val="00525E8B"/>
    <w:rsid w:val="0054261C"/>
    <w:rsid w:val="00546B60"/>
    <w:rsid w:val="005505A9"/>
    <w:rsid w:val="005609DC"/>
    <w:rsid w:val="00561D78"/>
    <w:rsid w:val="005656F7"/>
    <w:rsid w:val="005665F4"/>
    <w:rsid w:val="005671E4"/>
    <w:rsid w:val="00572953"/>
    <w:rsid w:val="005750F2"/>
    <w:rsid w:val="00583BA4"/>
    <w:rsid w:val="0059049E"/>
    <w:rsid w:val="005A69D2"/>
    <w:rsid w:val="005A761C"/>
    <w:rsid w:val="005B3650"/>
    <w:rsid w:val="005B4121"/>
    <w:rsid w:val="005B4466"/>
    <w:rsid w:val="005B7294"/>
    <w:rsid w:val="005C5ADA"/>
    <w:rsid w:val="005D13B5"/>
    <w:rsid w:val="005D2749"/>
    <w:rsid w:val="005D3BAE"/>
    <w:rsid w:val="005E6674"/>
    <w:rsid w:val="005F22B4"/>
    <w:rsid w:val="005F7791"/>
    <w:rsid w:val="00601AB6"/>
    <w:rsid w:val="00601EC4"/>
    <w:rsid w:val="00601FFC"/>
    <w:rsid w:val="00603969"/>
    <w:rsid w:val="006076E7"/>
    <w:rsid w:val="00610DBC"/>
    <w:rsid w:val="006171B9"/>
    <w:rsid w:val="00627A7B"/>
    <w:rsid w:val="0063183B"/>
    <w:rsid w:val="00637579"/>
    <w:rsid w:val="0064247B"/>
    <w:rsid w:val="00653E32"/>
    <w:rsid w:val="00653F0D"/>
    <w:rsid w:val="00653FE2"/>
    <w:rsid w:val="00654FF1"/>
    <w:rsid w:val="0066265D"/>
    <w:rsid w:val="006633DD"/>
    <w:rsid w:val="00677C90"/>
    <w:rsid w:val="00687E62"/>
    <w:rsid w:val="00692678"/>
    <w:rsid w:val="00695334"/>
    <w:rsid w:val="006B47D7"/>
    <w:rsid w:val="006C39B4"/>
    <w:rsid w:val="006C771C"/>
    <w:rsid w:val="006C7F9F"/>
    <w:rsid w:val="006D1DB1"/>
    <w:rsid w:val="006D3C63"/>
    <w:rsid w:val="006D5268"/>
    <w:rsid w:val="006D6C94"/>
    <w:rsid w:val="006E11CC"/>
    <w:rsid w:val="006E1EC3"/>
    <w:rsid w:val="006E62D4"/>
    <w:rsid w:val="006E6E5F"/>
    <w:rsid w:val="006F0145"/>
    <w:rsid w:val="006F2845"/>
    <w:rsid w:val="006F725F"/>
    <w:rsid w:val="00702BA2"/>
    <w:rsid w:val="007044C9"/>
    <w:rsid w:val="00705447"/>
    <w:rsid w:val="007059B1"/>
    <w:rsid w:val="00706F63"/>
    <w:rsid w:val="007144C4"/>
    <w:rsid w:val="007236D7"/>
    <w:rsid w:val="00724304"/>
    <w:rsid w:val="0073733F"/>
    <w:rsid w:val="0074186B"/>
    <w:rsid w:val="007500B8"/>
    <w:rsid w:val="007644BF"/>
    <w:rsid w:val="00764E0E"/>
    <w:rsid w:val="0076612A"/>
    <w:rsid w:val="00770FC5"/>
    <w:rsid w:val="00771120"/>
    <w:rsid w:val="007730A1"/>
    <w:rsid w:val="00777876"/>
    <w:rsid w:val="0078000D"/>
    <w:rsid w:val="00781BBB"/>
    <w:rsid w:val="00786E90"/>
    <w:rsid w:val="00787985"/>
    <w:rsid w:val="007948A2"/>
    <w:rsid w:val="00797222"/>
    <w:rsid w:val="00797CBF"/>
    <w:rsid w:val="007A23C5"/>
    <w:rsid w:val="007A5C83"/>
    <w:rsid w:val="007A7175"/>
    <w:rsid w:val="007B6887"/>
    <w:rsid w:val="007B6BC4"/>
    <w:rsid w:val="007B702A"/>
    <w:rsid w:val="007B710B"/>
    <w:rsid w:val="007C0744"/>
    <w:rsid w:val="007C120F"/>
    <w:rsid w:val="007C1B6C"/>
    <w:rsid w:val="007C1DBE"/>
    <w:rsid w:val="007C35E8"/>
    <w:rsid w:val="007C4B3A"/>
    <w:rsid w:val="007D2044"/>
    <w:rsid w:val="007D5297"/>
    <w:rsid w:val="007E7D67"/>
    <w:rsid w:val="007F13CA"/>
    <w:rsid w:val="007F425F"/>
    <w:rsid w:val="007F4D4B"/>
    <w:rsid w:val="00804557"/>
    <w:rsid w:val="00815EAE"/>
    <w:rsid w:val="008251C0"/>
    <w:rsid w:val="00833648"/>
    <w:rsid w:val="008345B0"/>
    <w:rsid w:val="00844254"/>
    <w:rsid w:val="008443F4"/>
    <w:rsid w:val="008459A8"/>
    <w:rsid w:val="0085576F"/>
    <w:rsid w:val="00855FCF"/>
    <w:rsid w:val="008612D1"/>
    <w:rsid w:val="008669C9"/>
    <w:rsid w:val="0087263F"/>
    <w:rsid w:val="00873E64"/>
    <w:rsid w:val="00881D5F"/>
    <w:rsid w:val="00891B00"/>
    <w:rsid w:val="00894829"/>
    <w:rsid w:val="008A00F7"/>
    <w:rsid w:val="008A7EA6"/>
    <w:rsid w:val="008B7B64"/>
    <w:rsid w:val="008C42B7"/>
    <w:rsid w:val="008D3A96"/>
    <w:rsid w:val="008E6A02"/>
    <w:rsid w:val="008F1D3C"/>
    <w:rsid w:val="008F3BC0"/>
    <w:rsid w:val="008F55F5"/>
    <w:rsid w:val="00900636"/>
    <w:rsid w:val="0090329F"/>
    <w:rsid w:val="00913348"/>
    <w:rsid w:val="00913846"/>
    <w:rsid w:val="00914AC2"/>
    <w:rsid w:val="00915948"/>
    <w:rsid w:val="00916E5E"/>
    <w:rsid w:val="00922493"/>
    <w:rsid w:val="0092772D"/>
    <w:rsid w:val="00942DEF"/>
    <w:rsid w:val="00946803"/>
    <w:rsid w:val="00953E32"/>
    <w:rsid w:val="00955FD4"/>
    <w:rsid w:val="00963D2E"/>
    <w:rsid w:val="009640C3"/>
    <w:rsid w:val="00966620"/>
    <w:rsid w:val="009761ED"/>
    <w:rsid w:val="00977EAE"/>
    <w:rsid w:val="00986E24"/>
    <w:rsid w:val="009A4208"/>
    <w:rsid w:val="009A62D7"/>
    <w:rsid w:val="009A7664"/>
    <w:rsid w:val="009B0E12"/>
    <w:rsid w:val="009B0FB6"/>
    <w:rsid w:val="009C2C0D"/>
    <w:rsid w:val="009C2D64"/>
    <w:rsid w:val="009C3B36"/>
    <w:rsid w:val="009C3FEF"/>
    <w:rsid w:val="009C73F0"/>
    <w:rsid w:val="009C76DC"/>
    <w:rsid w:val="009D12F5"/>
    <w:rsid w:val="009D6862"/>
    <w:rsid w:val="009E4C61"/>
    <w:rsid w:val="009E5980"/>
    <w:rsid w:val="009E742E"/>
    <w:rsid w:val="009F058D"/>
    <w:rsid w:val="009F4A29"/>
    <w:rsid w:val="009F6A7C"/>
    <w:rsid w:val="00A019F5"/>
    <w:rsid w:val="00A0294A"/>
    <w:rsid w:val="00A03725"/>
    <w:rsid w:val="00A05CA0"/>
    <w:rsid w:val="00A072B5"/>
    <w:rsid w:val="00A07E6B"/>
    <w:rsid w:val="00A17046"/>
    <w:rsid w:val="00A22FC4"/>
    <w:rsid w:val="00A2625F"/>
    <w:rsid w:val="00A271D4"/>
    <w:rsid w:val="00A275D2"/>
    <w:rsid w:val="00A317C5"/>
    <w:rsid w:val="00A376F1"/>
    <w:rsid w:val="00A40796"/>
    <w:rsid w:val="00A44A23"/>
    <w:rsid w:val="00A518D4"/>
    <w:rsid w:val="00A54A7A"/>
    <w:rsid w:val="00A55C6C"/>
    <w:rsid w:val="00A61E19"/>
    <w:rsid w:val="00A708CD"/>
    <w:rsid w:val="00A76D37"/>
    <w:rsid w:val="00A82820"/>
    <w:rsid w:val="00A87871"/>
    <w:rsid w:val="00A92ADD"/>
    <w:rsid w:val="00A94004"/>
    <w:rsid w:val="00A97AE3"/>
    <w:rsid w:val="00AB008C"/>
    <w:rsid w:val="00AB187E"/>
    <w:rsid w:val="00AB2F8A"/>
    <w:rsid w:val="00AB673B"/>
    <w:rsid w:val="00AB6FAD"/>
    <w:rsid w:val="00AB735F"/>
    <w:rsid w:val="00AC2876"/>
    <w:rsid w:val="00AC6C38"/>
    <w:rsid w:val="00AD061B"/>
    <w:rsid w:val="00AD0F3E"/>
    <w:rsid w:val="00AE0425"/>
    <w:rsid w:val="00AE30F9"/>
    <w:rsid w:val="00AE74F2"/>
    <w:rsid w:val="00AF11C2"/>
    <w:rsid w:val="00AF3386"/>
    <w:rsid w:val="00AF34C1"/>
    <w:rsid w:val="00AF3C70"/>
    <w:rsid w:val="00AF6441"/>
    <w:rsid w:val="00B00149"/>
    <w:rsid w:val="00B07629"/>
    <w:rsid w:val="00B1232F"/>
    <w:rsid w:val="00B14302"/>
    <w:rsid w:val="00B17EED"/>
    <w:rsid w:val="00B256B6"/>
    <w:rsid w:val="00B315B2"/>
    <w:rsid w:val="00B31BE3"/>
    <w:rsid w:val="00B369A8"/>
    <w:rsid w:val="00B43C2A"/>
    <w:rsid w:val="00B51362"/>
    <w:rsid w:val="00B5464E"/>
    <w:rsid w:val="00B54BD6"/>
    <w:rsid w:val="00B5759A"/>
    <w:rsid w:val="00B6111B"/>
    <w:rsid w:val="00B64ED7"/>
    <w:rsid w:val="00B66208"/>
    <w:rsid w:val="00B71B3D"/>
    <w:rsid w:val="00B72113"/>
    <w:rsid w:val="00BA4C1C"/>
    <w:rsid w:val="00BA528E"/>
    <w:rsid w:val="00BA6190"/>
    <w:rsid w:val="00BB08EA"/>
    <w:rsid w:val="00BB3C4D"/>
    <w:rsid w:val="00BB6991"/>
    <w:rsid w:val="00BB6DDC"/>
    <w:rsid w:val="00BB6F96"/>
    <w:rsid w:val="00BC09EB"/>
    <w:rsid w:val="00BC15DF"/>
    <w:rsid w:val="00BC3629"/>
    <w:rsid w:val="00BD6F63"/>
    <w:rsid w:val="00BF08A5"/>
    <w:rsid w:val="00BF484E"/>
    <w:rsid w:val="00C06564"/>
    <w:rsid w:val="00C20C32"/>
    <w:rsid w:val="00C21A95"/>
    <w:rsid w:val="00C235B0"/>
    <w:rsid w:val="00C34710"/>
    <w:rsid w:val="00C35040"/>
    <w:rsid w:val="00C35222"/>
    <w:rsid w:val="00C42AAC"/>
    <w:rsid w:val="00C45A7F"/>
    <w:rsid w:val="00C53183"/>
    <w:rsid w:val="00C5793D"/>
    <w:rsid w:val="00C679D5"/>
    <w:rsid w:val="00C962EB"/>
    <w:rsid w:val="00CA1A5B"/>
    <w:rsid w:val="00CA6F40"/>
    <w:rsid w:val="00CB2C03"/>
    <w:rsid w:val="00CB4726"/>
    <w:rsid w:val="00CB6EE9"/>
    <w:rsid w:val="00CB79CC"/>
    <w:rsid w:val="00CC3472"/>
    <w:rsid w:val="00CD5821"/>
    <w:rsid w:val="00CD63A1"/>
    <w:rsid w:val="00CE18BB"/>
    <w:rsid w:val="00CE19C0"/>
    <w:rsid w:val="00CF3CC8"/>
    <w:rsid w:val="00D04778"/>
    <w:rsid w:val="00D2030D"/>
    <w:rsid w:val="00D23738"/>
    <w:rsid w:val="00D27572"/>
    <w:rsid w:val="00D31C88"/>
    <w:rsid w:val="00D47D67"/>
    <w:rsid w:val="00D75142"/>
    <w:rsid w:val="00D75350"/>
    <w:rsid w:val="00D7598B"/>
    <w:rsid w:val="00D83560"/>
    <w:rsid w:val="00D8466C"/>
    <w:rsid w:val="00D84CC5"/>
    <w:rsid w:val="00D85803"/>
    <w:rsid w:val="00D96670"/>
    <w:rsid w:val="00D971BC"/>
    <w:rsid w:val="00DA2B7F"/>
    <w:rsid w:val="00DA3348"/>
    <w:rsid w:val="00DB1CB6"/>
    <w:rsid w:val="00DB1D58"/>
    <w:rsid w:val="00DB2758"/>
    <w:rsid w:val="00DB2DF4"/>
    <w:rsid w:val="00DB463F"/>
    <w:rsid w:val="00DC060F"/>
    <w:rsid w:val="00DC08F1"/>
    <w:rsid w:val="00DC0A3C"/>
    <w:rsid w:val="00DC12FD"/>
    <w:rsid w:val="00DC3960"/>
    <w:rsid w:val="00DC4273"/>
    <w:rsid w:val="00DC7248"/>
    <w:rsid w:val="00DD26B6"/>
    <w:rsid w:val="00DE3CB7"/>
    <w:rsid w:val="00DF74F7"/>
    <w:rsid w:val="00E00D0A"/>
    <w:rsid w:val="00E04811"/>
    <w:rsid w:val="00E0554F"/>
    <w:rsid w:val="00E062C3"/>
    <w:rsid w:val="00E21E1E"/>
    <w:rsid w:val="00E310EC"/>
    <w:rsid w:val="00E37275"/>
    <w:rsid w:val="00E4602C"/>
    <w:rsid w:val="00E46CB2"/>
    <w:rsid w:val="00E47A48"/>
    <w:rsid w:val="00E5460B"/>
    <w:rsid w:val="00E5496D"/>
    <w:rsid w:val="00E631F3"/>
    <w:rsid w:val="00E67498"/>
    <w:rsid w:val="00E75A0A"/>
    <w:rsid w:val="00E77C48"/>
    <w:rsid w:val="00E80531"/>
    <w:rsid w:val="00E87901"/>
    <w:rsid w:val="00E9086F"/>
    <w:rsid w:val="00E97FC1"/>
    <w:rsid w:val="00EA234B"/>
    <w:rsid w:val="00EA2BC8"/>
    <w:rsid w:val="00EB0EF2"/>
    <w:rsid w:val="00EB382F"/>
    <w:rsid w:val="00EB6546"/>
    <w:rsid w:val="00EC13FD"/>
    <w:rsid w:val="00EC22E4"/>
    <w:rsid w:val="00ED615A"/>
    <w:rsid w:val="00EE1664"/>
    <w:rsid w:val="00EE3775"/>
    <w:rsid w:val="00EE6E88"/>
    <w:rsid w:val="00EF2050"/>
    <w:rsid w:val="00EF7283"/>
    <w:rsid w:val="00EF7DDF"/>
    <w:rsid w:val="00F000C8"/>
    <w:rsid w:val="00F005D5"/>
    <w:rsid w:val="00F00C64"/>
    <w:rsid w:val="00F110FC"/>
    <w:rsid w:val="00F1292D"/>
    <w:rsid w:val="00F164EB"/>
    <w:rsid w:val="00F216F1"/>
    <w:rsid w:val="00F26C71"/>
    <w:rsid w:val="00F32700"/>
    <w:rsid w:val="00F33D66"/>
    <w:rsid w:val="00F33DF2"/>
    <w:rsid w:val="00F3478C"/>
    <w:rsid w:val="00F34839"/>
    <w:rsid w:val="00F348DD"/>
    <w:rsid w:val="00F35B71"/>
    <w:rsid w:val="00F36587"/>
    <w:rsid w:val="00F3668B"/>
    <w:rsid w:val="00F47C8C"/>
    <w:rsid w:val="00F57E84"/>
    <w:rsid w:val="00F60684"/>
    <w:rsid w:val="00F650B6"/>
    <w:rsid w:val="00F83038"/>
    <w:rsid w:val="00F91C50"/>
    <w:rsid w:val="00F93EA3"/>
    <w:rsid w:val="00F9476C"/>
    <w:rsid w:val="00F97CC2"/>
    <w:rsid w:val="00FA09EC"/>
    <w:rsid w:val="00FA150C"/>
    <w:rsid w:val="00FA44C8"/>
    <w:rsid w:val="00FB0273"/>
    <w:rsid w:val="00FB51B7"/>
    <w:rsid w:val="00FB562F"/>
    <w:rsid w:val="00FB7937"/>
    <w:rsid w:val="00FC4CB8"/>
    <w:rsid w:val="00FD080B"/>
    <w:rsid w:val="00FD437B"/>
    <w:rsid w:val="00FD6961"/>
    <w:rsid w:val="00FE03D4"/>
    <w:rsid w:val="00FE7CDA"/>
    <w:rsid w:val="00FF161C"/>
    <w:rsid w:val="00FF4784"/>
    <w:rsid w:val="00FF7A42"/>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0CEE6"/>
  <w15:chartTrackingRefBased/>
  <w15:docId w15:val="{349E9C46-41B6-4767-AFD3-013842BBB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25"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semiHidden/>
    <w:qFormat/>
    <w:rsid w:val="006633DD"/>
  </w:style>
  <w:style w:type="paragraph" w:styleId="Heading1">
    <w:name w:val="heading 1"/>
    <w:basedOn w:val="Normal"/>
    <w:next w:val="Normal"/>
    <w:link w:val="Heading1Char"/>
    <w:uiPriority w:val="9"/>
    <w:qFormat/>
    <w:rsid w:val="009B0FB6"/>
    <w:pPr>
      <w:keepNext/>
      <w:keepLines/>
      <w:spacing w:before="1440" w:afterLines="200" w:after="480" w:line="240" w:lineRule="auto"/>
      <w:jc w:val="center"/>
      <w:outlineLvl w:val="0"/>
    </w:pPr>
    <w:rPr>
      <w:rFonts w:eastAsiaTheme="majorEastAsia"/>
      <w:color w:val="000000" w:themeColor="text1"/>
    </w:rPr>
  </w:style>
  <w:style w:type="paragraph" w:styleId="Heading2">
    <w:name w:val="heading 2"/>
    <w:basedOn w:val="Normal"/>
    <w:next w:val="Normal"/>
    <w:link w:val="Heading2Char"/>
    <w:uiPriority w:val="9"/>
    <w:qFormat/>
    <w:rsid w:val="00B31B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qFormat/>
    <w:rsid w:val="00B31BE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9"/>
    <w:semiHidden/>
    <w:qFormat/>
    <w:rsid w:val="00B31BE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semiHidden/>
    <w:qFormat/>
    <w:rsid w:val="00B31BE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semiHidden/>
    <w:qFormat/>
    <w:rsid w:val="00B31BE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87901"/>
    <w:pPr>
      <w:tabs>
        <w:tab w:val="center" w:pos="4680"/>
        <w:tab w:val="right" w:pos="9360"/>
      </w:tabs>
      <w:spacing w:line="240" w:lineRule="auto"/>
    </w:pPr>
  </w:style>
  <w:style w:type="character" w:customStyle="1" w:styleId="HeaderChar">
    <w:name w:val="Header Char"/>
    <w:basedOn w:val="DefaultParagraphFont"/>
    <w:link w:val="Header"/>
    <w:uiPriority w:val="99"/>
    <w:rsid w:val="00EE3775"/>
  </w:style>
  <w:style w:type="paragraph" w:styleId="Footer">
    <w:name w:val="footer"/>
    <w:basedOn w:val="Normal"/>
    <w:link w:val="FooterChar"/>
    <w:uiPriority w:val="99"/>
    <w:rsid w:val="00E87901"/>
    <w:pPr>
      <w:tabs>
        <w:tab w:val="center" w:pos="4680"/>
        <w:tab w:val="right" w:pos="9360"/>
      </w:tabs>
      <w:spacing w:line="240" w:lineRule="auto"/>
    </w:pPr>
  </w:style>
  <w:style w:type="character" w:customStyle="1" w:styleId="FooterChar">
    <w:name w:val="Footer Char"/>
    <w:basedOn w:val="DefaultParagraphFont"/>
    <w:link w:val="Footer"/>
    <w:uiPriority w:val="99"/>
    <w:rsid w:val="00EE3775"/>
  </w:style>
  <w:style w:type="paragraph" w:customStyle="1" w:styleId="PPH">
    <w:name w:val="PPH"/>
    <w:aliases w:val="Preliminary Page Headings"/>
    <w:basedOn w:val="Heading1"/>
    <w:next w:val="Paragraphs"/>
    <w:link w:val="PPHChar"/>
    <w:uiPriority w:val="1"/>
    <w:rsid w:val="00797222"/>
    <w:pPr>
      <w:spacing w:afterLines="100" w:after="240" w:line="480" w:lineRule="auto"/>
    </w:pPr>
  </w:style>
  <w:style w:type="paragraph" w:customStyle="1" w:styleId="TOCLabel">
    <w:name w:val="TOC Label"/>
    <w:basedOn w:val="Heading1"/>
    <w:link w:val="TOCLabelChar"/>
    <w:uiPriority w:val="99"/>
    <w:semiHidden/>
    <w:qFormat/>
    <w:rsid w:val="00C5793D"/>
  </w:style>
  <w:style w:type="character" w:customStyle="1" w:styleId="Heading1Char">
    <w:name w:val="Heading 1 Char"/>
    <w:basedOn w:val="DefaultParagraphFont"/>
    <w:link w:val="Heading1"/>
    <w:uiPriority w:val="9"/>
    <w:rsid w:val="009C2D64"/>
    <w:rPr>
      <w:rFonts w:eastAsiaTheme="majorEastAsia"/>
      <w:color w:val="000000" w:themeColor="text1"/>
    </w:rPr>
  </w:style>
  <w:style w:type="character" w:customStyle="1" w:styleId="PPHChar">
    <w:name w:val="PPH Char"/>
    <w:aliases w:val="Preliminary Page Headings Char"/>
    <w:basedOn w:val="Heading1Char"/>
    <w:link w:val="PPH"/>
    <w:uiPriority w:val="1"/>
    <w:rsid w:val="009C2D64"/>
    <w:rPr>
      <w:rFonts w:eastAsiaTheme="majorEastAsia"/>
      <w:color w:val="000000" w:themeColor="text1"/>
    </w:rPr>
  </w:style>
  <w:style w:type="character" w:styleId="PlaceholderText">
    <w:name w:val="Placeholder Text"/>
    <w:basedOn w:val="DefaultParagraphFont"/>
    <w:uiPriority w:val="99"/>
    <w:semiHidden/>
    <w:rsid w:val="009B0FB6"/>
    <w:rPr>
      <w:color w:val="808080"/>
    </w:rPr>
  </w:style>
  <w:style w:type="character" w:customStyle="1" w:styleId="TOCLabelChar">
    <w:name w:val="TOC Label Char"/>
    <w:basedOn w:val="DefaultParagraphFont"/>
    <w:link w:val="TOCLabel"/>
    <w:uiPriority w:val="99"/>
    <w:semiHidden/>
    <w:rsid w:val="00CF3CC8"/>
    <w:rPr>
      <w:rFonts w:eastAsiaTheme="majorEastAsia"/>
      <w:color w:val="000000" w:themeColor="text1"/>
    </w:rPr>
  </w:style>
  <w:style w:type="paragraph" w:customStyle="1" w:styleId="ApprovalPage">
    <w:name w:val="Approval Page"/>
    <w:basedOn w:val="Normal"/>
    <w:link w:val="ApprovalPageChar"/>
    <w:uiPriority w:val="99"/>
    <w:semiHidden/>
    <w:qFormat/>
    <w:rsid w:val="000B156F"/>
    <w:pPr>
      <w:widowControl w:val="0"/>
      <w:tabs>
        <w:tab w:val="left" w:pos="4680"/>
      </w:tabs>
      <w:spacing w:line="240" w:lineRule="auto"/>
    </w:pPr>
    <w:rPr>
      <w:rFonts w:cstheme="minorBidi"/>
    </w:rPr>
  </w:style>
  <w:style w:type="character" w:customStyle="1" w:styleId="ApprovalPageChar">
    <w:name w:val="Approval Page Char"/>
    <w:basedOn w:val="DefaultParagraphFont"/>
    <w:link w:val="ApprovalPage"/>
    <w:uiPriority w:val="99"/>
    <w:semiHidden/>
    <w:rsid w:val="009C2D64"/>
    <w:rPr>
      <w:rFonts w:cstheme="minorBidi"/>
    </w:rPr>
  </w:style>
  <w:style w:type="paragraph" w:customStyle="1" w:styleId="SingleSignatureLineCenter">
    <w:name w:val="Single Signature Line Center"/>
    <w:basedOn w:val="ApprovalPage"/>
    <w:next w:val="SingleSignatureEntryCenter"/>
    <w:link w:val="SingleSignatureLineCenterChar"/>
    <w:uiPriority w:val="59"/>
    <w:qFormat/>
    <w:rsid w:val="000B156F"/>
    <w:pPr>
      <w:tabs>
        <w:tab w:val="clear" w:pos="4680"/>
        <w:tab w:val="left" w:pos="2160"/>
        <w:tab w:val="right" w:leader="underscore" w:pos="6480"/>
      </w:tabs>
      <w:spacing w:beforeLines="200" w:before="480"/>
    </w:pPr>
  </w:style>
  <w:style w:type="paragraph" w:customStyle="1" w:styleId="SingleSignatureEntryCenter">
    <w:name w:val="Single Signature Entry Center"/>
    <w:basedOn w:val="ApprovalPage"/>
    <w:link w:val="SingleSignatureEntryCenterChar"/>
    <w:uiPriority w:val="59"/>
    <w:qFormat/>
    <w:rsid w:val="000B156F"/>
    <w:pPr>
      <w:tabs>
        <w:tab w:val="clear" w:pos="4680"/>
        <w:tab w:val="right" w:pos="2880"/>
        <w:tab w:val="left" w:pos="2970"/>
        <w:tab w:val="right" w:leader="underscore" w:pos="7200"/>
      </w:tabs>
      <w:jc w:val="center"/>
    </w:pPr>
  </w:style>
  <w:style w:type="character" w:customStyle="1" w:styleId="SingleSignatureLineCenterChar">
    <w:name w:val="Single Signature Line Center Char"/>
    <w:basedOn w:val="ApprovalPageChar"/>
    <w:link w:val="SingleSignatureLineCenter"/>
    <w:uiPriority w:val="59"/>
    <w:rsid w:val="006633DD"/>
    <w:rPr>
      <w:rFonts w:cstheme="minorBidi"/>
    </w:rPr>
  </w:style>
  <w:style w:type="character" w:customStyle="1" w:styleId="SingleSignatureEntryCenterChar">
    <w:name w:val="Single Signature Entry Center Char"/>
    <w:basedOn w:val="ApprovalPageChar"/>
    <w:link w:val="SingleSignatureEntryCenter"/>
    <w:uiPriority w:val="59"/>
    <w:rsid w:val="006633DD"/>
    <w:rPr>
      <w:rFonts w:cstheme="minorBidi"/>
    </w:rPr>
  </w:style>
  <w:style w:type="paragraph" w:customStyle="1" w:styleId="DoubleSignatureLines">
    <w:name w:val="Double Signature Lines"/>
    <w:basedOn w:val="ApprovalPage"/>
    <w:next w:val="DoubleSignatureEntries"/>
    <w:link w:val="DoubleSignatureLinesChar"/>
    <w:uiPriority w:val="26"/>
    <w:qFormat/>
    <w:rsid w:val="003F59BC"/>
    <w:pPr>
      <w:tabs>
        <w:tab w:val="clear" w:pos="4680"/>
        <w:tab w:val="left" w:pos="0"/>
        <w:tab w:val="right" w:leader="underscore" w:pos="4140"/>
        <w:tab w:val="left" w:pos="4500"/>
        <w:tab w:val="right" w:leader="underscore" w:pos="8640"/>
      </w:tabs>
      <w:spacing w:beforeLines="200" w:before="480"/>
    </w:pPr>
  </w:style>
  <w:style w:type="paragraph" w:customStyle="1" w:styleId="DoubleSignatureEntries">
    <w:name w:val="Double Signature Entries"/>
    <w:basedOn w:val="ApprovalPage"/>
    <w:link w:val="DoubleSignatureEntriesChar"/>
    <w:uiPriority w:val="59"/>
    <w:qFormat/>
    <w:rsid w:val="003F59BC"/>
    <w:pPr>
      <w:tabs>
        <w:tab w:val="clear" w:pos="4680"/>
        <w:tab w:val="center" w:pos="2070"/>
        <w:tab w:val="center" w:pos="6570"/>
      </w:tabs>
    </w:pPr>
  </w:style>
  <w:style w:type="character" w:customStyle="1" w:styleId="DoubleSignatureLinesChar">
    <w:name w:val="Double Signature Lines Char"/>
    <w:basedOn w:val="ApprovalPageChar"/>
    <w:link w:val="DoubleSignatureLines"/>
    <w:uiPriority w:val="26"/>
    <w:rsid w:val="006633DD"/>
    <w:rPr>
      <w:rFonts w:cstheme="minorBidi"/>
    </w:rPr>
  </w:style>
  <w:style w:type="character" w:customStyle="1" w:styleId="DoubleSignatureEntriesChar">
    <w:name w:val="Double Signature Entries Char"/>
    <w:basedOn w:val="ApprovalPageChar"/>
    <w:link w:val="DoubleSignatureEntries"/>
    <w:uiPriority w:val="59"/>
    <w:rsid w:val="006633DD"/>
    <w:rPr>
      <w:rFonts w:cstheme="minorBidi"/>
    </w:rPr>
  </w:style>
  <w:style w:type="paragraph" w:customStyle="1" w:styleId="HiddenPreliminarylabel">
    <w:name w:val="Hidden Preliminary label"/>
    <w:basedOn w:val="Heading1"/>
    <w:link w:val="HiddenPreliminarylabelChar"/>
    <w:uiPriority w:val="99"/>
    <w:semiHidden/>
    <w:qFormat/>
    <w:rsid w:val="004033D4"/>
    <w:pPr>
      <w:spacing w:before="0" w:afterLines="0" w:after="0"/>
    </w:pPr>
    <w:rPr>
      <w:color w:val="FFFFFF" w:themeColor="background1"/>
    </w:rPr>
  </w:style>
  <w:style w:type="character" w:customStyle="1" w:styleId="HiddenPreliminarylabelChar">
    <w:name w:val="Hidden Preliminary label Char"/>
    <w:basedOn w:val="DefaultParagraphFont"/>
    <w:link w:val="HiddenPreliminarylabel"/>
    <w:uiPriority w:val="99"/>
    <w:semiHidden/>
    <w:rsid w:val="009C2D64"/>
    <w:rPr>
      <w:rFonts w:eastAsiaTheme="majorEastAsia"/>
      <w:color w:val="FFFFFF" w:themeColor="background1"/>
    </w:rPr>
  </w:style>
  <w:style w:type="paragraph" w:customStyle="1" w:styleId="Paragraphs">
    <w:name w:val="Paragraphs"/>
    <w:basedOn w:val="Normal"/>
    <w:link w:val="ParagraphsChar"/>
    <w:uiPriority w:val="3"/>
    <w:qFormat/>
    <w:rsid w:val="008A7EA6"/>
    <w:pPr>
      <w:ind w:firstLine="720"/>
    </w:pPr>
    <w:rPr>
      <w:rFonts w:cstheme="minorBidi"/>
    </w:rPr>
  </w:style>
  <w:style w:type="character" w:customStyle="1" w:styleId="ParagraphsChar">
    <w:name w:val="Paragraphs Char"/>
    <w:basedOn w:val="DefaultParagraphFont"/>
    <w:link w:val="Paragraphs"/>
    <w:uiPriority w:val="3"/>
    <w:rsid w:val="009C2D64"/>
    <w:rPr>
      <w:rFonts w:cstheme="minorBidi"/>
    </w:rPr>
  </w:style>
  <w:style w:type="paragraph" w:customStyle="1" w:styleId="ChapterNumber">
    <w:name w:val="Chapter Number"/>
    <w:basedOn w:val="Heading1"/>
    <w:link w:val="ChapterNumberChar"/>
    <w:uiPriority w:val="2"/>
    <w:qFormat/>
    <w:rsid w:val="00303C7B"/>
    <w:pPr>
      <w:numPr>
        <w:numId w:val="15"/>
      </w:numPr>
      <w:spacing w:afterLines="100" w:after="240"/>
    </w:pPr>
  </w:style>
  <w:style w:type="paragraph" w:customStyle="1" w:styleId="CT">
    <w:name w:val="CT"/>
    <w:aliases w:val="Chapter Title"/>
    <w:next w:val="Paragraphs"/>
    <w:link w:val="CTChar"/>
    <w:uiPriority w:val="2"/>
    <w:qFormat/>
    <w:rsid w:val="001F01BC"/>
    <w:pPr>
      <w:spacing w:afterLines="100" w:after="240"/>
      <w:jc w:val="center"/>
    </w:pPr>
  </w:style>
  <w:style w:type="character" w:customStyle="1" w:styleId="ChapterNumberChar">
    <w:name w:val="Chapter Number Char"/>
    <w:basedOn w:val="DefaultParagraphFont"/>
    <w:link w:val="ChapterNumber"/>
    <w:uiPriority w:val="2"/>
    <w:rsid w:val="009C2D64"/>
    <w:rPr>
      <w:rFonts w:eastAsiaTheme="majorEastAsia"/>
      <w:color w:val="000000" w:themeColor="text1"/>
    </w:rPr>
  </w:style>
  <w:style w:type="character" w:customStyle="1" w:styleId="CTChar">
    <w:name w:val="CT Char"/>
    <w:aliases w:val="Chapter Title Char"/>
    <w:basedOn w:val="ChapterNumberChar"/>
    <w:link w:val="CT"/>
    <w:uiPriority w:val="2"/>
    <w:rsid w:val="009C2D64"/>
    <w:rPr>
      <w:rFonts w:eastAsiaTheme="majorEastAsia"/>
      <w:color w:val="000000" w:themeColor="text1"/>
    </w:rPr>
  </w:style>
  <w:style w:type="character" w:customStyle="1" w:styleId="Heading2Char">
    <w:name w:val="Heading 2 Char"/>
    <w:basedOn w:val="DefaultParagraphFont"/>
    <w:link w:val="Heading2"/>
    <w:uiPriority w:val="9"/>
    <w:rsid w:val="00CF3C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semiHidden/>
    <w:rsid w:val="00CF3CC8"/>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9"/>
    <w:semiHidden/>
    <w:rsid w:val="00CF3C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9"/>
    <w:semiHidden/>
    <w:rsid w:val="00CF3CC8"/>
    <w:rPr>
      <w:rFonts w:asciiTheme="majorHAnsi" w:eastAsiaTheme="majorEastAsia" w:hAnsiTheme="majorHAnsi" w:cstheme="majorBidi"/>
      <w:color w:val="2E74B5" w:themeColor="accent1" w:themeShade="BF"/>
    </w:rPr>
  </w:style>
  <w:style w:type="paragraph" w:customStyle="1" w:styleId="TableTitle">
    <w:name w:val="Table Title"/>
    <w:next w:val="TableNotes"/>
    <w:link w:val="TableTitleChar"/>
    <w:uiPriority w:val="14"/>
    <w:qFormat/>
    <w:rsid w:val="00303C7B"/>
    <w:pPr>
      <w:numPr>
        <w:ilvl w:val="6"/>
        <w:numId w:val="15"/>
      </w:numPr>
      <w:spacing w:beforeLines="100" w:before="240" w:afterLines="100" w:after="240" w:line="240" w:lineRule="auto"/>
    </w:pPr>
  </w:style>
  <w:style w:type="character" w:customStyle="1" w:styleId="Heading6Char">
    <w:name w:val="Heading 6 Char"/>
    <w:basedOn w:val="DefaultParagraphFont"/>
    <w:link w:val="Heading6"/>
    <w:uiPriority w:val="99"/>
    <w:semiHidden/>
    <w:rsid w:val="00CF3CC8"/>
    <w:rPr>
      <w:rFonts w:asciiTheme="majorHAnsi" w:eastAsiaTheme="majorEastAsia" w:hAnsiTheme="majorHAnsi" w:cstheme="majorBidi"/>
      <w:color w:val="1F4D78" w:themeColor="accent1" w:themeShade="7F"/>
    </w:rPr>
  </w:style>
  <w:style w:type="paragraph" w:customStyle="1" w:styleId="TableNotes">
    <w:name w:val="Table Notes"/>
    <w:next w:val="Paragraphs"/>
    <w:link w:val="TableNotesChar"/>
    <w:uiPriority w:val="15"/>
    <w:qFormat/>
    <w:rsid w:val="00DB1CB6"/>
    <w:pPr>
      <w:spacing w:afterLines="200" w:after="480" w:line="240" w:lineRule="auto"/>
      <w:contextualSpacing/>
    </w:pPr>
  </w:style>
  <w:style w:type="character" w:customStyle="1" w:styleId="TableTitleChar">
    <w:name w:val="Table Title Char"/>
    <w:basedOn w:val="DefaultParagraphFont"/>
    <w:link w:val="TableTitle"/>
    <w:uiPriority w:val="14"/>
    <w:rsid w:val="00A55C6C"/>
  </w:style>
  <w:style w:type="paragraph" w:customStyle="1" w:styleId="Images">
    <w:name w:val="Images"/>
    <w:next w:val="Paragraphs"/>
    <w:link w:val="ImagesChar"/>
    <w:uiPriority w:val="17"/>
    <w:qFormat/>
    <w:rsid w:val="00DB1CB6"/>
    <w:pPr>
      <w:keepNext/>
      <w:spacing w:beforeLines="200" w:before="480" w:line="240" w:lineRule="auto"/>
      <w:contextualSpacing/>
      <w:jc w:val="center"/>
    </w:pPr>
  </w:style>
  <w:style w:type="character" w:customStyle="1" w:styleId="TableNotesChar">
    <w:name w:val="Table Notes Char"/>
    <w:basedOn w:val="DefaultParagraphFont"/>
    <w:link w:val="TableNotes"/>
    <w:uiPriority w:val="15"/>
    <w:rsid w:val="009C2D64"/>
  </w:style>
  <w:style w:type="paragraph" w:customStyle="1" w:styleId="FigureTitle">
    <w:name w:val="Figure Title"/>
    <w:next w:val="FigureNotes"/>
    <w:link w:val="FigureTitleChar"/>
    <w:uiPriority w:val="18"/>
    <w:qFormat/>
    <w:rsid w:val="00303C7B"/>
    <w:pPr>
      <w:numPr>
        <w:ilvl w:val="7"/>
        <w:numId w:val="15"/>
      </w:numPr>
      <w:spacing w:beforeLines="100" w:before="240" w:afterLines="100" w:after="240" w:line="240" w:lineRule="auto"/>
    </w:pPr>
  </w:style>
  <w:style w:type="character" w:customStyle="1" w:styleId="ImagesChar">
    <w:name w:val="Images Char"/>
    <w:basedOn w:val="DefaultParagraphFont"/>
    <w:link w:val="Images"/>
    <w:uiPriority w:val="17"/>
    <w:rsid w:val="009C2D64"/>
  </w:style>
  <w:style w:type="paragraph" w:customStyle="1" w:styleId="FigureNotes">
    <w:name w:val="Figure Notes"/>
    <w:next w:val="Paragraphs"/>
    <w:link w:val="FigureNotesChar"/>
    <w:uiPriority w:val="19"/>
    <w:qFormat/>
    <w:rsid w:val="00DB1CB6"/>
    <w:pPr>
      <w:spacing w:afterLines="200" w:after="480" w:line="240" w:lineRule="auto"/>
      <w:contextualSpacing/>
    </w:pPr>
  </w:style>
  <w:style w:type="character" w:customStyle="1" w:styleId="FigureTitleChar">
    <w:name w:val="Figure Title Char"/>
    <w:basedOn w:val="DefaultParagraphFont"/>
    <w:link w:val="FigureTitle"/>
    <w:uiPriority w:val="18"/>
    <w:rsid w:val="00A55C6C"/>
  </w:style>
  <w:style w:type="paragraph" w:customStyle="1" w:styleId="Tablecontinued">
    <w:name w:val="Table continued"/>
    <w:next w:val="TableNotes"/>
    <w:link w:val="TablecontinuedChar"/>
    <w:uiPriority w:val="16"/>
    <w:qFormat/>
    <w:rsid w:val="00302FD7"/>
    <w:pPr>
      <w:spacing w:afterLines="100" w:after="240" w:line="240" w:lineRule="auto"/>
    </w:pPr>
  </w:style>
  <w:style w:type="character" w:customStyle="1" w:styleId="FigureNotesChar">
    <w:name w:val="Figure Notes Char"/>
    <w:basedOn w:val="DefaultParagraphFont"/>
    <w:link w:val="FigureNotes"/>
    <w:uiPriority w:val="19"/>
    <w:rsid w:val="009C2D64"/>
  </w:style>
  <w:style w:type="paragraph" w:customStyle="1" w:styleId="Figurecontinued">
    <w:name w:val="Figure continued"/>
    <w:next w:val="FigureNotes"/>
    <w:link w:val="FigurecontinuedChar"/>
    <w:uiPriority w:val="21"/>
    <w:qFormat/>
    <w:rsid w:val="00C21A95"/>
    <w:pPr>
      <w:spacing w:beforeLines="100" w:before="240" w:afterLines="100" w:after="240" w:line="240" w:lineRule="auto"/>
    </w:pPr>
  </w:style>
  <w:style w:type="character" w:customStyle="1" w:styleId="TablecontinuedChar">
    <w:name w:val="Table continued Char"/>
    <w:basedOn w:val="DefaultParagraphFont"/>
    <w:link w:val="Tablecontinued"/>
    <w:uiPriority w:val="16"/>
    <w:rsid w:val="009C2D64"/>
  </w:style>
  <w:style w:type="paragraph" w:customStyle="1" w:styleId="Equation">
    <w:name w:val="Equation"/>
    <w:next w:val="Paragraphs"/>
    <w:link w:val="EquationChar"/>
    <w:uiPriority w:val="10"/>
    <w:qFormat/>
    <w:rsid w:val="0033558C"/>
    <w:pPr>
      <w:tabs>
        <w:tab w:val="center" w:pos="4680"/>
        <w:tab w:val="right" w:pos="9360"/>
      </w:tabs>
    </w:pPr>
  </w:style>
  <w:style w:type="character" w:customStyle="1" w:styleId="FigurecontinuedChar">
    <w:name w:val="Figure continued Char"/>
    <w:basedOn w:val="DefaultParagraphFont"/>
    <w:link w:val="Figurecontinued"/>
    <w:uiPriority w:val="21"/>
    <w:rsid w:val="009C2D64"/>
  </w:style>
  <w:style w:type="paragraph" w:customStyle="1" w:styleId="SplitParagraphcontinued">
    <w:name w:val="Split Paragraph continued"/>
    <w:basedOn w:val="Normal"/>
    <w:next w:val="Paragraphs"/>
    <w:link w:val="SplitParagraphcontinuedChar"/>
    <w:uiPriority w:val="11"/>
    <w:qFormat/>
    <w:rsid w:val="00C21A95"/>
  </w:style>
  <w:style w:type="character" w:customStyle="1" w:styleId="EquationChar">
    <w:name w:val="Equation Char"/>
    <w:basedOn w:val="DefaultParagraphFont"/>
    <w:link w:val="Equation"/>
    <w:uiPriority w:val="10"/>
    <w:rsid w:val="0033558C"/>
  </w:style>
  <w:style w:type="character" w:customStyle="1" w:styleId="SplitParagraphcontinuedChar">
    <w:name w:val="Split Paragraph continued Char"/>
    <w:basedOn w:val="ParagraphsChar"/>
    <w:link w:val="SplitParagraphcontinued"/>
    <w:uiPriority w:val="11"/>
    <w:rsid w:val="009C2D64"/>
    <w:rPr>
      <w:rFonts w:cstheme="minorBidi"/>
    </w:rPr>
  </w:style>
  <w:style w:type="paragraph" w:customStyle="1" w:styleId="Referenceentry">
    <w:name w:val="Reference entry"/>
    <w:basedOn w:val="Normal"/>
    <w:link w:val="ReferenceentryChar"/>
    <w:uiPriority w:val="27"/>
    <w:qFormat/>
    <w:rsid w:val="00405BF0"/>
    <w:pPr>
      <w:keepLines/>
      <w:spacing w:afterLines="100" w:after="240" w:line="240" w:lineRule="auto"/>
      <w:ind w:left="720" w:hanging="720"/>
    </w:pPr>
  </w:style>
  <w:style w:type="character" w:customStyle="1" w:styleId="ReferenceentryChar">
    <w:name w:val="Reference entry Char"/>
    <w:basedOn w:val="DefaultParagraphFont"/>
    <w:link w:val="Referenceentry"/>
    <w:uiPriority w:val="27"/>
    <w:rsid w:val="00891B00"/>
  </w:style>
  <w:style w:type="paragraph" w:customStyle="1" w:styleId="EndNoteBibliography">
    <w:name w:val="EndNote Bibliography"/>
    <w:link w:val="EndNoteBibliographyChar"/>
    <w:uiPriority w:val="26"/>
    <w:unhideWhenUsed/>
    <w:rsid w:val="00395E1F"/>
    <w:pPr>
      <w:keepLines/>
      <w:spacing w:afterLines="100" w:after="240" w:line="240" w:lineRule="auto"/>
      <w:ind w:left="720" w:hanging="720"/>
    </w:pPr>
    <w:rPr>
      <w:noProof/>
    </w:rPr>
  </w:style>
  <w:style w:type="character" w:customStyle="1" w:styleId="EndNoteBibliographyChar">
    <w:name w:val="EndNote Bibliography Char"/>
    <w:basedOn w:val="DefaultParagraphFont"/>
    <w:link w:val="EndNoteBibliography"/>
    <w:uiPriority w:val="26"/>
    <w:rsid w:val="00891B00"/>
    <w:rPr>
      <w:noProof/>
    </w:rPr>
  </w:style>
  <w:style w:type="paragraph" w:styleId="Bibliography">
    <w:name w:val="Bibliography"/>
    <w:uiPriority w:val="25"/>
    <w:unhideWhenUsed/>
    <w:rsid w:val="00395E1F"/>
    <w:pPr>
      <w:keepLines/>
      <w:spacing w:afterLines="100" w:after="240" w:line="240" w:lineRule="auto"/>
      <w:ind w:left="720" w:hanging="720"/>
    </w:pPr>
  </w:style>
  <w:style w:type="paragraph" w:customStyle="1" w:styleId="BlockQuote">
    <w:name w:val="Block Quote"/>
    <w:basedOn w:val="Paragraphs"/>
    <w:next w:val="Paragraphs"/>
    <w:link w:val="BlockQuoteChar"/>
    <w:uiPriority w:val="9"/>
    <w:qFormat/>
    <w:rsid w:val="00A82820"/>
    <w:pPr>
      <w:ind w:left="720" w:firstLine="0"/>
    </w:pPr>
  </w:style>
  <w:style w:type="paragraph" w:customStyle="1" w:styleId="NumberedList">
    <w:name w:val="Numbered List"/>
    <w:basedOn w:val="Paragraphs"/>
    <w:link w:val="NumberedListChar"/>
    <w:uiPriority w:val="13"/>
    <w:qFormat/>
    <w:rsid w:val="00A82820"/>
    <w:pPr>
      <w:keepLines/>
      <w:numPr>
        <w:numId w:val="1"/>
      </w:numPr>
      <w:spacing w:afterLines="100" w:after="240" w:line="240" w:lineRule="auto"/>
    </w:pPr>
  </w:style>
  <w:style w:type="character" w:customStyle="1" w:styleId="BlockQuoteChar">
    <w:name w:val="Block Quote Char"/>
    <w:basedOn w:val="ParagraphsChar"/>
    <w:link w:val="BlockQuote"/>
    <w:uiPriority w:val="9"/>
    <w:rsid w:val="009C2D64"/>
    <w:rPr>
      <w:rFonts w:cstheme="minorBidi"/>
    </w:rPr>
  </w:style>
  <w:style w:type="paragraph" w:customStyle="1" w:styleId="BulletList">
    <w:name w:val="Bullet List"/>
    <w:basedOn w:val="Paragraphs"/>
    <w:link w:val="BulletListChar"/>
    <w:uiPriority w:val="12"/>
    <w:qFormat/>
    <w:rsid w:val="00C06564"/>
    <w:pPr>
      <w:keepLines/>
      <w:numPr>
        <w:numId w:val="2"/>
      </w:numPr>
      <w:spacing w:afterLines="100" w:after="240" w:line="240" w:lineRule="auto"/>
    </w:pPr>
  </w:style>
  <w:style w:type="character" w:customStyle="1" w:styleId="NumberedListChar">
    <w:name w:val="Numbered List Char"/>
    <w:basedOn w:val="ParagraphsChar"/>
    <w:link w:val="NumberedList"/>
    <w:uiPriority w:val="13"/>
    <w:rsid w:val="009C2D64"/>
    <w:rPr>
      <w:rFonts w:cstheme="minorBidi"/>
    </w:rPr>
  </w:style>
  <w:style w:type="paragraph" w:customStyle="1" w:styleId="AppendixLetter">
    <w:name w:val="Appendix Letter"/>
    <w:basedOn w:val="Heading1"/>
    <w:next w:val="AT"/>
    <w:link w:val="AppendixLetterChar"/>
    <w:uiPriority w:val="28"/>
    <w:qFormat/>
    <w:rsid w:val="008F1D3C"/>
    <w:pPr>
      <w:numPr>
        <w:numId w:val="14"/>
      </w:numPr>
      <w:spacing w:before="0" w:afterLines="0" w:after="0" w:line="480" w:lineRule="auto"/>
    </w:pPr>
  </w:style>
  <w:style w:type="character" w:customStyle="1" w:styleId="BulletListChar">
    <w:name w:val="Bullet List Char"/>
    <w:basedOn w:val="ParagraphsChar"/>
    <w:link w:val="BulletList"/>
    <w:uiPriority w:val="12"/>
    <w:rsid w:val="009C2D64"/>
    <w:rPr>
      <w:rFonts w:cstheme="minorBidi"/>
    </w:rPr>
  </w:style>
  <w:style w:type="paragraph" w:customStyle="1" w:styleId="AT">
    <w:name w:val="AT"/>
    <w:aliases w:val="Appendix Title"/>
    <w:next w:val="Paragraphs"/>
    <w:link w:val="ATChar"/>
    <w:uiPriority w:val="27"/>
    <w:qFormat/>
    <w:rsid w:val="001C6F8B"/>
    <w:pPr>
      <w:jc w:val="center"/>
    </w:pPr>
  </w:style>
  <w:style w:type="character" w:customStyle="1" w:styleId="AppendixLetterChar">
    <w:name w:val="Appendix Letter Char"/>
    <w:basedOn w:val="DefaultParagraphFont"/>
    <w:link w:val="AppendixLetter"/>
    <w:uiPriority w:val="28"/>
    <w:rsid w:val="00891B00"/>
    <w:rPr>
      <w:rFonts w:eastAsiaTheme="majorEastAsia"/>
      <w:color w:val="000000" w:themeColor="text1"/>
    </w:rPr>
  </w:style>
  <w:style w:type="character" w:customStyle="1" w:styleId="ATChar">
    <w:name w:val="AT Char"/>
    <w:aliases w:val="Appendix Title Char"/>
    <w:basedOn w:val="DefaultParagraphFont"/>
    <w:link w:val="AT"/>
    <w:uiPriority w:val="27"/>
    <w:rsid w:val="00891B00"/>
  </w:style>
  <w:style w:type="paragraph" w:customStyle="1" w:styleId="AppendixTableTitle">
    <w:name w:val="Appendix Table Title"/>
    <w:basedOn w:val="TableTitle"/>
    <w:next w:val="AppendixTableNotes"/>
    <w:link w:val="AppendixTableTitleChar"/>
    <w:uiPriority w:val="35"/>
    <w:qFormat/>
    <w:rsid w:val="008F1D3C"/>
    <w:pPr>
      <w:numPr>
        <w:numId w:val="14"/>
      </w:numPr>
    </w:pPr>
  </w:style>
  <w:style w:type="paragraph" w:customStyle="1" w:styleId="AppendixTableNotes">
    <w:name w:val="Appendix Table Notes"/>
    <w:basedOn w:val="TableNotes"/>
    <w:next w:val="Paragraphs"/>
    <w:link w:val="AppendixTableNotesChar"/>
    <w:uiPriority w:val="36"/>
    <w:qFormat/>
    <w:rsid w:val="00AC6C38"/>
  </w:style>
  <w:style w:type="character" w:customStyle="1" w:styleId="AppendixTableTitleChar">
    <w:name w:val="Appendix Table Title Char"/>
    <w:basedOn w:val="TableTitleChar"/>
    <w:link w:val="AppendixTableTitle"/>
    <w:uiPriority w:val="35"/>
    <w:rsid w:val="008F55F5"/>
  </w:style>
  <w:style w:type="paragraph" w:customStyle="1" w:styleId="AppendixTablecontinued">
    <w:name w:val="Appendix Table continued"/>
    <w:basedOn w:val="Tablecontinued"/>
    <w:next w:val="AppendixTableNotes"/>
    <w:link w:val="AppendixTablecontinuedChar"/>
    <w:uiPriority w:val="37"/>
    <w:qFormat/>
    <w:rsid w:val="00AC6C38"/>
  </w:style>
  <w:style w:type="character" w:customStyle="1" w:styleId="AppendixTableNotesChar">
    <w:name w:val="Appendix Table Notes Char"/>
    <w:basedOn w:val="TableNotesChar"/>
    <w:link w:val="AppendixTableNotes"/>
    <w:uiPriority w:val="36"/>
    <w:rsid w:val="009C2D64"/>
  </w:style>
  <w:style w:type="paragraph" w:customStyle="1" w:styleId="AppendixFigureTitle">
    <w:name w:val="Appendix Figure Title"/>
    <w:basedOn w:val="FigureTitle"/>
    <w:next w:val="AppendixFigureNotes"/>
    <w:link w:val="AppendixFigureTitleChar"/>
    <w:uiPriority w:val="38"/>
    <w:qFormat/>
    <w:rsid w:val="008F1D3C"/>
    <w:pPr>
      <w:numPr>
        <w:numId w:val="14"/>
      </w:numPr>
    </w:pPr>
  </w:style>
  <w:style w:type="character" w:customStyle="1" w:styleId="AppendixTablecontinuedChar">
    <w:name w:val="Appendix Table continued Char"/>
    <w:basedOn w:val="TablecontinuedChar"/>
    <w:link w:val="AppendixTablecontinued"/>
    <w:uiPriority w:val="37"/>
    <w:rsid w:val="009C2D64"/>
  </w:style>
  <w:style w:type="paragraph" w:customStyle="1" w:styleId="AppendixFigureNotes">
    <w:name w:val="Appendix Figure Notes"/>
    <w:basedOn w:val="FigureNotes"/>
    <w:next w:val="Paragraphs"/>
    <w:link w:val="AppendixFigureNotesChar"/>
    <w:uiPriority w:val="39"/>
    <w:qFormat/>
    <w:rsid w:val="00AC6C38"/>
  </w:style>
  <w:style w:type="character" w:customStyle="1" w:styleId="AppendixFigureTitleChar">
    <w:name w:val="Appendix Figure Title Char"/>
    <w:basedOn w:val="FigureTitleChar"/>
    <w:link w:val="AppendixFigureTitle"/>
    <w:uiPriority w:val="38"/>
    <w:rsid w:val="008F55F5"/>
  </w:style>
  <w:style w:type="paragraph" w:customStyle="1" w:styleId="AppendixFigurecontinued">
    <w:name w:val="Appendix Figure continued"/>
    <w:basedOn w:val="Figurecontinued"/>
    <w:next w:val="AppendixFigureNotes"/>
    <w:link w:val="AppendixFigurecontinuedChar"/>
    <w:uiPriority w:val="40"/>
    <w:qFormat/>
    <w:rsid w:val="00AC6C38"/>
  </w:style>
  <w:style w:type="character" w:customStyle="1" w:styleId="AppendixFigureNotesChar">
    <w:name w:val="Appendix Figure Notes Char"/>
    <w:basedOn w:val="FigureNotesChar"/>
    <w:link w:val="AppendixFigureNotes"/>
    <w:uiPriority w:val="39"/>
    <w:rsid w:val="009C2D64"/>
  </w:style>
  <w:style w:type="paragraph" w:customStyle="1" w:styleId="AppendixEquation">
    <w:name w:val="Appendix Equation"/>
    <w:basedOn w:val="Equation"/>
    <w:next w:val="Paragraphs"/>
    <w:link w:val="AppendixEquationChar"/>
    <w:uiPriority w:val="34"/>
    <w:qFormat/>
    <w:rsid w:val="0033558C"/>
  </w:style>
  <w:style w:type="character" w:customStyle="1" w:styleId="AppendixFigurecontinuedChar">
    <w:name w:val="Appendix Figure continued Char"/>
    <w:basedOn w:val="FigurecontinuedChar"/>
    <w:link w:val="AppendixFigurecontinued"/>
    <w:uiPriority w:val="40"/>
    <w:rsid w:val="00891B00"/>
  </w:style>
  <w:style w:type="paragraph" w:styleId="Caption">
    <w:name w:val="caption"/>
    <w:basedOn w:val="Normal"/>
    <w:next w:val="Normal"/>
    <w:uiPriority w:val="99"/>
    <w:semiHidden/>
    <w:qFormat/>
    <w:rsid w:val="00AC6C38"/>
    <w:pPr>
      <w:spacing w:after="200" w:line="240" w:lineRule="auto"/>
    </w:pPr>
    <w:rPr>
      <w:i/>
      <w:iCs/>
      <w:color w:val="44546A" w:themeColor="text2"/>
      <w:sz w:val="18"/>
      <w:szCs w:val="18"/>
    </w:rPr>
  </w:style>
  <w:style w:type="character" w:customStyle="1" w:styleId="AppendixEquationChar">
    <w:name w:val="Appendix Equation Char"/>
    <w:basedOn w:val="EquationChar"/>
    <w:link w:val="AppendixEquation"/>
    <w:uiPriority w:val="34"/>
    <w:rsid w:val="0033558C"/>
  </w:style>
  <w:style w:type="paragraph" w:customStyle="1" w:styleId="PageNumber">
    <w:name w:val="PageNumber"/>
    <w:link w:val="PageNumberChar"/>
    <w:uiPriority w:val="99"/>
    <w:qFormat/>
    <w:rsid w:val="007B710B"/>
    <w:pPr>
      <w:jc w:val="center"/>
    </w:pPr>
  </w:style>
  <w:style w:type="paragraph" w:customStyle="1" w:styleId="LastPage">
    <w:name w:val="Last Page"/>
    <w:next w:val="Paragraphs"/>
    <w:link w:val="LastPageChar"/>
    <w:uiPriority w:val="99"/>
    <w:semiHidden/>
    <w:qFormat/>
    <w:rsid w:val="00702BA2"/>
    <w:rPr>
      <w:vanish/>
    </w:rPr>
  </w:style>
  <w:style w:type="character" w:customStyle="1" w:styleId="PageNumberChar">
    <w:name w:val="PageNumber Char"/>
    <w:basedOn w:val="FooterChar"/>
    <w:link w:val="PageNumber"/>
    <w:uiPriority w:val="99"/>
    <w:rsid w:val="007D2044"/>
  </w:style>
  <w:style w:type="paragraph" w:customStyle="1" w:styleId="defaultpagenumber">
    <w:name w:val="default page number"/>
    <w:basedOn w:val="Normal"/>
    <w:link w:val="defaultpagenumberChar"/>
    <w:qFormat/>
    <w:rsid w:val="00366D35"/>
    <w:pPr>
      <w:spacing w:line="240" w:lineRule="auto"/>
      <w:contextualSpacing/>
      <w:jc w:val="center"/>
    </w:pPr>
    <w:rPr>
      <w:rFonts w:eastAsiaTheme="majorEastAsia" w:cstheme="minorBidi"/>
    </w:rPr>
  </w:style>
  <w:style w:type="character" w:customStyle="1" w:styleId="LastPageChar">
    <w:name w:val="Last Page Char"/>
    <w:basedOn w:val="DefaultParagraphFont"/>
    <w:link w:val="LastPage"/>
    <w:uiPriority w:val="99"/>
    <w:semiHidden/>
    <w:rsid w:val="009C2D64"/>
    <w:rPr>
      <w:vanish/>
    </w:rPr>
  </w:style>
  <w:style w:type="character" w:customStyle="1" w:styleId="defaultpagenumberChar">
    <w:name w:val="default page number Char"/>
    <w:basedOn w:val="DefaultParagraphFont"/>
    <w:link w:val="defaultpagenumber"/>
    <w:rsid w:val="00CF3CC8"/>
    <w:rPr>
      <w:rFonts w:eastAsiaTheme="majorEastAsia" w:cstheme="minorBidi"/>
    </w:rPr>
  </w:style>
  <w:style w:type="paragraph" w:styleId="TOC1">
    <w:name w:val="toc 1"/>
    <w:basedOn w:val="Normal"/>
    <w:next w:val="Normal"/>
    <w:autoRedefine/>
    <w:uiPriority w:val="39"/>
    <w:rsid w:val="00D7598B"/>
    <w:pPr>
      <w:keepLines/>
      <w:tabs>
        <w:tab w:val="right" w:leader="dot" w:pos="9360"/>
      </w:tabs>
      <w:spacing w:beforeLines="100" w:before="240" w:afterLines="100" w:after="240" w:line="240" w:lineRule="auto"/>
    </w:pPr>
    <w:rPr>
      <w:noProof/>
    </w:rPr>
  </w:style>
  <w:style w:type="paragraph" w:styleId="TOC2">
    <w:name w:val="toc 2"/>
    <w:basedOn w:val="Normal"/>
    <w:next w:val="Normal"/>
    <w:autoRedefine/>
    <w:uiPriority w:val="39"/>
    <w:rsid w:val="00D7598B"/>
    <w:pPr>
      <w:keepLines/>
      <w:numPr>
        <w:numId w:val="3"/>
      </w:numPr>
      <w:tabs>
        <w:tab w:val="left" w:pos="864"/>
        <w:tab w:val="right" w:leader="dot" w:pos="9360"/>
      </w:tabs>
      <w:spacing w:beforeLines="100" w:before="240" w:afterLines="100" w:after="240" w:line="240" w:lineRule="auto"/>
      <w:ind w:left="879" w:hanging="346"/>
    </w:pPr>
    <w:rPr>
      <w:noProof/>
    </w:rPr>
  </w:style>
  <w:style w:type="paragraph" w:styleId="TOC3">
    <w:name w:val="toc 3"/>
    <w:basedOn w:val="Normal"/>
    <w:next w:val="Normal"/>
    <w:autoRedefine/>
    <w:uiPriority w:val="39"/>
    <w:rsid w:val="00D7598B"/>
    <w:pPr>
      <w:keepLines/>
      <w:tabs>
        <w:tab w:val="left" w:pos="1584"/>
        <w:tab w:val="right" w:leader="dot" w:pos="9360"/>
      </w:tabs>
      <w:spacing w:line="240" w:lineRule="auto"/>
      <w:ind w:left="1584" w:hanging="720"/>
    </w:pPr>
    <w:rPr>
      <w:noProof/>
    </w:rPr>
  </w:style>
  <w:style w:type="paragraph" w:styleId="TOC4">
    <w:name w:val="toc 4"/>
    <w:basedOn w:val="Normal"/>
    <w:next w:val="Normal"/>
    <w:autoRedefine/>
    <w:uiPriority w:val="39"/>
    <w:rsid w:val="00D7598B"/>
    <w:pPr>
      <w:keepLines/>
      <w:tabs>
        <w:tab w:val="left" w:pos="1944"/>
        <w:tab w:val="right" w:leader="dot" w:pos="9360"/>
      </w:tabs>
      <w:spacing w:line="240" w:lineRule="auto"/>
      <w:ind w:left="1944" w:hanging="720"/>
    </w:pPr>
    <w:rPr>
      <w:noProof/>
    </w:rPr>
  </w:style>
  <w:style w:type="paragraph" w:styleId="TOC5">
    <w:name w:val="toc 5"/>
    <w:basedOn w:val="Normal"/>
    <w:next w:val="Normal"/>
    <w:autoRedefine/>
    <w:uiPriority w:val="39"/>
    <w:rsid w:val="00D7598B"/>
    <w:pPr>
      <w:keepLines/>
      <w:tabs>
        <w:tab w:val="left" w:pos="2664"/>
        <w:tab w:val="right" w:leader="dot" w:pos="9360"/>
      </w:tabs>
      <w:spacing w:line="240" w:lineRule="auto"/>
      <w:ind w:left="2304" w:hanging="720"/>
    </w:pPr>
    <w:rPr>
      <w:noProof/>
    </w:rPr>
  </w:style>
  <w:style w:type="paragraph" w:styleId="TOC6">
    <w:name w:val="toc 6"/>
    <w:basedOn w:val="Normal"/>
    <w:next w:val="Normal"/>
    <w:autoRedefine/>
    <w:uiPriority w:val="39"/>
    <w:rsid w:val="00D7598B"/>
    <w:pPr>
      <w:keepLines/>
      <w:tabs>
        <w:tab w:val="left" w:pos="3024"/>
        <w:tab w:val="right" w:leader="dot" w:pos="9360"/>
      </w:tabs>
      <w:spacing w:line="240" w:lineRule="auto"/>
      <w:ind w:left="2664" w:hanging="720"/>
    </w:pPr>
    <w:rPr>
      <w:noProof/>
    </w:rPr>
  </w:style>
  <w:style w:type="paragraph" w:styleId="TOC7">
    <w:name w:val="toc 7"/>
    <w:basedOn w:val="Normal"/>
    <w:next w:val="Normal"/>
    <w:autoRedefine/>
    <w:uiPriority w:val="39"/>
    <w:rsid w:val="00D7598B"/>
    <w:pPr>
      <w:keepLines/>
      <w:tabs>
        <w:tab w:val="left" w:pos="3544"/>
        <w:tab w:val="right" w:leader="dot" w:pos="9360"/>
      </w:tabs>
      <w:spacing w:line="240" w:lineRule="auto"/>
      <w:ind w:left="3024" w:hanging="720"/>
    </w:pPr>
  </w:style>
  <w:style w:type="paragraph" w:styleId="TOC8">
    <w:name w:val="toc 8"/>
    <w:basedOn w:val="Normal"/>
    <w:next w:val="Normal"/>
    <w:autoRedefine/>
    <w:uiPriority w:val="39"/>
    <w:rsid w:val="00D7598B"/>
    <w:pPr>
      <w:keepLines/>
      <w:numPr>
        <w:ilvl w:val="2"/>
        <w:numId w:val="4"/>
      </w:numPr>
      <w:tabs>
        <w:tab w:val="left" w:pos="864"/>
        <w:tab w:val="right" w:leader="dot" w:pos="9360"/>
      </w:tabs>
      <w:spacing w:beforeLines="100" w:before="240" w:afterLines="100" w:after="240" w:line="240" w:lineRule="auto"/>
      <w:ind w:left="2117" w:hanging="1584"/>
    </w:pPr>
    <w:rPr>
      <w:noProof/>
    </w:rPr>
  </w:style>
  <w:style w:type="character" w:styleId="Hyperlink">
    <w:name w:val="Hyperlink"/>
    <w:basedOn w:val="DefaultParagraphFont"/>
    <w:uiPriority w:val="99"/>
    <w:rsid w:val="00523FFC"/>
    <w:rPr>
      <w:color w:val="0563C1" w:themeColor="hyperlink"/>
      <w:u w:val="single"/>
    </w:rPr>
  </w:style>
  <w:style w:type="paragraph" w:styleId="TableofFigures">
    <w:name w:val="table of figures"/>
    <w:basedOn w:val="Normal"/>
    <w:next w:val="Normal"/>
    <w:uiPriority w:val="99"/>
    <w:rsid w:val="0041500F"/>
    <w:pPr>
      <w:keepLines/>
      <w:tabs>
        <w:tab w:val="center" w:pos="540"/>
        <w:tab w:val="right" w:leader="dot" w:pos="8640"/>
      </w:tabs>
      <w:spacing w:afterLines="100" w:after="240" w:line="240" w:lineRule="auto"/>
      <w:ind w:left="1166" w:right="720" w:hanging="1166"/>
    </w:pPr>
    <w:rPr>
      <w:noProof/>
    </w:rPr>
  </w:style>
  <w:style w:type="table" w:styleId="TableGrid">
    <w:name w:val="Table Grid"/>
    <w:basedOn w:val="TableNormal"/>
    <w:uiPriority w:val="39"/>
    <w:rsid w:val="00210F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uiPriority w:val="99"/>
    <w:qFormat/>
    <w:rsid w:val="00DD26B6"/>
    <w:pPr>
      <w:spacing w:line="240" w:lineRule="auto"/>
    </w:pPr>
  </w:style>
  <w:style w:type="table" w:styleId="TableGridLight">
    <w:name w:val="Grid Table Light"/>
    <w:basedOn w:val="TableNormal"/>
    <w:uiPriority w:val="40"/>
    <w:rsid w:val="00DD26B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Default">
    <w:name w:val="Table Default"/>
    <w:basedOn w:val="TableNormal"/>
    <w:uiPriority w:val="99"/>
    <w:rsid w:val="00DD2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st">
    <w:name w:val="C1st"/>
    <w:aliases w:val="1st level heading"/>
    <w:basedOn w:val="Heading2"/>
    <w:next w:val="Paragraphs"/>
    <w:uiPriority w:val="4"/>
    <w:qFormat/>
    <w:rsid w:val="00303C7B"/>
    <w:pPr>
      <w:numPr>
        <w:ilvl w:val="1"/>
        <w:numId w:val="15"/>
      </w:numPr>
      <w:spacing w:beforeLines="100" w:before="240" w:afterLines="100" w:after="240" w:line="240" w:lineRule="auto"/>
    </w:pPr>
    <w:rPr>
      <w:rFonts w:ascii="Times New Roman" w:hAnsi="Times New Roman"/>
      <w:b/>
      <w:color w:val="auto"/>
      <w:sz w:val="24"/>
    </w:rPr>
  </w:style>
  <w:style w:type="paragraph" w:customStyle="1" w:styleId="C2nd">
    <w:name w:val="C2nd"/>
    <w:aliases w:val="2nd level heading"/>
    <w:basedOn w:val="Heading3"/>
    <w:next w:val="Paragraphs"/>
    <w:uiPriority w:val="5"/>
    <w:qFormat/>
    <w:rsid w:val="00303C7B"/>
    <w:pPr>
      <w:numPr>
        <w:ilvl w:val="2"/>
        <w:numId w:val="15"/>
      </w:numPr>
      <w:spacing w:beforeLines="100" w:before="240" w:afterLines="100" w:after="240" w:line="240" w:lineRule="auto"/>
    </w:pPr>
    <w:rPr>
      <w:rFonts w:ascii="Times New Roman" w:hAnsi="Times New Roman"/>
      <w:b/>
      <w:color w:val="auto"/>
    </w:rPr>
  </w:style>
  <w:style w:type="paragraph" w:customStyle="1" w:styleId="C3rd">
    <w:name w:val="C3rd"/>
    <w:aliases w:val="3rd level heading"/>
    <w:basedOn w:val="Heading4"/>
    <w:next w:val="Paragraphs"/>
    <w:uiPriority w:val="6"/>
    <w:qFormat/>
    <w:rsid w:val="00303C7B"/>
    <w:pPr>
      <w:numPr>
        <w:ilvl w:val="3"/>
        <w:numId w:val="15"/>
      </w:numPr>
      <w:spacing w:beforeLines="100" w:before="240" w:afterLines="100" w:after="240" w:line="240" w:lineRule="auto"/>
    </w:pPr>
    <w:rPr>
      <w:rFonts w:ascii="Times New Roman" w:hAnsi="Times New Roman"/>
      <w:b/>
      <w:i w:val="0"/>
      <w:color w:val="auto"/>
    </w:rPr>
  </w:style>
  <w:style w:type="paragraph" w:customStyle="1" w:styleId="C4th">
    <w:name w:val="C4th"/>
    <w:aliases w:val="4th level heading"/>
    <w:basedOn w:val="Heading5"/>
    <w:next w:val="Paragraphs"/>
    <w:uiPriority w:val="7"/>
    <w:qFormat/>
    <w:rsid w:val="00303C7B"/>
    <w:pPr>
      <w:numPr>
        <w:ilvl w:val="4"/>
        <w:numId w:val="15"/>
      </w:numPr>
      <w:spacing w:beforeLines="100" w:before="240" w:afterLines="100" w:after="240" w:line="240" w:lineRule="auto"/>
    </w:pPr>
    <w:rPr>
      <w:rFonts w:ascii="Times New Roman" w:hAnsi="Times New Roman"/>
      <w:b/>
      <w:color w:val="auto"/>
    </w:rPr>
  </w:style>
  <w:style w:type="paragraph" w:customStyle="1" w:styleId="C5th">
    <w:name w:val="C5th"/>
    <w:aliases w:val="5th level heading"/>
    <w:basedOn w:val="Heading6"/>
    <w:next w:val="Paragraphs"/>
    <w:uiPriority w:val="8"/>
    <w:qFormat/>
    <w:rsid w:val="00303C7B"/>
    <w:pPr>
      <w:numPr>
        <w:ilvl w:val="5"/>
        <w:numId w:val="15"/>
      </w:numPr>
      <w:spacing w:beforeLines="100" w:before="240" w:afterLines="100" w:after="240" w:line="240" w:lineRule="auto"/>
    </w:pPr>
    <w:rPr>
      <w:rFonts w:ascii="Times New Roman" w:hAnsi="Times New Roman"/>
      <w:b/>
      <w:color w:val="auto"/>
    </w:rPr>
  </w:style>
  <w:style w:type="numbering" w:customStyle="1" w:styleId="Chapters">
    <w:name w:val="Chapters"/>
    <w:uiPriority w:val="99"/>
    <w:rsid w:val="00303C7B"/>
    <w:pPr>
      <w:numPr>
        <w:numId w:val="18"/>
      </w:numPr>
    </w:pPr>
  </w:style>
  <w:style w:type="paragraph" w:styleId="Index6">
    <w:name w:val="index 6"/>
    <w:basedOn w:val="Normal"/>
    <w:next w:val="Normal"/>
    <w:autoRedefine/>
    <w:uiPriority w:val="99"/>
    <w:semiHidden/>
    <w:unhideWhenUsed/>
    <w:rsid w:val="00124A88"/>
    <w:pPr>
      <w:spacing w:line="240" w:lineRule="auto"/>
      <w:ind w:left="1440" w:hanging="240"/>
    </w:pPr>
  </w:style>
  <w:style w:type="numbering" w:customStyle="1" w:styleId="Appendices">
    <w:name w:val="Appendices"/>
    <w:uiPriority w:val="99"/>
    <w:rsid w:val="008F1D3C"/>
    <w:pPr>
      <w:numPr>
        <w:numId w:val="19"/>
      </w:numPr>
    </w:pPr>
  </w:style>
  <w:style w:type="paragraph" w:customStyle="1" w:styleId="SchemeTitle">
    <w:name w:val="Scheme Title"/>
    <w:next w:val="SchemeNotes"/>
    <w:link w:val="SchemeTitleChar"/>
    <w:uiPriority w:val="22"/>
    <w:qFormat/>
    <w:rsid w:val="0076612A"/>
    <w:pPr>
      <w:keepNext/>
      <w:numPr>
        <w:ilvl w:val="8"/>
        <w:numId w:val="15"/>
      </w:numPr>
      <w:spacing w:beforeLines="100" w:before="240" w:afterLines="100" w:after="240" w:line="240" w:lineRule="auto"/>
    </w:pPr>
  </w:style>
  <w:style w:type="paragraph" w:customStyle="1" w:styleId="SchemeNotes">
    <w:name w:val="Scheme Notes"/>
    <w:basedOn w:val="FigureNotes"/>
    <w:next w:val="Paragraphs"/>
    <w:link w:val="SchemeNotesChar"/>
    <w:uiPriority w:val="23"/>
    <w:qFormat/>
    <w:rsid w:val="0076612A"/>
  </w:style>
  <w:style w:type="character" w:customStyle="1" w:styleId="SchemeTitleChar">
    <w:name w:val="Scheme Title Char"/>
    <w:basedOn w:val="DefaultParagraphFont"/>
    <w:link w:val="SchemeTitle"/>
    <w:uiPriority w:val="22"/>
    <w:rsid w:val="00891B00"/>
  </w:style>
  <w:style w:type="paragraph" w:customStyle="1" w:styleId="Schemecontinued">
    <w:name w:val="Scheme continued"/>
    <w:basedOn w:val="Figurecontinued"/>
    <w:next w:val="Paragraphs"/>
    <w:link w:val="SchemecontinuedChar"/>
    <w:uiPriority w:val="24"/>
    <w:qFormat/>
    <w:rsid w:val="0076612A"/>
  </w:style>
  <w:style w:type="character" w:customStyle="1" w:styleId="SchemeNotesChar">
    <w:name w:val="Scheme Notes Char"/>
    <w:basedOn w:val="FigureNotesChar"/>
    <w:link w:val="SchemeNotes"/>
    <w:uiPriority w:val="23"/>
    <w:rsid w:val="00891B00"/>
  </w:style>
  <w:style w:type="paragraph" w:customStyle="1" w:styleId="AppendixSchemeNotes">
    <w:name w:val="Appendix Scheme Notes"/>
    <w:basedOn w:val="SchemeNotes"/>
    <w:next w:val="Paragraphs"/>
    <w:link w:val="AppendixSchemeNotesChar"/>
    <w:uiPriority w:val="99"/>
    <w:qFormat/>
    <w:rsid w:val="0076612A"/>
  </w:style>
  <w:style w:type="character" w:customStyle="1" w:styleId="SchemecontinuedChar">
    <w:name w:val="Scheme continued Char"/>
    <w:basedOn w:val="FigurecontinuedChar"/>
    <w:link w:val="Schemecontinued"/>
    <w:uiPriority w:val="24"/>
    <w:rsid w:val="00891B00"/>
  </w:style>
  <w:style w:type="paragraph" w:customStyle="1" w:styleId="AppendixSchemeTitle">
    <w:name w:val="Appendix Scheme Title"/>
    <w:basedOn w:val="SchemeTitle"/>
    <w:next w:val="AppendixSchemeNotes"/>
    <w:link w:val="AppendixSchemeTitleChar"/>
    <w:uiPriority w:val="40"/>
    <w:qFormat/>
    <w:rsid w:val="008F1D3C"/>
    <w:pPr>
      <w:numPr>
        <w:numId w:val="14"/>
      </w:numPr>
    </w:pPr>
  </w:style>
  <w:style w:type="character" w:customStyle="1" w:styleId="AppendixSchemeNotesChar">
    <w:name w:val="Appendix Scheme Notes Char"/>
    <w:basedOn w:val="SchemeNotesChar"/>
    <w:link w:val="AppendixSchemeNotes"/>
    <w:uiPriority w:val="99"/>
    <w:rsid w:val="00891B00"/>
  </w:style>
  <w:style w:type="paragraph" w:customStyle="1" w:styleId="AppendixSchemecontinued">
    <w:name w:val="Appendix Scheme continued"/>
    <w:basedOn w:val="Schemecontinued"/>
    <w:next w:val="Paragraphs"/>
    <w:link w:val="AppendixSchemecontinuedChar"/>
    <w:uiPriority w:val="42"/>
    <w:qFormat/>
    <w:rsid w:val="0076612A"/>
  </w:style>
  <w:style w:type="character" w:customStyle="1" w:styleId="AppendixSchemeTitleChar">
    <w:name w:val="Appendix Scheme Title Char"/>
    <w:basedOn w:val="SchemeTitleChar"/>
    <w:link w:val="AppendixSchemeTitle"/>
    <w:uiPriority w:val="40"/>
    <w:rsid w:val="00891B00"/>
  </w:style>
  <w:style w:type="character" w:customStyle="1" w:styleId="AppendixSchemecontinuedChar">
    <w:name w:val="Appendix Scheme continued Char"/>
    <w:basedOn w:val="SchemecontinuedChar"/>
    <w:link w:val="AppendixSchemecontinued"/>
    <w:uiPriority w:val="42"/>
    <w:rsid w:val="00891B00"/>
  </w:style>
  <w:style w:type="paragraph" w:customStyle="1" w:styleId="A1st">
    <w:name w:val="A1st"/>
    <w:aliases w:val="Appendix 1st level heading"/>
    <w:basedOn w:val="Heading2"/>
    <w:next w:val="Paragraphs"/>
    <w:uiPriority w:val="30"/>
    <w:qFormat/>
    <w:rsid w:val="00E80531"/>
    <w:pPr>
      <w:numPr>
        <w:ilvl w:val="1"/>
        <w:numId w:val="14"/>
      </w:numPr>
      <w:spacing w:beforeLines="100" w:before="240" w:afterLines="100" w:after="240" w:line="240" w:lineRule="auto"/>
    </w:pPr>
    <w:rPr>
      <w:rFonts w:ascii="Times New Roman" w:hAnsi="Times New Roman"/>
      <w:b/>
      <w:color w:val="auto"/>
      <w:sz w:val="24"/>
    </w:rPr>
  </w:style>
  <w:style w:type="paragraph" w:customStyle="1" w:styleId="A2nd">
    <w:name w:val="A2nd"/>
    <w:aliases w:val="Appendix 2nd level heading"/>
    <w:basedOn w:val="Heading3"/>
    <w:next w:val="Paragraphs"/>
    <w:uiPriority w:val="31"/>
    <w:qFormat/>
    <w:rsid w:val="00E80531"/>
    <w:pPr>
      <w:numPr>
        <w:ilvl w:val="2"/>
        <w:numId w:val="14"/>
      </w:numPr>
      <w:spacing w:beforeLines="100" w:before="240" w:afterLines="100" w:after="240" w:line="240" w:lineRule="auto"/>
    </w:pPr>
    <w:rPr>
      <w:rFonts w:ascii="Times New Roman" w:hAnsi="Times New Roman"/>
      <w:b/>
      <w:color w:val="auto"/>
    </w:rPr>
  </w:style>
  <w:style w:type="paragraph" w:customStyle="1" w:styleId="A3rd">
    <w:name w:val="A3rd"/>
    <w:aliases w:val="Appendix 3rd level heading"/>
    <w:basedOn w:val="Heading4"/>
    <w:next w:val="Paragraphs"/>
    <w:uiPriority w:val="32"/>
    <w:qFormat/>
    <w:rsid w:val="00E80531"/>
    <w:pPr>
      <w:numPr>
        <w:ilvl w:val="3"/>
        <w:numId w:val="14"/>
      </w:numPr>
      <w:spacing w:beforeLines="100" w:before="240" w:afterLines="100" w:after="240" w:line="240" w:lineRule="auto"/>
    </w:pPr>
    <w:rPr>
      <w:rFonts w:ascii="Times New Roman" w:hAnsi="Times New Roman"/>
      <w:b/>
      <w:i w:val="0"/>
      <w:color w:val="auto"/>
    </w:rPr>
  </w:style>
  <w:style w:type="paragraph" w:customStyle="1" w:styleId="A4th">
    <w:name w:val="A4th"/>
    <w:aliases w:val="Appendix 4th level heading"/>
    <w:basedOn w:val="Heading5"/>
    <w:next w:val="Paragraphs"/>
    <w:uiPriority w:val="33"/>
    <w:qFormat/>
    <w:rsid w:val="00E80531"/>
    <w:pPr>
      <w:numPr>
        <w:ilvl w:val="4"/>
        <w:numId w:val="14"/>
      </w:numPr>
      <w:spacing w:beforeLines="100" w:before="240" w:afterLines="100" w:after="240" w:line="240" w:lineRule="auto"/>
    </w:pPr>
    <w:rPr>
      <w:rFonts w:ascii="Times New Roman" w:hAnsi="Times New Roman"/>
      <w:b/>
      <w:color w:val="auto"/>
    </w:rPr>
  </w:style>
  <w:style w:type="paragraph" w:customStyle="1" w:styleId="A5th">
    <w:name w:val="A5th"/>
    <w:aliases w:val="Appendix 5th level heading"/>
    <w:basedOn w:val="Heading6"/>
    <w:next w:val="Paragraphs"/>
    <w:uiPriority w:val="34"/>
    <w:qFormat/>
    <w:rsid w:val="00E80531"/>
    <w:pPr>
      <w:numPr>
        <w:ilvl w:val="5"/>
        <w:numId w:val="14"/>
      </w:numPr>
      <w:spacing w:beforeLines="100" w:before="240" w:afterLines="100" w:after="240" w:line="240" w:lineRule="auto"/>
    </w:pPr>
    <w:rPr>
      <w:rFonts w:ascii="Times New Roman" w:hAnsi="Times New Roman"/>
      <w:b/>
      <w:color w:val="auto"/>
    </w:rPr>
  </w:style>
  <w:style w:type="paragraph" w:styleId="BalloonText">
    <w:name w:val="Balloon Text"/>
    <w:basedOn w:val="Normal"/>
    <w:link w:val="BalloonTextChar"/>
    <w:uiPriority w:val="99"/>
    <w:semiHidden/>
    <w:unhideWhenUsed/>
    <w:rsid w:val="009640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0C3"/>
    <w:rPr>
      <w:rFonts w:ascii="Segoe UI" w:hAnsi="Segoe UI" w:cs="Segoe UI"/>
      <w:sz w:val="18"/>
      <w:szCs w:val="18"/>
    </w:rPr>
  </w:style>
  <w:style w:type="paragraph" w:customStyle="1" w:styleId="References">
    <w:name w:val="References"/>
    <w:basedOn w:val="Normal"/>
    <w:rsid w:val="00276071"/>
    <w:pPr>
      <w:spacing w:line="240" w:lineRule="auto"/>
      <w:ind w:firstLine="288"/>
      <w:jc w:val="both"/>
    </w:pPr>
    <w:rPr>
      <w:rFonts w:eastAsia="Times New Roman"/>
      <w:sz w:val="18"/>
      <w:szCs w:val="20"/>
    </w:rPr>
  </w:style>
  <w:style w:type="paragraph" w:customStyle="1" w:styleId="MATLABCode">
    <w:name w:val="MATLAB Code"/>
    <w:basedOn w:val="Normal"/>
    <w:link w:val="MATLABCodeChar"/>
    <w:rsid w:val="004E7731"/>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sz w:val="16"/>
      <w:szCs w:val="22"/>
    </w:rPr>
  </w:style>
  <w:style w:type="character" w:customStyle="1" w:styleId="MATLABCodeChar">
    <w:name w:val="MATLAB Code Char"/>
    <w:link w:val="MATLABCode"/>
    <w:rsid w:val="004E7731"/>
    <w:rPr>
      <w:rFonts w:ascii="Lucida Console" w:eastAsia="Calibri" w:hAnsi="Lucida Console"/>
      <w:noProof/>
      <w:sz w:val="16"/>
      <w:szCs w:val="22"/>
      <w:shd w:val="clear" w:color="auto" w:fill="F3F3F3"/>
    </w:rPr>
  </w:style>
  <w:style w:type="paragraph" w:styleId="TOC9">
    <w:name w:val="toc 9"/>
    <w:basedOn w:val="Normal"/>
    <w:next w:val="Normal"/>
    <w:autoRedefine/>
    <w:uiPriority w:val="39"/>
    <w:unhideWhenUsed/>
    <w:rsid w:val="00BA4C1C"/>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BA4C1C"/>
    <w:rPr>
      <w:color w:val="605E5C"/>
      <w:shd w:val="clear" w:color="auto" w:fill="E1DFDD"/>
    </w:rPr>
  </w:style>
  <w:style w:type="table" w:customStyle="1" w:styleId="TableGridLight1">
    <w:name w:val="Table Grid Light1"/>
    <w:basedOn w:val="TableNormal"/>
    <w:uiPriority w:val="40"/>
    <w:rsid w:val="001F34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1F3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659828">
      <w:bodyDiv w:val="1"/>
      <w:marLeft w:val="0"/>
      <w:marRight w:val="0"/>
      <w:marTop w:val="0"/>
      <w:marBottom w:val="0"/>
      <w:divBdr>
        <w:top w:val="none" w:sz="0" w:space="0" w:color="auto"/>
        <w:left w:val="none" w:sz="0" w:space="0" w:color="auto"/>
        <w:bottom w:val="none" w:sz="0" w:space="0" w:color="auto"/>
        <w:right w:val="none" w:sz="0" w:space="0" w:color="auto"/>
      </w:divBdr>
    </w:div>
    <w:div w:id="887841682">
      <w:bodyDiv w:val="1"/>
      <w:marLeft w:val="0"/>
      <w:marRight w:val="0"/>
      <w:marTop w:val="0"/>
      <w:marBottom w:val="0"/>
      <w:divBdr>
        <w:top w:val="none" w:sz="0" w:space="0" w:color="auto"/>
        <w:left w:val="none" w:sz="0" w:space="0" w:color="auto"/>
        <w:bottom w:val="none" w:sz="0" w:space="0" w:color="auto"/>
        <w:right w:val="none" w:sz="0" w:space="0" w:color="auto"/>
      </w:divBdr>
    </w:div>
    <w:div w:id="1031372311">
      <w:bodyDiv w:val="1"/>
      <w:marLeft w:val="0"/>
      <w:marRight w:val="0"/>
      <w:marTop w:val="0"/>
      <w:marBottom w:val="0"/>
      <w:divBdr>
        <w:top w:val="none" w:sz="0" w:space="0" w:color="auto"/>
        <w:left w:val="none" w:sz="0" w:space="0" w:color="auto"/>
        <w:bottom w:val="none" w:sz="0" w:space="0" w:color="auto"/>
        <w:right w:val="none" w:sz="0" w:space="0" w:color="auto"/>
      </w:divBdr>
    </w:div>
    <w:div w:id="1059473815">
      <w:bodyDiv w:val="1"/>
      <w:marLeft w:val="0"/>
      <w:marRight w:val="0"/>
      <w:marTop w:val="0"/>
      <w:marBottom w:val="0"/>
      <w:divBdr>
        <w:top w:val="none" w:sz="0" w:space="0" w:color="auto"/>
        <w:left w:val="none" w:sz="0" w:space="0" w:color="auto"/>
        <w:bottom w:val="none" w:sz="0" w:space="0" w:color="auto"/>
        <w:right w:val="none" w:sz="0" w:space="0" w:color="auto"/>
      </w:divBdr>
      <w:divsChild>
        <w:div w:id="1681808507">
          <w:marLeft w:val="300"/>
          <w:marRight w:val="0"/>
          <w:marTop w:val="90"/>
          <w:marBottom w:val="300"/>
          <w:divBdr>
            <w:top w:val="none" w:sz="0" w:space="0" w:color="auto"/>
            <w:left w:val="none" w:sz="0" w:space="0" w:color="auto"/>
            <w:bottom w:val="none" w:sz="0" w:space="0" w:color="auto"/>
            <w:right w:val="none" w:sz="0" w:space="0" w:color="auto"/>
          </w:divBdr>
        </w:div>
        <w:div w:id="1855025108">
          <w:marLeft w:val="300"/>
          <w:marRight w:val="0"/>
          <w:marTop w:val="90"/>
          <w:marBottom w:val="300"/>
          <w:divBdr>
            <w:top w:val="none" w:sz="0" w:space="0" w:color="auto"/>
            <w:left w:val="none" w:sz="0" w:space="0" w:color="auto"/>
            <w:bottom w:val="none" w:sz="0" w:space="0" w:color="auto"/>
            <w:right w:val="none" w:sz="0" w:space="0" w:color="auto"/>
          </w:divBdr>
        </w:div>
      </w:divsChild>
    </w:div>
    <w:div w:id="1700201092">
      <w:bodyDiv w:val="1"/>
      <w:marLeft w:val="0"/>
      <w:marRight w:val="0"/>
      <w:marTop w:val="0"/>
      <w:marBottom w:val="0"/>
      <w:divBdr>
        <w:top w:val="none" w:sz="0" w:space="0" w:color="auto"/>
        <w:left w:val="none" w:sz="0" w:space="0" w:color="auto"/>
        <w:bottom w:val="none" w:sz="0" w:space="0" w:color="auto"/>
        <w:right w:val="none" w:sz="0" w:space="0" w:color="auto"/>
      </w:divBdr>
    </w:div>
    <w:div w:id="178067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7.JPG"/><Relationship Id="rId42" Type="http://schemas.openxmlformats.org/officeDocument/2006/relationships/image" Target="media/image15.JPG"/><Relationship Id="rId47" Type="http://schemas.openxmlformats.org/officeDocument/2006/relationships/image" Target="media/image18.JPG"/><Relationship Id="rId50" Type="http://schemas.openxmlformats.org/officeDocument/2006/relationships/image" Target="media/image21.JPG"/><Relationship Id="rId55" Type="http://schemas.openxmlformats.org/officeDocument/2006/relationships/image" Target="media/image26.JPG"/><Relationship Id="rId63" Type="http://schemas.openxmlformats.org/officeDocument/2006/relationships/image" Target="media/image34.JPG"/><Relationship Id="rId68" Type="http://schemas.openxmlformats.org/officeDocument/2006/relationships/image" Target="media/image39.JPG"/><Relationship Id="rId76" Type="http://schemas.openxmlformats.org/officeDocument/2006/relationships/footer" Target="footer11.xml"/><Relationship Id="rId84" Type="http://schemas.openxmlformats.org/officeDocument/2006/relationships/header" Target="header14.xml"/><Relationship Id="rId89" Type="http://schemas.openxmlformats.org/officeDocument/2006/relationships/footer" Target="footer15.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2.JPG"/><Relationship Id="rId92"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2.jp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5.JPG"/><Relationship Id="rId37" Type="http://schemas.openxmlformats.org/officeDocument/2006/relationships/image" Target="media/image10.JPG"/><Relationship Id="rId40" Type="http://schemas.openxmlformats.org/officeDocument/2006/relationships/image" Target="media/image13.JPG"/><Relationship Id="rId45" Type="http://schemas.openxmlformats.org/officeDocument/2006/relationships/header" Target="header11.xml"/><Relationship Id="rId53" Type="http://schemas.openxmlformats.org/officeDocument/2006/relationships/image" Target="media/image24.JPG"/><Relationship Id="rId58" Type="http://schemas.openxmlformats.org/officeDocument/2006/relationships/image" Target="media/image29.JPG"/><Relationship Id="rId66" Type="http://schemas.openxmlformats.org/officeDocument/2006/relationships/image" Target="media/image37.JPG"/><Relationship Id="rId74" Type="http://schemas.openxmlformats.org/officeDocument/2006/relationships/image" Target="media/image45.JPG"/><Relationship Id="rId79" Type="http://schemas.openxmlformats.org/officeDocument/2006/relationships/image" Target="media/image48.JPG"/><Relationship Id="rId87" Type="http://schemas.openxmlformats.org/officeDocument/2006/relationships/footer" Target="footer14.xml"/><Relationship Id="rId5" Type="http://schemas.openxmlformats.org/officeDocument/2006/relationships/settings" Target="settings.xml"/><Relationship Id="rId61" Type="http://schemas.openxmlformats.org/officeDocument/2006/relationships/image" Target="media/image32.JPG"/><Relationship Id="rId82" Type="http://schemas.openxmlformats.org/officeDocument/2006/relationships/header" Target="header13.xml"/><Relationship Id="rId90" Type="http://schemas.openxmlformats.org/officeDocument/2006/relationships/header" Target="header17.xml"/><Relationship Id="rId95" Type="http://schemas.openxmlformats.org/officeDocument/2006/relationships/header" Target="header19.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3.JPG"/><Relationship Id="rId35" Type="http://schemas.openxmlformats.org/officeDocument/2006/relationships/image" Target="media/image8.JPG"/><Relationship Id="rId43" Type="http://schemas.openxmlformats.org/officeDocument/2006/relationships/image" Target="media/image16.JPG"/><Relationship Id="rId48" Type="http://schemas.openxmlformats.org/officeDocument/2006/relationships/image" Target="media/image19.JPG"/><Relationship Id="rId56" Type="http://schemas.openxmlformats.org/officeDocument/2006/relationships/image" Target="media/image27.JPG"/><Relationship Id="rId64" Type="http://schemas.openxmlformats.org/officeDocument/2006/relationships/image" Target="media/image35.JPG"/><Relationship Id="rId69" Type="http://schemas.openxmlformats.org/officeDocument/2006/relationships/image" Target="media/image40.JPG"/><Relationship Id="rId77" Type="http://schemas.openxmlformats.org/officeDocument/2006/relationships/image" Target="media/image46.JPG"/><Relationship Id="rId8" Type="http://schemas.openxmlformats.org/officeDocument/2006/relationships/endnotes" Target="endnotes.xml"/><Relationship Id="rId51" Type="http://schemas.openxmlformats.org/officeDocument/2006/relationships/image" Target="media/image22.JPG"/><Relationship Id="rId72" Type="http://schemas.openxmlformats.org/officeDocument/2006/relationships/image" Target="media/image43.JPG"/><Relationship Id="rId80" Type="http://schemas.openxmlformats.org/officeDocument/2006/relationships/image" Target="media/image49.JPG"/><Relationship Id="rId85" Type="http://schemas.openxmlformats.org/officeDocument/2006/relationships/footer" Target="footer13.xml"/><Relationship Id="rId93" Type="http://schemas.openxmlformats.org/officeDocument/2006/relationships/footer" Target="footer17.xml"/><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6.JPG"/><Relationship Id="rId38" Type="http://schemas.openxmlformats.org/officeDocument/2006/relationships/image" Target="media/image11.JPG"/><Relationship Id="rId46" Type="http://schemas.openxmlformats.org/officeDocument/2006/relationships/footer" Target="footer10.xml"/><Relationship Id="rId59" Type="http://schemas.openxmlformats.org/officeDocument/2006/relationships/image" Target="media/image30.JPG"/><Relationship Id="rId67" Type="http://schemas.openxmlformats.org/officeDocument/2006/relationships/image" Target="media/image38.JPG"/><Relationship Id="rId20" Type="http://schemas.openxmlformats.org/officeDocument/2006/relationships/header" Target="header7.xml"/><Relationship Id="rId41" Type="http://schemas.openxmlformats.org/officeDocument/2006/relationships/image" Target="media/image14.JPG"/><Relationship Id="rId54" Type="http://schemas.openxmlformats.org/officeDocument/2006/relationships/image" Target="media/image25.JPG"/><Relationship Id="rId62" Type="http://schemas.openxmlformats.org/officeDocument/2006/relationships/image" Target="media/image33.JPG"/><Relationship Id="rId70" Type="http://schemas.openxmlformats.org/officeDocument/2006/relationships/image" Target="media/image41.JPG"/><Relationship Id="rId75" Type="http://schemas.openxmlformats.org/officeDocument/2006/relationships/header" Target="header12.xml"/><Relationship Id="rId83" Type="http://schemas.openxmlformats.org/officeDocument/2006/relationships/footer" Target="footer12.xml"/><Relationship Id="rId88" Type="http://schemas.openxmlformats.org/officeDocument/2006/relationships/header" Target="header16.xml"/><Relationship Id="rId91" Type="http://schemas.openxmlformats.org/officeDocument/2006/relationships/footer" Target="footer16.xml"/><Relationship Id="rId96"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1.jpg"/><Relationship Id="rId36" Type="http://schemas.openxmlformats.org/officeDocument/2006/relationships/image" Target="media/image9.JPG"/><Relationship Id="rId49" Type="http://schemas.openxmlformats.org/officeDocument/2006/relationships/image" Target="media/image20.JPG"/><Relationship Id="rId57" Type="http://schemas.openxmlformats.org/officeDocument/2006/relationships/image" Target="media/image28.JPG"/><Relationship Id="rId10" Type="http://schemas.openxmlformats.org/officeDocument/2006/relationships/header" Target="header2.xm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3.JPG"/><Relationship Id="rId60" Type="http://schemas.openxmlformats.org/officeDocument/2006/relationships/image" Target="media/image31.JPG"/><Relationship Id="rId65" Type="http://schemas.openxmlformats.org/officeDocument/2006/relationships/image" Target="media/image36.JPG"/><Relationship Id="rId73" Type="http://schemas.openxmlformats.org/officeDocument/2006/relationships/image" Target="media/image44.JPG"/><Relationship Id="rId78" Type="http://schemas.openxmlformats.org/officeDocument/2006/relationships/image" Target="media/image47.JPG"/><Relationship Id="rId81" Type="http://schemas.openxmlformats.org/officeDocument/2006/relationships/image" Target="media/image50.JPG"/><Relationship Id="rId86" Type="http://schemas.openxmlformats.org/officeDocument/2006/relationships/header" Target="header15.xml"/><Relationship Id="rId94" Type="http://schemas.openxmlformats.org/officeDocument/2006/relationships/image" Target="media/image51.JP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che\Downloads\Templates_V4.0\Templates_V4.0\Template%20C\zjd_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64B2EB8D85411BA56C41D47B9CB900"/>
        <w:category>
          <w:name w:val="General"/>
          <w:gallery w:val="placeholder"/>
        </w:category>
        <w:types>
          <w:type w:val="bbPlcHdr"/>
        </w:types>
        <w:behaviors>
          <w:behavior w:val="content"/>
        </w:behaviors>
        <w:guid w:val="{E9811CB3-B81C-46A5-BB70-A3E469707BB0}"/>
      </w:docPartPr>
      <w:docPartBody>
        <w:p w:rsidR="001B7020" w:rsidRDefault="001B7020">
          <w:pPr>
            <w:pStyle w:val="6764B2EB8D85411BA56C41D47B9CB900"/>
          </w:pPr>
          <w:r>
            <w:t>Your title, which must be in sentence case, contain no special characters, and be in inverted pyramid format if longer than one line—use Shift+Enter to force</w:t>
          </w:r>
          <w:r>
            <w:br/>
            <w:t>a new line</w:t>
          </w:r>
        </w:p>
      </w:docPartBody>
    </w:docPart>
    <w:docPart>
      <w:docPartPr>
        <w:name w:val="C2A6B9D0AAB542C9999DB36D6D311FBA"/>
        <w:category>
          <w:name w:val="General"/>
          <w:gallery w:val="placeholder"/>
        </w:category>
        <w:types>
          <w:type w:val="bbPlcHdr"/>
        </w:types>
        <w:behaviors>
          <w:behavior w:val="content"/>
        </w:behaviors>
        <w:guid w:val="{2043D1BF-10A3-4A66-926F-4063BD9DCFD8}"/>
      </w:docPartPr>
      <w:docPartBody>
        <w:p w:rsidR="001B7020" w:rsidRDefault="001B7020">
          <w:pPr>
            <w:pStyle w:val="C2A6B9D0AAB542C9999DB36D6D311FBA"/>
          </w:pPr>
          <w:r w:rsidRPr="0074186B">
            <w:rPr>
              <w:rStyle w:val="PlaceholderText"/>
              <w:color w:val="000000" w:themeColor="text1"/>
            </w:rPr>
            <w:t>Your name here, as it appears in MSU’s records</w:t>
          </w:r>
        </w:p>
      </w:docPartBody>
    </w:docPart>
    <w:docPart>
      <w:docPartPr>
        <w:name w:val="B0D69F560E714D7587210AE3B5D4F856"/>
        <w:category>
          <w:name w:val="General"/>
          <w:gallery w:val="placeholder"/>
        </w:category>
        <w:types>
          <w:type w:val="bbPlcHdr"/>
        </w:types>
        <w:behaviors>
          <w:behavior w:val="content"/>
        </w:behaviors>
        <w:guid w:val="{16F712B2-9F7A-4561-A5A9-38A055CA8F75}"/>
      </w:docPartPr>
      <w:docPartBody>
        <w:p w:rsidR="001B7020" w:rsidRDefault="001B7020">
          <w:pPr>
            <w:pStyle w:val="B0D69F560E714D7587210AE3B5D4F856"/>
          </w:pPr>
          <w:r w:rsidRPr="00160D9E">
            <w:rPr>
              <w:rStyle w:val="PlaceholderText"/>
            </w:rPr>
            <w:t>Document Type.</w:t>
          </w:r>
        </w:p>
      </w:docPartBody>
    </w:docPart>
    <w:docPart>
      <w:docPartPr>
        <w:name w:val="733397836B654F05A6E5980299341345"/>
        <w:category>
          <w:name w:val="General"/>
          <w:gallery w:val="placeholder"/>
        </w:category>
        <w:types>
          <w:type w:val="bbPlcHdr"/>
        </w:types>
        <w:behaviors>
          <w:behavior w:val="content"/>
        </w:behaviors>
        <w:guid w:val="{40B2214F-4562-4F23-93F5-5A4C402EDD54}"/>
      </w:docPartPr>
      <w:docPartBody>
        <w:p w:rsidR="001B7020" w:rsidRDefault="001B7020">
          <w:pPr>
            <w:pStyle w:val="733397836B654F05A6E5980299341345"/>
          </w:pPr>
          <w:r w:rsidRPr="0052540A">
            <w:rPr>
              <w:rStyle w:val="PlaceholderText"/>
            </w:rPr>
            <w:t>Choose an item.</w:t>
          </w:r>
        </w:p>
      </w:docPartBody>
    </w:docPart>
    <w:docPart>
      <w:docPartPr>
        <w:name w:val="9DCB4B4670A54505BFAE761923D41AF8"/>
        <w:category>
          <w:name w:val="General"/>
          <w:gallery w:val="placeholder"/>
        </w:category>
        <w:types>
          <w:type w:val="bbPlcHdr"/>
        </w:types>
        <w:behaviors>
          <w:behavior w:val="content"/>
        </w:behaviors>
        <w:guid w:val="{068E6C41-1EE5-4FFC-B313-00011679B936}"/>
      </w:docPartPr>
      <w:docPartBody>
        <w:p w:rsidR="001B7020" w:rsidRDefault="001B7020">
          <w:pPr>
            <w:pStyle w:val="9DCB4B4670A54505BFAE761923D41AF8"/>
          </w:pPr>
          <w:r w:rsidRPr="00160D9E">
            <w:rPr>
              <w:rStyle w:val="PlaceholderText"/>
            </w:rPr>
            <w:t>Your Major.</w:t>
          </w:r>
        </w:p>
      </w:docPartBody>
    </w:docPart>
    <w:docPart>
      <w:docPartPr>
        <w:name w:val="87A3FE76B5D24F83B914A969FC99F108"/>
        <w:category>
          <w:name w:val="General"/>
          <w:gallery w:val="placeholder"/>
        </w:category>
        <w:types>
          <w:type w:val="bbPlcHdr"/>
        </w:types>
        <w:behaviors>
          <w:behavior w:val="content"/>
        </w:behaviors>
        <w:guid w:val="{CA069DE7-27CA-45D0-AFC6-28203A04BAA2}"/>
      </w:docPartPr>
      <w:docPartBody>
        <w:p w:rsidR="001B7020" w:rsidRDefault="001B7020">
          <w:pPr>
            <w:pStyle w:val="87A3FE76B5D24F83B914A969FC99F108"/>
          </w:pPr>
          <w:r w:rsidRPr="00160D9E">
            <w:rPr>
              <w:rStyle w:val="PlaceholderText"/>
            </w:rPr>
            <w:t>Department of …(or possibly College of…-see template instructions).</w:t>
          </w:r>
        </w:p>
      </w:docPartBody>
    </w:docPart>
    <w:docPart>
      <w:docPartPr>
        <w:name w:val="8142AB98E2AD4DE7A4B0F484EF1D286C"/>
        <w:category>
          <w:name w:val="General"/>
          <w:gallery w:val="placeholder"/>
        </w:category>
        <w:types>
          <w:type w:val="bbPlcHdr"/>
        </w:types>
        <w:behaviors>
          <w:behavior w:val="content"/>
        </w:behaviors>
        <w:guid w:val="{240068D5-15CB-4690-97EB-8D9E3C9FA6FD}"/>
      </w:docPartPr>
      <w:docPartBody>
        <w:p w:rsidR="001B7020" w:rsidRDefault="001B7020">
          <w:pPr>
            <w:pStyle w:val="8142AB98E2AD4DE7A4B0F484EF1D286C"/>
          </w:pPr>
          <w:r w:rsidRPr="0074186B">
            <w:rPr>
              <w:rStyle w:val="PlaceholderText"/>
              <w:color w:val="000000" w:themeColor="text1"/>
            </w:rPr>
            <w:t>Your name here, as it appears in MSU’s records</w:t>
          </w:r>
        </w:p>
      </w:docPartBody>
    </w:docPart>
    <w:docPart>
      <w:docPartPr>
        <w:name w:val="7BA4784EE2ED473E83D505D5C35FD0B7"/>
        <w:category>
          <w:name w:val="General"/>
          <w:gallery w:val="placeholder"/>
        </w:category>
        <w:types>
          <w:type w:val="bbPlcHdr"/>
        </w:types>
        <w:behaviors>
          <w:behavior w:val="content"/>
        </w:behaviors>
        <w:guid w:val="{1BEF6B9F-BAF9-42A5-84B8-88DF20C1EBA0}"/>
      </w:docPartPr>
      <w:docPartBody>
        <w:p w:rsidR="001B7020" w:rsidRDefault="001B7020">
          <w:pPr>
            <w:pStyle w:val="7BA4784EE2ED473E83D505D5C35FD0B7"/>
          </w:pPr>
          <w:r>
            <w:t>Your title, which must be in sentence case, contain no special characters, and be in inverted pyramid format if longer than one line—use Shift+Enter to force</w:t>
          </w:r>
          <w:r>
            <w:br/>
            <w:t>a new line</w:t>
          </w:r>
        </w:p>
      </w:docPartBody>
    </w:docPart>
    <w:docPart>
      <w:docPartPr>
        <w:name w:val="45365384FD5C4F0ABCE18E2E3E0ED938"/>
        <w:category>
          <w:name w:val="General"/>
          <w:gallery w:val="placeholder"/>
        </w:category>
        <w:types>
          <w:type w:val="bbPlcHdr"/>
        </w:types>
        <w:behaviors>
          <w:behavior w:val="content"/>
        </w:behaviors>
        <w:guid w:val="{DF26496D-D006-4725-B832-D0E3937607AB}"/>
      </w:docPartPr>
      <w:docPartBody>
        <w:p w:rsidR="001B7020" w:rsidRDefault="001B7020">
          <w:pPr>
            <w:pStyle w:val="45365384FD5C4F0ABCE18E2E3E0ED938"/>
          </w:pPr>
          <w:r w:rsidRPr="0074186B">
            <w:rPr>
              <w:rStyle w:val="PlaceholderText"/>
              <w:color w:val="000000" w:themeColor="text1"/>
            </w:rPr>
            <w:t>Your name here, as it appears in MSU’s records</w:t>
          </w:r>
        </w:p>
      </w:docPartBody>
    </w:docPart>
    <w:docPart>
      <w:docPartPr>
        <w:name w:val="0A4BD00D6236406E9517A5DF1156386B"/>
        <w:category>
          <w:name w:val="General"/>
          <w:gallery w:val="placeholder"/>
        </w:category>
        <w:types>
          <w:type w:val="bbPlcHdr"/>
        </w:types>
        <w:behaviors>
          <w:behavior w:val="content"/>
        </w:behaviors>
        <w:guid w:val="{8CF3345D-96B0-4750-848F-D9A7E68F4512}"/>
      </w:docPartPr>
      <w:docPartBody>
        <w:p w:rsidR="001B7020" w:rsidRDefault="001B7020">
          <w:pPr>
            <w:pStyle w:val="0A4BD00D6236406E9517A5DF1156386B"/>
          </w:pPr>
          <w:r>
            <w:t>Minor Professor (if any) is listed next</w:t>
          </w:r>
        </w:p>
      </w:docPartBody>
    </w:docPart>
    <w:docPart>
      <w:docPartPr>
        <w:name w:val="97270932D2804D2F85804715B60A6754"/>
        <w:category>
          <w:name w:val="General"/>
          <w:gallery w:val="placeholder"/>
        </w:category>
        <w:types>
          <w:type w:val="bbPlcHdr"/>
        </w:types>
        <w:behaviors>
          <w:behavior w:val="content"/>
        </w:behaviors>
        <w:guid w:val="{E8BEFE0B-943B-480F-9C14-B6377E5360EB}"/>
      </w:docPartPr>
      <w:docPartBody>
        <w:p w:rsidR="001B7020" w:rsidRDefault="001B7020">
          <w:pPr>
            <w:pStyle w:val="97270932D2804D2F85804715B60A6754"/>
          </w:pPr>
          <w:r w:rsidRPr="00BB6C8A">
            <w:rPr>
              <w:rStyle w:val="PlaceholderText"/>
            </w:rPr>
            <w:t>Choose an item.</w:t>
          </w:r>
        </w:p>
      </w:docPartBody>
    </w:docPart>
    <w:docPart>
      <w:docPartPr>
        <w:name w:val="787D92F9D75D489D8BADD9A7A88FF4D7"/>
        <w:category>
          <w:name w:val="General"/>
          <w:gallery w:val="placeholder"/>
        </w:category>
        <w:types>
          <w:type w:val="bbPlcHdr"/>
        </w:types>
        <w:behaviors>
          <w:behavior w:val="content"/>
        </w:behaviors>
        <w:guid w:val="{CDC41F23-9D6B-4738-93A3-65E264B8CE38}"/>
      </w:docPartPr>
      <w:docPartBody>
        <w:p w:rsidR="001B7020" w:rsidRDefault="001B7020">
          <w:pPr>
            <w:pStyle w:val="787D92F9D75D489D8BADD9A7A88FF4D7"/>
          </w:pPr>
          <w:r>
            <w:t>Committee Member's Name</w:t>
          </w:r>
        </w:p>
      </w:docPartBody>
    </w:docPart>
    <w:docPart>
      <w:docPartPr>
        <w:name w:val="CE3532791250404BBFE2DEFC91AA6BDC"/>
        <w:category>
          <w:name w:val="General"/>
          <w:gallery w:val="placeholder"/>
        </w:category>
        <w:types>
          <w:type w:val="bbPlcHdr"/>
        </w:types>
        <w:behaviors>
          <w:behavior w:val="content"/>
        </w:behaviors>
        <w:guid w:val="{C4E7F70E-B86F-48E1-98BC-E8365ACCEF2C}"/>
      </w:docPartPr>
      <w:docPartBody>
        <w:p w:rsidR="001B7020" w:rsidRDefault="001B7020">
          <w:pPr>
            <w:pStyle w:val="CE3532791250404BBFE2DEFC91AA6BDC"/>
          </w:pPr>
          <w:r w:rsidRPr="00BB6C8A">
            <w:rPr>
              <w:rStyle w:val="PlaceholderText"/>
            </w:rPr>
            <w:t>Choose an item.</w:t>
          </w:r>
        </w:p>
      </w:docPartBody>
    </w:docPart>
    <w:docPart>
      <w:docPartPr>
        <w:name w:val="14D56DAB55B74091AADEC561EF442590"/>
        <w:category>
          <w:name w:val="General"/>
          <w:gallery w:val="placeholder"/>
        </w:category>
        <w:types>
          <w:type w:val="bbPlcHdr"/>
        </w:types>
        <w:behaviors>
          <w:behavior w:val="content"/>
        </w:behaviors>
        <w:guid w:val="{5C0C383E-3467-42E3-838A-4F94A4E991C6}"/>
      </w:docPartPr>
      <w:docPartBody>
        <w:p w:rsidR="001B7020" w:rsidRDefault="001B7020">
          <w:pPr>
            <w:pStyle w:val="14D56DAB55B74091AADEC561EF442590"/>
          </w:pPr>
          <w:r>
            <w:t>Committee Member's Name</w:t>
          </w:r>
        </w:p>
      </w:docPartBody>
    </w:docPart>
    <w:docPart>
      <w:docPartPr>
        <w:name w:val="49E050A0C3BD4AC9A5DFD6509A3EA4AA"/>
        <w:category>
          <w:name w:val="General"/>
          <w:gallery w:val="placeholder"/>
        </w:category>
        <w:types>
          <w:type w:val="bbPlcHdr"/>
        </w:types>
        <w:behaviors>
          <w:behavior w:val="content"/>
        </w:behaviors>
        <w:guid w:val="{366F3ACE-24BF-4646-AEBA-759E2DAB1A31}"/>
      </w:docPartPr>
      <w:docPartBody>
        <w:p w:rsidR="001B7020" w:rsidRDefault="001B7020">
          <w:pPr>
            <w:pStyle w:val="49E050A0C3BD4AC9A5DFD6509A3EA4AA"/>
          </w:pPr>
          <w:r w:rsidRPr="00BB6C8A">
            <w:rPr>
              <w:rStyle w:val="PlaceholderText"/>
            </w:rPr>
            <w:t>Choose an item.</w:t>
          </w:r>
        </w:p>
      </w:docPartBody>
    </w:docPart>
    <w:docPart>
      <w:docPartPr>
        <w:name w:val="AAFCB00846E243B9AD262A62D4F3D28D"/>
        <w:category>
          <w:name w:val="General"/>
          <w:gallery w:val="placeholder"/>
        </w:category>
        <w:types>
          <w:type w:val="bbPlcHdr"/>
        </w:types>
        <w:behaviors>
          <w:behavior w:val="content"/>
        </w:behaviors>
        <w:guid w:val="{AE10381A-7248-44B8-8394-1029F2C21692}"/>
      </w:docPartPr>
      <w:docPartBody>
        <w:p w:rsidR="001B7020" w:rsidRDefault="001B7020">
          <w:pPr>
            <w:pStyle w:val="AAFCB00846E243B9AD262A62D4F3D28D"/>
          </w:pPr>
          <w:r>
            <w:t>Graduate Coordinator’s name, if not already serving on committee</w:t>
          </w:r>
        </w:p>
      </w:docPartBody>
    </w:docPart>
    <w:docPart>
      <w:docPartPr>
        <w:name w:val="DDBC8E6663434AF2A6869D4AC00C356E"/>
        <w:category>
          <w:name w:val="General"/>
          <w:gallery w:val="placeholder"/>
        </w:category>
        <w:types>
          <w:type w:val="bbPlcHdr"/>
        </w:types>
        <w:behaviors>
          <w:behavior w:val="content"/>
        </w:behaviors>
        <w:guid w:val="{8CB61CB3-7B25-4B26-A3E3-8238CC17E467}"/>
      </w:docPartPr>
      <w:docPartBody>
        <w:p w:rsidR="001B7020" w:rsidRDefault="001B7020">
          <w:pPr>
            <w:pStyle w:val="DDBC8E6663434AF2A6869D4AC00C356E"/>
          </w:pPr>
          <w:r w:rsidRPr="00BB6C8A">
            <w:rPr>
              <w:rStyle w:val="PlaceholderText"/>
            </w:rPr>
            <w:t>Choose an item.</w:t>
          </w:r>
        </w:p>
      </w:docPartBody>
    </w:docPart>
    <w:docPart>
      <w:docPartPr>
        <w:name w:val="91CB4400F5934BF5A961C738E3426ED8"/>
        <w:category>
          <w:name w:val="General"/>
          <w:gallery w:val="placeholder"/>
        </w:category>
        <w:types>
          <w:type w:val="bbPlcHdr"/>
        </w:types>
        <w:behaviors>
          <w:behavior w:val="content"/>
        </w:behaviors>
        <w:guid w:val="{D9DA69CC-6CA9-48DF-82B4-95CC06D2E5BF}"/>
      </w:docPartPr>
      <w:docPartBody>
        <w:p w:rsidR="001B7020" w:rsidRDefault="001B7020">
          <w:pPr>
            <w:pStyle w:val="91CB4400F5934BF5A961C738E3426ED8"/>
          </w:pPr>
          <w:r w:rsidRPr="006171B9">
            <w:rPr>
              <w:rStyle w:val="PlaceholderText"/>
              <w:color w:val="000000" w:themeColor="text1"/>
            </w:rPr>
            <w:t>Dean’s Name</w:t>
          </w:r>
        </w:p>
      </w:docPartBody>
    </w:docPart>
    <w:docPart>
      <w:docPartPr>
        <w:name w:val="40209F232C9B4445A7C4EC31181E3BC6"/>
        <w:category>
          <w:name w:val="General"/>
          <w:gallery w:val="placeholder"/>
        </w:category>
        <w:types>
          <w:type w:val="bbPlcHdr"/>
        </w:types>
        <w:behaviors>
          <w:behavior w:val="content"/>
        </w:behaviors>
        <w:guid w:val="{A38388DB-8878-42C0-ACDB-F46DCC3F7523}"/>
      </w:docPartPr>
      <w:docPartBody>
        <w:p w:rsidR="001B7020" w:rsidRDefault="001B7020">
          <w:pPr>
            <w:pStyle w:val="40209F232C9B4445A7C4EC31181E3BC6"/>
          </w:pPr>
          <w:r w:rsidRPr="00BB6C8A">
            <w:rPr>
              <w:rStyle w:val="PlaceholderText"/>
            </w:rPr>
            <w:t>Choose an item.</w:t>
          </w:r>
        </w:p>
      </w:docPartBody>
    </w:docPart>
    <w:docPart>
      <w:docPartPr>
        <w:name w:val="1E68A404A5814A3EA995AB943C8FA59E"/>
        <w:category>
          <w:name w:val="General"/>
          <w:gallery w:val="placeholder"/>
        </w:category>
        <w:types>
          <w:type w:val="bbPlcHdr"/>
        </w:types>
        <w:behaviors>
          <w:behavior w:val="content"/>
        </w:behaviors>
        <w:guid w:val="{D50F3EE4-7196-4E8C-98DA-85D02E876429}"/>
      </w:docPartPr>
      <w:docPartBody>
        <w:p w:rsidR="001B7020" w:rsidRDefault="001B7020">
          <w:pPr>
            <w:pStyle w:val="1E68A404A5814A3EA995AB943C8FA59E"/>
          </w:pPr>
          <w:r w:rsidRPr="00BB6C8A">
            <w:rPr>
              <w:rStyle w:val="PlaceholderText"/>
            </w:rPr>
            <w:t>Choose an item.</w:t>
          </w:r>
        </w:p>
      </w:docPartBody>
    </w:docPart>
    <w:docPart>
      <w:docPartPr>
        <w:name w:val="3D9837978C864F18B422CFEC274D8073"/>
        <w:category>
          <w:name w:val="General"/>
          <w:gallery w:val="placeholder"/>
        </w:category>
        <w:types>
          <w:type w:val="bbPlcHdr"/>
        </w:types>
        <w:behaviors>
          <w:behavior w:val="content"/>
        </w:behaviors>
        <w:guid w:val="{CF26B5FF-1D71-4E29-8550-A063777ABBE4}"/>
      </w:docPartPr>
      <w:docPartBody>
        <w:p w:rsidR="001B7020" w:rsidRDefault="001B7020">
          <w:pPr>
            <w:pStyle w:val="3D9837978C864F18B422CFEC274D8073"/>
          </w:pPr>
          <w:r w:rsidRPr="0074186B">
            <w:rPr>
              <w:rStyle w:val="PlaceholderText"/>
              <w:color w:val="000000" w:themeColor="text1"/>
            </w:rPr>
            <w:t>Your name here, as it appears in MSU’s records</w:t>
          </w:r>
        </w:p>
      </w:docPartBody>
    </w:docPart>
    <w:docPart>
      <w:docPartPr>
        <w:name w:val="ED178D63562848509A04FD112A71A6E7"/>
        <w:category>
          <w:name w:val="General"/>
          <w:gallery w:val="placeholder"/>
        </w:category>
        <w:types>
          <w:type w:val="bbPlcHdr"/>
        </w:types>
        <w:behaviors>
          <w:behavior w:val="content"/>
        </w:behaviors>
        <w:guid w:val="{67FB5B5A-BC55-4F03-8AEE-A67DACE8D845}"/>
      </w:docPartPr>
      <w:docPartBody>
        <w:p w:rsidR="001B7020" w:rsidRDefault="001B7020">
          <w:pPr>
            <w:pStyle w:val="ED178D63562848509A04FD112A71A6E7"/>
          </w:pPr>
          <w:r w:rsidRPr="00160D9E">
            <w:rPr>
              <w:rStyle w:val="PlaceholderText"/>
            </w:rPr>
            <w:t>Your Major.</w:t>
          </w:r>
        </w:p>
      </w:docPartBody>
    </w:docPart>
    <w:docPart>
      <w:docPartPr>
        <w:name w:val="8E9CEC7A97A0486EA78E0897E8D4C418"/>
        <w:category>
          <w:name w:val="General"/>
          <w:gallery w:val="placeholder"/>
        </w:category>
        <w:types>
          <w:type w:val="bbPlcHdr"/>
        </w:types>
        <w:behaviors>
          <w:behavior w:val="content"/>
        </w:behaviors>
        <w:guid w:val="{C0C3947C-2241-4664-9F96-150E2FF929DA}"/>
      </w:docPartPr>
      <w:docPartBody>
        <w:p w:rsidR="001B7020" w:rsidRDefault="001B7020">
          <w:pPr>
            <w:pStyle w:val="8E9CEC7A97A0486EA78E0897E8D4C418"/>
          </w:pPr>
          <w:r w:rsidRPr="00CA6F40">
            <w:rPr>
              <w:rStyle w:val="PlaceholderText"/>
            </w:rPr>
            <w:t>Select Appropriate Title</w:t>
          </w:r>
        </w:p>
      </w:docPartBody>
    </w:docPart>
    <w:docPart>
      <w:docPartPr>
        <w:name w:val="8AB1F4D381544F0A8770BEE5CDCF1DCF"/>
        <w:category>
          <w:name w:val="General"/>
          <w:gallery w:val="placeholder"/>
        </w:category>
        <w:types>
          <w:type w:val="bbPlcHdr"/>
        </w:types>
        <w:behaviors>
          <w:behavior w:val="content"/>
        </w:behaviors>
        <w:guid w:val="{45FFE66B-A94C-480F-89EB-35B382D8E313}"/>
      </w:docPartPr>
      <w:docPartBody>
        <w:p w:rsidR="001B7020" w:rsidRDefault="001B7020">
          <w:pPr>
            <w:pStyle w:val="8AB1F4D381544F0A8770BEE5CDCF1DCF"/>
          </w:pPr>
          <w:r w:rsidRPr="00CA6F40">
            <w:rPr>
              <w:rStyle w:val="PlaceholderText"/>
            </w:rPr>
            <w:t>Add the name(s) of the person(s) heading your committee.</w:t>
          </w:r>
        </w:p>
      </w:docPartBody>
    </w:docPart>
    <w:docPart>
      <w:docPartPr>
        <w:name w:val="FD0055CA0F954C90BBE7062EB27AE5B4"/>
        <w:category>
          <w:name w:val="General"/>
          <w:gallery w:val="placeholder"/>
        </w:category>
        <w:types>
          <w:type w:val="bbPlcHdr"/>
        </w:types>
        <w:behaviors>
          <w:behavior w:val="content"/>
        </w:behaviors>
        <w:guid w:val="{5E342717-B1D6-4774-AEB3-47921966302C}"/>
      </w:docPartPr>
      <w:docPartBody>
        <w:p w:rsidR="001B7020" w:rsidRDefault="001B7020">
          <w:pPr>
            <w:pStyle w:val="FD0055CA0F954C90BBE7062EB27AE5B4"/>
          </w:pPr>
          <w:r>
            <w:t>Your title, which must be in sentence case, contain no special characters, and be in inverted pyramid format if longer than one line—use Shift+Enter to force</w:t>
          </w:r>
          <w:r>
            <w:br/>
            <w:t>a new line</w:t>
          </w:r>
        </w:p>
      </w:docPartBody>
    </w:docPart>
    <w:docPart>
      <w:docPartPr>
        <w:name w:val="3D8E262EAF044F2684CE2F30BBF3F44F"/>
        <w:category>
          <w:name w:val="General"/>
          <w:gallery w:val="placeholder"/>
        </w:category>
        <w:types>
          <w:type w:val="bbPlcHdr"/>
        </w:types>
        <w:behaviors>
          <w:behavior w:val="content"/>
        </w:behaviors>
        <w:guid w:val="{C2927296-7DD8-46D7-A460-6D22B37E69D8}"/>
      </w:docPartPr>
      <w:docPartBody>
        <w:p w:rsidR="001B7020" w:rsidRDefault="001B7020">
          <w:pPr>
            <w:pStyle w:val="3D8E262EAF044F2684CE2F30BBF3F44F"/>
          </w:pPr>
          <w:r w:rsidRPr="00A019F5">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altName w:val="Leelawadee UI"/>
    <w:charset w:val="00"/>
    <w:family w:val="swiss"/>
    <w:pitch w:val="variable"/>
    <w:sig w:usb0="80000003" w:usb1="00000000" w:usb2="00010000" w:usb3="00000000" w:csb0="00000001" w:csb1="00000000"/>
  </w:font>
  <w:font w:name="DaunPenh">
    <w:altName w:val="DaunPenh"/>
    <w:charset w:val="00"/>
    <w:family w:val="auto"/>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020"/>
    <w:rsid w:val="000F3D5B"/>
    <w:rsid w:val="000F6301"/>
    <w:rsid w:val="00142210"/>
    <w:rsid w:val="00150C84"/>
    <w:rsid w:val="001B7020"/>
    <w:rsid w:val="0030611C"/>
    <w:rsid w:val="00331403"/>
    <w:rsid w:val="00382E77"/>
    <w:rsid w:val="003A71E6"/>
    <w:rsid w:val="003D7CA7"/>
    <w:rsid w:val="005849DC"/>
    <w:rsid w:val="005E77AF"/>
    <w:rsid w:val="007E009A"/>
    <w:rsid w:val="00BA5C8D"/>
    <w:rsid w:val="00BC05FA"/>
    <w:rsid w:val="00BD6E89"/>
    <w:rsid w:val="00C9267C"/>
    <w:rsid w:val="00D13DB5"/>
    <w:rsid w:val="00DA295B"/>
    <w:rsid w:val="00DE2FB9"/>
    <w:rsid w:val="00F64E18"/>
    <w:rsid w:val="00FF1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64B2EB8D85411BA56C41D47B9CB900">
    <w:name w:val="6764B2EB8D85411BA56C41D47B9CB900"/>
  </w:style>
  <w:style w:type="character" w:styleId="PlaceholderText">
    <w:name w:val="Placeholder Text"/>
    <w:basedOn w:val="DefaultParagraphFont"/>
    <w:uiPriority w:val="99"/>
    <w:semiHidden/>
    <w:rsid w:val="00C9267C"/>
    <w:rPr>
      <w:color w:val="808080"/>
    </w:rPr>
  </w:style>
  <w:style w:type="paragraph" w:customStyle="1" w:styleId="C2A6B9D0AAB542C9999DB36D6D311FBA">
    <w:name w:val="C2A6B9D0AAB542C9999DB36D6D311FBA"/>
  </w:style>
  <w:style w:type="paragraph" w:customStyle="1" w:styleId="B0D69F560E714D7587210AE3B5D4F856">
    <w:name w:val="B0D69F560E714D7587210AE3B5D4F856"/>
  </w:style>
  <w:style w:type="paragraph" w:customStyle="1" w:styleId="733397836B654F05A6E5980299341345">
    <w:name w:val="733397836B654F05A6E5980299341345"/>
  </w:style>
  <w:style w:type="paragraph" w:customStyle="1" w:styleId="9DCB4B4670A54505BFAE761923D41AF8">
    <w:name w:val="9DCB4B4670A54505BFAE761923D41AF8"/>
  </w:style>
  <w:style w:type="paragraph" w:customStyle="1" w:styleId="87A3FE76B5D24F83B914A969FC99F108">
    <w:name w:val="87A3FE76B5D24F83B914A969FC99F108"/>
  </w:style>
  <w:style w:type="paragraph" w:customStyle="1" w:styleId="8142AB98E2AD4DE7A4B0F484EF1D286C">
    <w:name w:val="8142AB98E2AD4DE7A4B0F484EF1D286C"/>
  </w:style>
  <w:style w:type="paragraph" w:customStyle="1" w:styleId="7BA4784EE2ED473E83D505D5C35FD0B7">
    <w:name w:val="7BA4784EE2ED473E83D505D5C35FD0B7"/>
  </w:style>
  <w:style w:type="paragraph" w:customStyle="1" w:styleId="45365384FD5C4F0ABCE18E2E3E0ED938">
    <w:name w:val="45365384FD5C4F0ABCE18E2E3E0ED938"/>
  </w:style>
  <w:style w:type="paragraph" w:customStyle="1" w:styleId="0A4BD00D6236406E9517A5DF1156386B">
    <w:name w:val="0A4BD00D6236406E9517A5DF1156386B"/>
  </w:style>
  <w:style w:type="paragraph" w:customStyle="1" w:styleId="97270932D2804D2F85804715B60A6754">
    <w:name w:val="97270932D2804D2F85804715B60A6754"/>
  </w:style>
  <w:style w:type="paragraph" w:customStyle="1" w:styleId="787D92F9D75D489D8BADD9A7A88FF4D7">
    <w:name w:val="787D92F9D75D489D8BADD9A7A88FF4D7"/>
  </w:style>
  <w:style w:type="paragraph" w:customStyle="1" w:styleId="CE3532791250404BBFE2DEFC91AA6BDC">
    <w:name w:val="CE3532791250404BBFE2DEFC91AA6BDC"/>
  </w:style>
  <w:style w:type="paragraph" w:customStyle="1" w:styleId="14D56DAB55B74091AADEC561EF442590">
    <w:name w:val="14D56DAB55B74091AADEC561EF442590"/>
  </w:style>
  <w:style w:type="paragraph" w:customStyle="1" w:styleId="49E050A0C3BD4AC9A5DFD6509A3EA4AA">
    <w:name w:val="49E050A0C3BD4AC9A5DFD6509A3EA4AA"/>
  </w:style>
  <w:style w:type="paragraph" w:customStyle="1" w:styleId="AAFCB00846E243B9AD262A62D4F3D28D">
    <w:name w:val="AAFCB00846E243B9AD262A62D4F3D28D"/>
  </w:style>
  <w:style w:type="paragraph" w:customStyle="1" w:styleId="DDBC8E6663434AF2A6869D4AC00C356E">
    <w:name w:val="DDBC8E6663434AF2A6869D4AC00C356E"/>
  </w:style>
  <w:style w:type="paragraph" w:customStyle="1" w:styleId="91CB4400F5934BF5A961C738E3426ED8">
    <w:name w:val="91CB4400F5934BF5A961C738E3426ED8"/>
  </w:style>
  <w:style w:type="paragraph" w:customStyle="1" w:styleId="40209F232C9B4445A7C4EC31181E3BC6">
    <w:name w:val="40209F232C9B4445A7C4EC31181E3BC6"/>
  </w:style>
  <w:style w:type="paragraph" w:customStyle="1" w:styleId="1E68A404A5814A3EA995AB943C8FA59E">
    <w:name w:val="1E68A404A5814A3EA995AB943C8FA59E"/>
  </w:style>
  <w:style w:type="paragraph" w:customStyle="1" w:styleId="3D9837978C864F18B422CFEC274D8073">
    <w:name w:val="3D9837978C864F18B422CFEC274D8073"/>
  </w:style>
  <w:style w:type="paragraph" w:customStyle="1" w:styleId="ED178D63562848509A04FD112A71A6E7">
    <w:name w:val="ED178D63562848509A04FD112A71A6E7"/>
  </w:style>
  <w:style w:type="paragraph" w:customStyle="1" w:styleId="8E9CEC7A97A0486EA78E0897E8D4C418">
    <w:name w:val="8E9CEC7A97A0486EA78E0897E8D4C418"/>
  </w:style>
  <w:style w:type="paragraph" w:customStyle="1" w:styleId="8AB1F4D381544F0A8770BEE5CDCF1DCF">
    <w:name w:val="8AB1F4D381544F0A8770BEE5CDCF1DCF"/>
  </w:style>
  <w:style w:type="paragraph" w:customStyle="1" w:styleId="FD0055CA0F954C90BBE7062EB27AE5B4">
    <w:name w:val="FD0055CA0F954C90BBE7062EB27AE5B4"/>
  </w:style>
  <w:style w:type="paragraph" w:customStyle="1" w:styleId="3D8E262EAF044F2684CE2F30BBF3F44F">
    <w:name w:val="3D8E262EAF044F2684CE2F30BBF3F4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s>
</file>

<file path=customXml/item2.xml><?xml version="1.0" encoding="utf-8"?>
<root>
  <title>Multistage 2-DOF rocket trajectory simulation program for freshmen level engineering students</title>
  <name>Zachery Doucet</name>
  <type>Thesis</type>
  <degree>Master of Science</degree>
  <major>Aerospace Engineering</major>
  <department>Department of Aerospace Engineering</department>
  <gradDate/>
</root>
</file>

<file path=customXml/itemProps1.xml><?xml version="1.0" encoding="utf-8"?>
<ds:datastoreItem xmlns:ds="http://schemas.openxmlformats.org/officeDocument/2006/customXml" ds:itemID="{02CF9EB2-2285-436E-A754-0DF906A44904}">
  <ds:schemaRefs>
    <ds:schemaRef ds:uri="http://schemas.openxmlformats.org/officeDocument/2006/bibliography"/>
  </ds:schemaRefs>
</ds:datastoreItem>
</file>

<file path=customXml/itemProps2.xml><?xml version="1.0" encoding="utf-8"?>
<ds:datastoreItem xmlns:ds="http://schemas.openxmlformats.org/officeDocument/2006/customXml" ds:itemID="{76E791F1-C54F-4017-ADFA-EFDA114D2CB9}">
  <ds:schemaRefs/>
</ds:datastoreItem>
</file>

<file path=docProps/app.xml><?xml version="1.0" encoding="utf-8"?>
<Properties xmlns="http://schemas.openxmlformats.org/officeDocument/2006/extended-properties" xmlns:vt="http://schemas.openxmlformats.org/officeDocument/2006/docPropsVTypes">
  <Template>zjd_thesis</Template>
  <TotalTime>4</TotalTime>
  <Pages>117</Pages>
  <Words>21343</Words>
  <Characters>117388</Characters>
  <Application>Microsoft Office Word</Application>
  <DocSecurity>0</DocSecurity>
  <Lines>978</Lines>
  <Paragraphs>276</Paragraphs>
  <ScaleCrop>false</ScaleCrop>
  <HeadingPairs>
    <vt:vector size="2" baseType="variant">
      <vt:variant>
        <vt:lpstr>Title</vt:lpstr>
      </vt:variant>
      <vt:variant>
        <vt:i4>1</vt:i4>
      </vt:variant>
    </vt:vector>
  </HeadingPairs>
  <TitlesOfParts>
    <vt:vector size="1" baseType="lpstr">
      <vt:lpstr/>
    </vt:vector>
  </TitlesOfParts>
  <Company>Mississippi State University</Company>
  <LinksUpToDate>false</LinksUpToDate>
  <CharactersWithSpaces>138455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Doucet</dc:creator>
  <cp:keywords/>
  <dc:description/>
  <cp:lastModifiedBy>Marcelo Martinez</cp:lastModifiedBy>
  <cp:revision>2</cp:revision>
  <cp:lastPrinted>2019-05-29T15:40:00Z</cp:lastPrinted>
  <dcterms:created xsi:type="dcterms:W3CDTF">2020-10-12T21:35:00Z</dcterms:created>
  <dcterms:modified xsi:type="dcterms:W3CDTF">2020-10-12T21:35:00Z</dcterms:modified>
</cp:coreProperties>
</file>